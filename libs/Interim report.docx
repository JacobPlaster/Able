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7A7BA" w14:textId="77777777" w:rsidR="005765A0" w:rsidRDefault="005765A0" w:rsidP="003A748E">
      <w:pPr>
        <w:jc w:val="center"/>
        <w:rPr>
          <w:rStyle w:val="PlaceholderText"/>
          <w:rFonts w:eastAsia="Calibri"/>
          <w:b/>
          <w:color w:val="808080" w:themeColor="background1" w:themeShade="80"/>
          <w:sz w:val="24"/>
          <w:szCs w:val="24"/>
        </w:rPr>
      </w:pPr>
    </w:p>
    <w:p w14:paraId="2E2A7D5D" w14:textId="77777777" w:rsidR="005765A0" w:rsidRDefault="005765A0" w:rsidP="003A748E">
      <w:pPr>
        <w:jc w:val="center"/>
        <w:rPr>
          <w:rStyle w:val="PlaceholderText"/>
          <w:rFonts w:eastAsia="Calibri"/>
          <w:b/>
          <w:color w:val="808080" w:themeColor="background1" w:themeShade="80"/>
          <w:sz w:val="24"/>
          <w:szCs w:val="24"/>
        </w:rPr>
      </w:pPr>
    </w:p>
    <w:p w14:paraId="2F1816C1" w14:textId="77777777" w:rsidR="005765A0" w:rsidRDefault="005765A0" w:rsidP="003A748E">
      <w:pPr>
        <w:jc w:val="center"/>
        <w:rPr>
          <w:rStyle w:val="PlaceholderText"/>
          <w:rFonts w:eastAsia="Calibri"/>
          <w:b/>
          <w:color w:val="808080" w:themeColor="background1" w:themeShade="80"/>
          <w:sz w:val="24"/>
          <w:szCs w:val="24"/>
        </w:rPr>
      </w:pPr>
    </w:p>
    <w:p w14:paraId="4A2DA5E8" w14:textId="77777777" w:rsidR="005765A0" w:rsidRDefault="005765A0" w:rsidP="003A748E">
      <w:pPr>
        <w:jc w:val="center"/>
        <w:rPr>
          <w:rStyle w:val="PlaceholderText"/>
          <w:rFonts w:eastAsia="Calibri"/>
          <w:b/>
          <w:color w:val="808080" w:themeColor="background1" w:themeShade="80"/>
          <w:sz w:val="24"/>
          <w:szCs w:val="24"/>
        </w:rPr>
      </w:pPr>
    </w:p>
    <w:p w14:paraId="54428D2C" w14:textId="77777777" w:rsidR="005765A0" w:rsidRDefault="005765A0" w:rsidP="005765A0">
      <w:pPr>
        <w:jc w:val="center"/>
        <w:rPr>
          <w:rStyle w:val="PlaceholderText"/>
          <w:rFonts w:eastAsia="Calibri"/>
          <w:b/>
          <w:color w:val="808080" w:themeColor="background1" w:themeShade="80"/>
          <w:sz w:val="24"/>
          <w:szCs w:val="24"/>
        </w:rPr>
      </w:pPr>
    </w:p>
    <w:p w14:paraId="24139BCE" w14:textId="77777777" w:rsidR="00153E42" w:rsidRPr="00473555" w:rsidRDefault="003A748E" w:rsidP="005765A0">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5765A0">
      <w:pPr>
        <w:jc w:val="center"/>
        <w:rPr>
          <w:color w:val="A6A6A6" w:themeColor="background1" w:themeShade="A6"/>
        </w:rPr>
      </w:pPr>
    </w:p>
    <w:p w14:paraId="2C56FDA3" w14:textId="51C18B81" w:rsidR="00186470" w:rsidRPr="00CF0113" w:rsidRDefault="00D145E1" w:rsidP="005765A0">
      <w:pPr>
        <w:jc w:val="center"/>
        <w:rPr>
          <w:b/>
          <w:sz w:val="24"/>
        </w:rPr>
      </w:pPr>
      <w:r>
        <w:rPr>
          <w:b/>
          <w:sz w:val="24"/>
        </w:rPr>
        <w:t>Final</w:t>
      </w:r>
      <w:r w:rsidR="00186470" w:rsidRPr="007C4CA4">
        <w:rPr>
          <w:b/>
          <w:sz w:val="24"/>
        </w:rPr>
        <w:t xml:space="preserve"> Report</w:t>
      </w:r>
    </w:p>
    <w:p w14:paraId="677D8057" w14:textId="54B18995" w:rsidR="0099214B" w:rsidRPr="00CF0113" w:rsidRDefault="008730B9" w:rsidP="005765A0">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18108741" w:rsidR="007C4CA4" w:rsidRDefault="002979F6" w:rsidP="005765A0">
      <w:pPr>
        <w:jc w:val="center"/>
        <w:rPr>
          <w:rFonts w:cs="Arial"/>
          <w:sz w:val="24"/>
          <w:szCs w:val="24"/>
        </w:rPr>
      </w:pPr>
      <w:r>
        <w:rPr>
          <w:rFonts w:cs="Arial"/>
          <w:sz w:val="24"/>
          <w:szCs w:val="24"/>
        </w:rPr>
        <w:t>May</w:t>
      </w:r>
      <w:r w:rsidR="00501EE2">
        <w:rPr>
          <w:rFonts w:cs="Arial"/>
          <w:sz w:val="24"/>
          <w:szCs w:val="24"/>
        </w:rPr>
        <w:t xml:space="preserve"> 2016</w:t>
      </w:r>
    </w:p>
    <w:p w14:paraId="0AFB34ED" w14:textId="77777777" w:rsidR="007C4CA4" w:rsidRDefault="007C4CA4" w:rsidP="005765A0">
      <w:pPr>
        <w:jc w:val="center"/>
        <w:rPr>
          <w:rFonts w:cs="Arial"/>
          <w:sz w:val="24"/>
          <w:szCs w:val="24"/>
        </w:rPr>
      </w:pPr>
    </w:p>
    <w:p w14:paraId="075EE653" w14:textId="1EDAF898" w:rsidR="007C4CA4" w:rsidRDefault="007C4CA4" w:rsidP="005765A0">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6BDE11FD" w14:textId="5041AE34" w:rsidR="000038DF" w:rsidRPr="00F06D99" w:rsidRDefault="003A748E" w:rsidP="005765A0">
      <w:pPr>
        <w:jc w:val="center"/>
        <w:rPr>
          <w:b/>
          <w:sz w:val="24"/>
          <w:szCs w:val="24"/>
        </w:rPr>
      </w:pPr>
      <w:r>
        <w:rPr>
          <w:b/>
          <w:sz w:val="24"/>
          <w:szCs w:val="24"/>
        </w:rPr>
        <w:t>Jacob Plaster</w:t>
      </w: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Pr="00185D1B" w:rsidRDefault="00963412" w:rsidP="00963412"/>
    <w:p w14:paraId="1B08F703" w14:textId="0F2D8D20" w:rsidR="00405AE9" w:rsidRPr="008579BE" w:rsidRDefault="001157B4">
      <w:pPr>
        <w:pStyle w:val="TOC1"/>
        <w:tabs>
          <w:tab w:val="left" w:pos="407"/>
        </w:tabs>
        <w:rPr>
          <w:noProof/>
          <w:sz w:val="24"/>
          <w:szCs w:val="24"/>
          <w:lang w:val="en-US" w:eastAsia="ja-JP"/>
        </w:rPr>
      </w:pPr>
      <w:r w:rsidRPr="008579BE">
        <w:fldChar w:fldCharType="begin"/>
      </w:r>
      <w:r w:rsidR="007571F5" w:rsidRPr="008579BE">
        <w:instrText xml:space="preserve"> TOC \o "1-3" \h \z \u </w:instrText>
      </w:r>
      <w:r w:rsidRPr="008579BE">
        <w:fldChar w:fldCharType="separate"/>
      </w:r>
      <w:r w:rsidR="00405AE9" w:rsidRPr="008579BE">
        <w:rPr>
          <w:noProof/>
        </w:rPr>
        <w:t>1.</w:t>
      </w:r>
      <w:r w:rsidR="008579BE">
        <w:rPr>
          <w:noProof/>
          <w:sz w:val="24"/>
          <w:szCs w:val="24"/>
          <w:lang w:val="en-US" w:eastAsia="ja-JP"/>
        </w:rPr>
        <w:t xml:space="preserve">  </w:t>
      </w:r>
      <w:r w:rsidR="00405AE9" w:rsidRPr="008579BE">
        <w:rPr>
          <w:noProof/>
        </w:rPr>
        <w:t>Introduction</w:t>
      </w:r>
      <w:r w:rsidR="00405AE9" w:rsidRPr="008579BE">
        <w:rPr>
          <w:noProof/>
        </w:rPr>
        <w:tab/>
      </w:r>
      <w:r w:rsidR="00405AE9" w:rsidRPr="008579BE">
        <w:rPr>
          <w:noProof/>
        </w:rPr>
        <w:fldChar w:fldCharType="begin"/>
      </w:r>
      <w:r w:rsidR="00405AE9" w:rsidRPr="008579BE">
        <w:rPr>
          <w:noProof/>
        </w:rPr>
        <w:instrText xml:space="preserve"> PAGEREF _Toc323558675 \h </w:instrText>
      </w:r>
      <w:r w:rsidR="00405AE9" w:rsidRPr="008579BE">
        <w:rPr>
          <w:noProof/>
        </w:rPr>
      </w:r>
      <w:r w:rsidR="00405AE9" w:rsidRPr="008579BE">
        <w:rPr>
          <w:noProof/>
        </w:rPr>
        <w:fldChar w:fldCharType="separate"/>
      </w:r>
      <w:r w:rsidR="00405AE9" w:rsidRPr="008579BE">
        <w:rPr>
          <w:noProof/>
        </w:rPr>
        <w:t>5</w:t>
      </w:r>
      <w:r w:rsidR="00405AE9" w:rsidRPr="008579BE">
        <w:rPr>
          <w:noProof/>
        </w:rPr>
        <w:fldChar w:fldCharType="end"/>
      </w:r>
    </w:p>
    <w:p w14:paraId="41F8F559" w14:textId="77777777" w:rsidR="00405AE9" w:rsidRPr="008579BE" w:rsidRDefault="00405AE9">
      <w:pPr>
        <w:pStyle w:val="TOC2"/>
        <w:tabs>
          <w:tab w:val="right" w:leader="dot" w:pos="9016"/>
        </w:tabs>
        <w:rPr>
          <w:noProof/>
          <w:sz w:val="24"/>
          <w:szCs w:val="24"/>
          <w:lang w:val="en-US" w:eastAsia="ja-JP"/>
        </w:rPr>
      </w:pPr>
      <w:r w:rsidRPr="008579BE">
        <w:rPr>
          <w:noProof/>
        </w:rPr>
        <w:t>1.1 Initial brief</w:t>
      </w:r>
      <w:r w:rsidRPr="008579BE">
        <w:rPr>
          <w:noProof/>
        </w:rPr>
        <w:tab/>
      </w:r>
      <w:r w:rsidRPr="008579BE">
        <w:rPr>
          <w:noProof/>
        </w:rPr>
        <w:fldChar w:fldCharType="begin"/>
      </w:r>
      <w:r w:rsidRPr="008579BE">
        <w:rPr>
          <w:noProof/>
        </w:rPr>
        <w:instrText xml:space="preserve"> PAGEREF _Toc323558676 \h </w:instrText>
      </w:r>
      <w:r w:rsidRPr="008579BE">
        <w:rPr>
          <w:noProof/>
        </w:rPr>
      </w:r>
      <w:r w:rsidRPr="008579BE">
        <w:rPr>
          <w:noProof/>
        </w:rPr>
        <w:fldChar w:fldCharType="separate"/>
      </w:r>
      <w:r w:rsidRPr="008579BE">
        <w:rPr>
          <w:noProof/>
        </w:rPr>
        <w:t>6</w:t>
      </w:r>
      <w:r w:rsidRPr="008579BE">
        <w:rPr>
          <w:noProof/>
        </w:rPr>
        <w:fldChar w:fldCharType="end"/>
      </w:r>
    </w:p>
    <w:p w14:paraId="06E92736" w14:textId="77777777" w:rsidR="00405AE9" w:rsidRPr="008579BE" w:rsidRDefault="00405AE9">
      <w:pPr>
        <w:pStyle w:val="TOC2"/>
        <w:tabs>
          <w:tab w:val="right" w:leader="dot" w:pos="9016"/>
        </w:tabs>
        <w:rPr>
          <w:noProof/>
          <w:sz w:val="24"/>
          <w:szCs w:val="24"/>
          <w:lang w:val="en-US" w:eastAsia="ja-JP"/>
        </w:rPr>
      </w:pPr>
      <w:r w:rsidRPr="008579BE">
        <w:rPr>
          <w:noProof/>
        </w:rPr>
        <w:t>1.2 Project context</w:t>
      </w:r>
      <w:r w:rsidRPr="008579BE">
        <w:rPr>
          <w:noProof/>
        </w:rPr>
        <w:tab/>
      </w:r>
      <w:r w:rsidRPr="008579BE">
        <w:rPr>
          <w:noProof/>
        </w:rPr>
        <w:fldChar w:fldCharType="begin"/>
      </w:r>
      <w:r w:rsidRPr="008579BE">
        <w:rPr>
          <w:noProof/>
        </w:rPr>
        <w:instrText xml:space="preserve"> PAGEREF _Toc323558677 \h </w:instrText>
      </w:r>
      <w:r w:rsidRPr="008579BE">
        <w:rPr>
          <w:noProof/>
        </w:rPr>
      </w:r>
      <w:r w:rsidRPr="008579BE">
        <w:rPr>
          <w:noProof/>
        </w:rPr>
        <w:fldChar w:fldCharType="separate"/>
      </w:r>
      <w:r w:rsidRPr="008579BE">
        <w:rPr>
          <w:noProof/>
        </w:rPr>
        <w:t>6</w:t>
      </w:r>
      <w:r w:rsidRPr="008579BE">
        <w:rPr>
          <w:noProof/>
        </w:rPr>
        <w:fldChar w:fldCharType="end"/>
      </w:r>
    </w:p>
    <w:p w14:paraId="3991E7DB" w14:textId="77777777" w:rsidR="00405AE9" w:rsidRPr="008579BE" w:rsidRDefault="00405AE9">
      <w:pPr>
        <w:pStyle w:val="TOC1"/>
        <w:rPr>
          <w:noProof/>
          <w:sz w:val="24"/>
          <w:szCs w:val="24"/>
          <w:lang w:val="en-US" w:eastAsia="ja-JP"/>
        </w:rPr>
      </w:pPr>
      <w:r w:rsidRPr="008579BE">
        <w:rPr>
          <w:noProof/>
        </w:rPr>
        <w:t>2. Aims and Objectives</w:t>
      </w:r>
      <w:r w:rsidRPr="008579BE">
        <w:rPr>
          <w:noProof/>
        </w:rPr>
        <w:tab/>
      </w:r>
      <w:r w:rsidRPr="008579BE">
        <w:rPr>
          <w:noProof/>
        </w:rPr>
        <w:fldChar w:fldCharType="begin"/>
      </w:r>
      <w:r w:rsidRPr="008579BE">
        <w:rPr>
          <w:noProof/>
        </w:rPr>
        <w:instrText xml:space="preserve"> PAGEREF _Toc323558678 \h </w:instrText>
      </w:r>
      <w:r w:rsidRPr="008579BE">
        <w:rPr>
          <w:noProof/>
        </w:rPr>
      </w:r>
      <w:r w:rsidRPr="008579BE">
        <w:rPr>
          <w:noProof/>
        </w:rPr>
        <w:fldChar w:fldCharType="separate"/>
      </w:r>
      <w:r w:rsidRPr="008579BE">
        <w:rPr>
          <w:noProof/>
        </w:rPr>
        <w:t>7</w:t>
      </w:r>
      <w:r w:rsidRPr="008579BE">
        <w:rPr>
          <w:noProof/>
        </w:rPr>
        <w:fldChar w:fldCharType="end"/>
      </w:r>
    </w:p>
    <w:p w14:paraId="2D78A0F7" w14:textId="77777777" w:rsidR="00405AE9" w:rsidRPr="008579BE" w:rsidRDefault="00405AE9">
      <w:pPr>
        <w:pStyle w:val="TOC2"/>
        <w:tabs>
          <w:tab w:val="right" w:leader="dot" w:pos="9016"/>
        </w:tabs>
        <w:rPr>
          <w:noProof/>
          <w:sz w:val="24"/>
          <w:szCs w:val="24"/>
          <w:lang w:val="en-US" w:eastAsia="ja-JP"/>
        </w:rPr>
      </w:pPr>
      <w:r w:rsidRPr="008579BE">
        <w:rPr>
          <w:noProof/>
        </w:rPr>
        <w:t>2.1 Primary objectives</w:t>
      </w:r>
      <w:r w:rsidRPr="008579BE">
        <w:rPr>
          <w:noProof/>
        </w:rPr>
        <w:tab/>
      </w:r>
      <w:r w:rsidRPr="008579BE">
        <w:rPr>
          <w:noProof/>
        </w:rPr>
        <w:fldChar w:fldCharType="begin"/>
      </w:r>
      <w:r w:rsidRPr="008579BE">
        <w:rPr>
          <w:noProof/>
        </w:rPr>
        <w:instrText xml:space="preserve"> PAGEREF _Toc323558679 \h </w:instrText>
      </w:r>
      <w:r w:rsidRPr="008579BE">
        <w:rPr>
          <w:noProof/>
        </w:rPr>
      </w:r>
      <w:r w:rsidRPr="008579BE">
        <w:rPr>
          <w:noProof/>
        </w:rPr>
        <w:fldChar w:fldCharType="separate"/>
      </w:r>
      <w:r w:rsidRPr="008579BE">
        <w:rPr>
          <w:noProof/>
        </w:rPr>
        <w:t>7</w:t>
      </w:r>
      <w:r w:rsidRPr="008579BE">
        <w:rPr>
          <w:noProof/>
        </w:rPr>
        <w:fldChar w:fldCharType="end"/>
      </w:r>
    </w:p>
    <w:p w14:paraId="07C3E67F" w14:textId="77777777" w:rsidR="00405AE9" w:rsidRPr="008579BE" w:rsidRDefault="00405AE9">
      <w:pPr>
        <w:pStyle w:val="TOC2"/>
        <w:tabs>
          <w:tab w:val="right" w:leader="dot" w:pos="9016"/>
        </w:tabs>
        <w:rPr>
          <w:noProof/>
          <w:sz w:val="24"/>
          <w:szCs w:val="24"/>
          <w:lang w:val="en-US" w:eastAsia="ja-JP"/>
        </w:rPr>
      </w:pPr>
      <w:r w:rsidRPr="008579BE">
        <w:rPr>
          <w:noProof/>
        </w:rPr>
        <w:t>2.2 Secondary objectives</w:t>
      </w:r>
      <w:r w:rsidRPr="008579BE">
        <w:rPr>
          <w:noProof/>
        </w:rPr>
        <w:tab/>
      </w:r>
      <w:r w:rsidRPr="008579BE">
        <w:rPr>
          <w:noProof/>
        </w:rPr>
        <w:fldChar w:fldCharType="begin"/>
      </w:r>
      <w:r w:rsidRPr="008579BE">
        <w:rPr>
          <w:noProof/>
        </w:rPr>
        <w:instrText xml:space="preserve"> PAGEREF _Toc323558680 \h </w:instrText>
      </w:r>
      <w:r w:rsidRPr="008579BE">
        <w:rPr>
          <w:noProof/>
        </w:rPr>
      </w:r>
      <w:r w:rsidRPr="008579BE">
        <w:rPr>
          <w:noProof/>
        </w:rPr>
        <w:fldChar w:fldCharType="separate"/>
      </w:r>
      <w:r w:rsidRPr="008579BE">
        <w:rPr>
          <w:noProof/>
        </w:rPr>
        <w:t>8</w:t>
      </w:r>
      <w:r w:rsidRPr="008579BE">
        <w:rPr>
          <w:noProof/>
        </w:rPr>
        <w:fldChar w:fldCharType="end"/>
      </w:r>
    </w:p>
    <w:p w14:paraId="016E438C" w14:textId="77777777" w:rsidR="00405AE9" w:rsidRPr="008579BE" w:rsidRDefault="00405AE9">
      <w:pPr>
        <w:pStyle w:val="TOC1"/>
        <w:rPr>
          <w:noProof/>
          <w:sz w:val="24"/>
          <w:szCs w:val="24"/>
          <w:lang w:val="en-US" w:eastAsia="ja-JP"/>
        </w:rPr>
      </w:pPr>
      <w:r w:rsidRPr="008579BE">
        <w:rPr>
          <w:noProof/>
        </w:rPr>
        <w:t>3. Background</w:t>
      </w:r>
      <w:r w:rsidRPr="008579BE">
        <w:rPr>
          <w:noProof/>
        </w:rPr>
        <w:tab/>
      </w:r>
      <w:r w:rsidRPr="008579BE">
        <w:rPr>
          <w:noProof/>
        </w:rPr>
        <w:fldChar w:fldCharType="begin"/>
      </w:r>
      <w:r w:rsidRPr="008579BE">
        <w:rPr>
          <w:noProof/>
        </w:rPr>
        <w:instrText xml:space="preserve"> PAGEREF _Toc323558681 \h </w:instrText>
      </w:r>
      <w:r w:rsidRPr="008579BE">
        <w:rPr>
          <w:noProof/>
        </w:rPr>
      </w:r>
      <w:r w:rsidRPr="008579BE">
        <w:rPr>
          <w:noProof/>
        </w:rPr>
        <w:fldChar w:fldCharType="separate"/>
      </w:r>
      <w:r w:rsidRPr="008579BE">
        <w:rPr>
          <w:noProof/>
        </w:rPr>
        <w:t>9</w:t>
      </w:r>
      <w:r w:rsidRPr="008579BE">
        <w:rPr>
          <w:noProof/>
        </w:rPr>
        <w:fldChar w:fldCharType="end"/>
      </w:r>
    </w:p>
    <w:p w14:paraId="7E22082E" w14:textId="77777777" w:rsidR="00405AE9" w:rsidRPr="008579BE" w:rsidRDefault="00405AE9">
      <w:pPr>
        <w:pStyle w:val="TOC2"/>
        <w:tabs>
          <w:tab w:val="right" w:leader="dot" w:pos="9016"/>
        </w:tabs>
        <w:rPr>
          <w:noProof/>
          <w:sz w:val="24"/>
          <w:szCs w:val="24"/>
          <w:lang w:val="en-US" w:eastAsia="ja-JP"/>
        </w:rPr>
      </w:pPr>
      <w:r w:rsidRPr="008579BE">
        <w:rPr>
          <w:noProof/>
        </w:rPr>
        <w:t>3.1 General context</w:t>
      </w:r>
      <w:r w:rsidRPr="008579BE">
        <w:rPr>
          <w:noProof/>
        </w:rPr>
        <w:tab/>
      </w:r>
      <w:r w:rsidRPr="008579BE">
        <w:rPr>
          <w:noProof/>
        </w:rPr>
        <w:fldChar w:fldCharType="begin"/>
      </w:r>
      <w:r w:rsidRPr="008579BE">
        <w:rPr>
          <w:noProof/>
        </w:rPr>
        <w:instrText xml:space="preserve"> PAGEREF _Toc323558682 \h </w:instrText>
      </w:r>
      <w:r w:rsidRPr="008579BE">
        <w:rPr>
          <w:noProof/>
        </w:rPr>
      </w:r>
      <w:r w:rsidRPr="008579BE">
        <w:rPr>
          <w:noProof/>
        </w:rPr>
        <w:fldChar w:fldCharType="separate"/>
      </w:r>
      <w:r w:rsidRPr="008579BE">
        <w:rPr>
          <w:noProof/>
        </w:rPr>
        <w:t>9</w:t>
      </w:r>
      <w:r w:rsidRPr="008579BE">
        <w:rPr>
          <w:noProof/>
        </w:rPr>
        <w:fldChar w:fldCharType="end"/>
      </w:r>
    </w:p>
    <w:p w14:paraId="7AA0C0FF" w14:textId="77777777" w:rsidR="00405AE9" w:rsidRPr="008579BE" w:rsidRDefault="00405AE9">
      <w:pPr>
        <w:pStyle w:val="TOC2"/>
        <w:tabs>
          <w:tab w:val="right" w:leader="dot" w:pos="9016"/>
        </w:tabs>
        <w:rPr>
          <w:noProof/>
          <w:sz w:val="24"/>
          <w:szCs w:val="24"/>
          <w:lang w:val="en-US" w:eastAsia="ja-JP"/>
        </w:rPr>
      </w:pPr>
      <w:r w:rsidRPr="008579BE">
        <w:rPr>
          <w:noProof/>
        </w:rPr>
        <w:t>3.1.1 Grammar analysis</w:t>
      </w:r>
      <w:r w:rsidRPr="008579BE">
        <w:rPr>
          <w:noProof/>
        </w:rPr>
        <w:tab/>
      </w:r>
      <w:r w:rsidRPr="008579BE">
        <w:rPr>
          <w:noProof/>
        </w:rPr>
        <w:fldChar w:fldCharType="begin"/>
      </w:r>
      <w:r w:rsidRPr="008579BE">
        <w:rPr>
          <w:noProof/>
        </w:rPr>
        <w:instrText xml:space="preserve"> PAGEREF _Toc323558683 \h </w:instrText>
      </w:r>
      <w:r w:rsidRPr="008579BE">
        <w:rPr>
          <w:noProof/>
        </w:rPr>
      </w:r>
      <w:r w:rsidRPr="008579BE">
        <w:rPr>
          <w:noProof/>
        </w:rPr>
        <w:fldChar w:fldCharType="separate"/>
      </w:r>
      <w:r w:rsidRPr="008579BE">
        <w:rPr>
          <w:noProof/>
        </w:rPr>
        <w:t>9</w:t>
      </w:r>
      <w:r w:rsidRPr="008579BE">
        <w:rPr>
          <w:noProof/>
        </w:rPr>
        <w:fldChar w:fldCharType="end"/>
      </w:r>
    </w:p>
    <w:p w14:paraId="0418FEC9" w14:textId="77777777" w:rsidR="00405AE9" w:rsidRPr="008579BE" w:rsidRDefault="00405AE9">
      <w:pPr>
        <w:pStyle w:val="TOC2"/>
        <w:tabs>
          <w:tab w:val="right" w:leader="dot" w:pos="9016"/>
        </w:tabs>
        <w:rPr>
          <w:noProof/>
          <w:sz w:val="24"/>
          <w:szCs w:val="24"/>
          <w:lang w:val="en-US" w:eastAsia="ja-JP"/>
        </w:rPr>
      </w:pPr>
      <w:r w:rsidRPr="008579BE">
        <w:rPr>
          <w:noProof/>
        </w:rPr>
        <w:t>3.1.2 Syntax highlighting</w:t>
      </w:r>
      <w:r w:rsidRPr="008579BE">
        <w:rPr>
          <w:noProof/>
        </w:rPr>
        <w:tab/>
      </w:r>
      <w:r w:rsidRPr="008579BE">
        <w:rPr>
          <w:noProof/>
        </w:rPr>
        <w:fldChar w:fldCharType="begin"/>
      </w:r>
      <w:r w:rsidRPr="008579BE">
        <w:rPr>
          <w:noProof/>
        </w:rPr>
        <w:instrText xml:space="preserve"> PAGEREF _Toc323558684 \h </w:instrText>
      </w:r>
      <w:r w:rsidRPr="008579BE">
        <w:rPr>
          <w:noProof/>
        </w:rPr>
      </w:r>
      <w:r w:rsidRPr="008579BE">
        <w:rPr>
          <w:noProof/>
        </w:rPr>
        <w:fldChar w:fldCharType="separate"/>
      </w:r>
      <w:r w:rsidRPr="008579BE">
        <w:rPr>
          <w:noProof/>
        </w:rPr>
        <w:t>10</w:t>
      </w:r>
      <w:r w:rsidRPr="008579BE">
        <w:rPr>
          <w:noProof/>
        </w:rPr>
        <w:fldChar w:fldCharType="end"/>
      </w:r>
    </w:p>
    <w:p w14:paraId="4DF31A25" w14:textId="77777777" w:rsidR="00405AE9" w:rsidRPr="008579BE" w:rsidRDefault="00405AE9">
      <w:pPr>
        <w:pStyle w:val="TOC2"/>
        <w:tabs>
          <w:tab w:val="right" w:leader="dot" w:pos="9016"/>
        </w:tabs>
        <w:rPr>
          <w:noProof/>
          <w:sz w:val="24"/>
          <w:szCs w:val="24"/>
          <w:lang w:val="en-US" w:eastAsia="ja-JP"/>
        </w:rPr>
      </w:pPr>
      <w:r w:rsidRPr="008579BE">
        <w:rPr>
          <w:noProof/>
        </w:rPr>
        <w:t>3.1.3 Auto complete</w:t>
      </w:r>
      <w:r w:rsidRPr="008579BE">
        <w:rPr>
          <w:noProof/>
        </w:rPr>
        <w:tab/>
      </w:r>
      <w:r w:rsidRPr="008579BE">
        <w:rPr>
          <w:noProof/>
        </w:rPr>
        <w:fldChar w:fldCharType="begin"/>
      </w:r>
      <w:r w:rsidRPr="008579BE">
        <w:rPr>
          <w:noProof/>
        </w:rPr>
        <w:instrText xml:space="preserve"> PAGEREF _Toc323558685 \h </w:instrText>
      </w:r>
      <w:r w:rsidRPr="008579BE">
        <w:rPr>
          <w:noProof/>
        </w:rPr>
      </w:r>
      <w:r w:rsidRPr="008579BE">
        <w:rPr>
          <w:noProof/>
        </w:rPr>
        <w:fldChar w:fldCharType="separate"/>
      </w:r>
      <w:r w:rsidRPr="008579BE">
        <w:rPr>
          <w:noProof/>
        </w:rPr>
        <w:t>12</w:t>
      </w:r>
      <w:r w:rsidRPr="008579BE">
        <w:rPr>
          <w:noProof/>
        </w:rPr>
        <w:fldChar w:fldCharType="end"/>
      </w:r>
    </w:p>
    <w:p w14:paraId="023ECEF8" w14:textId="77777777" w:rsidR="00405AE9" w:rsidRPr="008579BE" w:rsidRDefault="00405AE9">
      <w:pPr>
        <w:pStyle w:val="TOC2"/>
        <w:tabs>
          <w:tab w:val="right" w:leader="dot" w:pos="9016"/>
        </w:tabs>
        <w:rPr>
          <w:noProof/>
          <w:sz w:val="24"/>
          <w:szCs w:val="24"/>
          <w:lang w:val="en-US" w:eastAsia="ja-JP"/>
        </w:rPr>
      </w:pPr>
      <w:r w:rsidRPr="008579BE">
        <w:rPr>
          <w:noProof/>
        </w:rPr>
        <w:t>3.1.4 Software functionality</w:t>
      </w:r>
      <w:r w:rsidRPr="008579BE">
        <w:rPr>
          <w:noProof/>
        </w:rPr>
        <w:tab/>
      </w:r>
      <w:r w:rsidRPr="008579BE">
        <w:rPr>
          <w:noProof/>
        </w:rPr>
        <w:fldChar w:fldCharType="begin"/>
      </w:r>
      <w:r w:rsidRPr="008579BE">
        <w:rPr>
          <w:noProof/>
        </w:rPr>
        <w:instrText xml:space="preserve"> PAGEREF _Toc323558686 \h </w:instrText>
      </w:r>
      <w:r w:rsidRPr="008579BE">
        <w:rPr>
          <w:noProof/>
        </w:rPr>
      </w:r>
      <w:r w:rsidRPr="008579BE">
        <w:rPr>
          <w:noProof/>
        </w:rPr>
        <w:fldChar w:fldCharType="separate"/>
      </w:r>
      <w:r w:rsidRPr="008579BE">
        <w:rPr>
          <w:noProof/>
        </w:rPr>
        <w:t>13</w:t>
      </w:r>
      <w:r w:rsidRPr="008579BE">
        <w:rPr>
          <w:noProof/>
        </w:rPr>
        <w:fldChar w:fldCharType="end"/>
      </w:r>
    </w:p>
    <w:p w14:paraId="3E96A52F" w14:textId="77777777" w:rsidR="00405AE9" w:rsidRPr="008579BE" w:rsidRDefault="00405AE9">
      <w:pPr>
        <w:pStyle w:val="TOC2"/>
        <w:tabs>
          <w:tab w:val="right" w:leader="dot" w:pos="9016"/>
        </w:tabs>
        <w:rPr>
          <w:noProof/>
          <w:sz w:val="24"/>
          <w:szCs w:val="24"/>
          <w:lang w:val="en-US" w:eastAsia="ja-JP"/>
        </w:rPr>
      </w:pPr>
      <w:r w:rsidRPr="008579BE">
        <w:rPr>
          <w:noProof/>
        </w:rPr>
        <w:t>3.2 Comparison of technologies</w:t>
      </w:r>
      <w:r w:rsidRPr="008579BE">
        <w:rPr>
          <w:noProof/>
        </w:rPr>
        <w:tab/>
      </w:r>
      <w:r w:rsidRPr="008579BE">
        <w:rPr>
          <w:noProof/>
        </w:rPr>
        <w:fldChar w:fldCharType="begin"/>
      </w:r>
      <w:r w:rsidRPr="008579BE">
        <w:rPr>
          <w:noProof/>
        </w:rPr>
        <w:instrText xml:space="preserve"> PAGEREF _Toc323558687 \h </w:instrText>
      </w:r>
      <w:r w:rsidRPr="008579BE">
        <w:rPr>
          <w:noProof/>
        </w:rPr>
      </w:r>
      <w:r w:rsidRPr="008579BE">
        <w:rPr>
          <w:noProof/>
        </w:rPr>
        <w:fldChar w:fldCharType="separate"/>
      </w:r>
      <w:r w:rsidRPr="008579BE">
        <w:rPr>
          <w:noProof/>
        </w:rPr>
        <w:t>16</w:t>
      </w:r>
      <w:r w:rsidRPr="008579BE">
        <w:rPr>
          <w:noProof/>
        </w:rPr>
        <w:fldChar w:fldCharType="end"/>
      </w:r>
    </w:p>
    <w:p w14:paraId="344BD28B" w14:textId="77777777" w:rsidR="00405AE9" w:rsidRPr="008579BE" w:rsidRDefault="00405AE9">
      <w:pPr>
        <w:pStyle w:val="TOC2"/>
        <w:tabs>
          <w:tab w:val="right" w:leader="dot" w:pos="9016"/>
        </w:tabs>
        <w:rPr>
          <w:noProof/>
          <w:sz w:val="24"/>
          <w:szCs w:val="24"/>
          <w:lang w:val="en-US" w:eastAsia="ja-JP"/>
        </w:rPr>
      </w:pPr>
      <w:r w:rsidRPr="008579BE">
        <w:rPr>
          <w:noProof/>
        </w:rPr>
        <w:t>3.2.1 Programming language</w:t>
      </w:r>
      <w:r w:rsidRPr="008579BE">
        <w:rPr>
          <w:noProof/>
        </w:rPr>
        <w:tab/>
      </w:r>
      <w:r w:rsidRPr="008579BE">
        <w:rPr>
          <w:noProof/>
        </w:rPr>
        <w:fldChar w:fldCharType="begin"/>
      </w:r>
      <w:r w:rsidRPr="008579BE">
        <w:rPr>
          <w:noProof/>
        </w:rPr>
        <w:instrText xml:space="preserve"> PAGEREF _Toc323558688 \h </w:instrText>
      </w:r>
      <w:r w:rsidRPr="008579BE">
        <w:rPr>
          <w:noProof/>
        </w:rPr>
      </w:r>
      <w:r w:rsidRPr="008579BE">
        <w:rPr>
          <w:noProof/>
        </w:rPr>
        <w:fldChar w:fldCharType="separate"/>
      </w:r>
      <w:r w:rsidRPr="008579BE">
        <w:rPr>
          <w:noProof/>
        </w:rPr>
        <w:t>16</w:t>
      </w:r>
      <w:r w:rsidRPr="008579BE">
        <w:rPr>
          <w:noProof/>
        </w:rPr>
        <w:fldChar w:fldCharType="end"/>
      </w:r>
    </w:p>
    <w:p w14:paraId="5BD90080" w14:textId="77777777" w:rsidR="00405AE9" w:rsidRPr="008579BE" w:rsidRDefault="00405AE9">
      <w:pPr>
        <w:pStyle w:val="TOC2"/>
        <w:tabs>
          <w:tab w:val="right" w:leader="dot" w:pos="9016"/>
        </w:tabs>
        <w:rPr>
          <w:noProof/>
          <w:sz w:val="24"/>
          <w:szCs w:val="24"/>
          <w:lang w:val="en-US" w:eastAsia="ja-JP"/>
        </w:rPr>
      </w:pPr>
      <w:r w:rsidRPr="008579BE">
        <w:rPr>
          <w:noProof/>
        </w:rPr>
        <w:t>3.2.2 Frameworks and GUI API’s</w:t>
      </w:r>
      <w:r w:rsidRPr="008579BE">
        <w:rPr>
          <w:noProof/>
        </w:rPr>
        <w:tab/>
      </w:r>
      <w:r w:rsidRPr="008579BE">
        <w:rPr>
          <w:noProof/>
        </w:rPr>
        <w:fldChar w:fldCharType="begin"/>
      </w:r>
      <w:r w:rsidRPr="008579BE">
        <w:rPr>
          <w:noProof/>
        </w:rPr>
        <w:instrText xml:space="preserve"> PAGEREF _Toc323558689 \h </w:instrText>
      </w:r>
      <w:r w:rsidRPr="008579BE">
        <w:rPr>
          <w:noProof/>
        </w:rPr>
      </w:r>
      <w:r w:rsidRPr="008579BE">
        <w:rPr>
          <w:noProof/>
        </w:rPr>
        <w:fldChar w:fldCharType="separate"/>
      </w:r>
      <w:r w:rsidRPr="008579BE">
        <w:rPr>
          <w:noProof/>
        </w:rPr>
        <w:t>17</w:t>
      </w:r>
      <w:r w:rsidRPr="008579BE">
        <w:rPr>
          <w:noProof/>
        </w:rPr>
        <w:fldChar w:fldCharType="end"/>
      </w:r>
    </w:p>
    <w:p w14:paraId="2EF51ED2" w14:textId="77777777" w:rsidR="00405AE9" w:rsidRPr="008579BE" w:rsidRDefault="00405AE9">
      <w:pPr>
        <w:pStyle w:val="TOC2"/>
        <w:tabs>
          <w:tab w:val="right" w:leader="dot" w:pos="9016"/>
        </w:tabs>
        <w:rPr>
          <w:noProof/>
          <w:sz w:val="24"/>
          <w:szCs w:val="24"/>
          <w:lang w:val="en-US" w:eastAsia="ja-JP"/>
        </w:rPr>
      </w:pPr>
      <w:r w:rsidRPr="008579BE">
        <w:rPr>
          <w:noProof/>
        </w:rPr>
        <w:t>3.3 Comparison of algorithms</w:t>
      </w:r>
      <w:r w:rsidRPr="008579BE">
        <w:rPr>
          <w:noProof/>
        </w:rPr>
        <w:tab/>
      </w:r>
      <w:r w:rsidRPr="008579BE">
        <w:rPr>
          <w:noProof/>
        </w:rPr>
        <w:fldChar w:fldCharType="begin"/>
      </w:r>
      <w:r w:rsidRPr="008579BE">
        <w:rPr>
          <w:noProof/>
        </w:rPr>
        <w:instrText xml:space="preserve"> PAGEREF _Toc323558690 \h </w:instrText>
      </w:r>
      <w:r w:rsidRPr="008579BE">
        <w:rPr>
          <w:noProof/>
        </w:rPr>
      </w:r>
      <w:r w:rsidRPr="008579BE">
        <w:rPr>
          <w:noProof/>
        </w:rPr>
        <w:fldChar w:fldCharType="separate"/>
      </w:r>
      <w:r w:rsidRPr="008579BE">
        <w:rPr>
          <w:noProof/>
        </w:rPr>
        <w:t>20</w:t>
      </w:r>
      <w:r w:rsidRPr="008579BE">
        <w:rPr>
          <w:noProof/>
        </w:rPr>
        <w:fldChar w:fldCharType="end"/>
      </w:r>
    </w:p>
    <w:p w14:paraId="0CAC1C7C" w14:textId="77777777" w:rsidR="00405AE9" w:rsidRPr="008579BE" w:rsidRDefault="00405AE9">
      <w:pPr>
        <w:pStyle w:val="TOC2"/>
        <w:tabs>
          <w:tab w:val="right" w:leader="dot" w:pos="9016"/>
        </w:tabs>
        <w:rPr>
          <w:noProof/>
          <w:sz w:val="24"/>
          <w:szCs w:val="24"/>
          <w:lang w:val="en-US" w:eastAsia="ja-JP"/>
        </w:rPr>
      </w:pPr>
      <w:r w:rsidRPr="008579BE">
        <w:rPr>
          <w:noProof/>
        </w:rPr>
        <w:t>3.3.1 Syntax highlighting techniques</w:t>
      </w:r>
      <w:r w:rsidRPr="008579BE">
        <w:rPr>
          <w:noProof/>
        </w:rPr>
        <w:tab/>
      </w:r>
      <w:r w:rsidRPr="008579BE">
        <w:rPr>
          <w:noProof/>
        </w:rPr>
        <w:fldChar w:fldCharType="begin"/>
      </w:r>
      <w:r w:rsidRPr="008579BE">
        <w:rPr>
          <w:noProof/>
        </w:rPr>
        <w:instrText xml:space="preserve"> PAGEREF _Toc323558691 \h </w:instrText>
      </w:r>
      <w:r w:rsidRPr="008579BE">
        <w:rPr>
          <w:noProof/>
        </w:rPr>
      </w:r>
      <w:r w:rsidRPr="008579BE">
        <w:rPr>
          <w:noProof/>
        </w:rPr>
        <w:fldChar w:fldCharType="separate"/>
      </w:r>
      <w:r w:rsidRPr="008579BE">
        <w:rPr>
          <w:noProof/>
        </w:rPr>
        <w:t>20</w:t>
      </w:r>
      <w:r w:rsidRPr="008579BE">
        <w:rPr>
          <w:noProof/>
        </w:rPr>
        <w:fldChar w:fldCharType="end"/>
      </w:r>
    </w:p>
    <w:p w14:paraId="41CD6B62" w14:textId="77777777" w:rsidR="00405AE9" w:rsidRPr="008579BE" w:rsidRDefault="00405AE9">
      <w:pPr>
        <w:pStyle w:val="TOC2"/>
        <w:tabs>
          <w:tab w:val="right" w:leader="dot" w:pos="9016"/>
        </w:tabs>
        <w:rPr>
          <w:noProof/>
          <w:sz w:val="24"/>
          <w:szCs w:val="24"/>
          <w:lang w:val="en-US" w:eastAsia="ja-JP"/>
        </w:rPr>
      </w:pPr>
      <w:r w:rsidRPr="008579BE">
        <w:rPr>
          <w:noProof/>
        </w:rPr>
        <w:t>3.3.2 Lexical analysis</w:t>
      </w:r>
      <w:r w:rsidRPr="008579BE">
        <w:rPr>
          <w:noProof/>
        </w:rPr>
        <w:tab/>
      </w:r>
      <w:r w:rsidRPr="008579BE">
        <w:rPr>
          <w:noProof/>
        </w:rPr>
        <w:fldChar w:fldCharType="begin"/>
      </w:r>
      <w:r w:rsidRPr="008579BE">
        <w:rPr>
          <w:noProof/>
        </w:rPr>
        <w:instrText xml:space="preserve"> PAGEREF _Toc323558692 \h </w:instrText>
      </w:r>
      <w:r w:rsidRPr="008579BE">
        <w:rPr>
          <w:noProof/>
        </w:rPr>
      </w:r>
      <w:r w:rsidRPr="008579BE">
        <w:rPr>
          <w:noProof/>
        </w:rPr>
        <w:fldChar w:fldCharType="separate"/>
      </w:r>
      <w:r w:rsidRPr="008579BE">
        <w:rPr>
          <w:noProof/>
        </w:rPr>
        <w:t>21</w:t>
      </w:r>
      <w:r w:rsidRPr="008579BE">
        <w:rPr>
          <w:noProof/>
        </w:rPr>
        <w:fldChar w:fldCharType="end"/>
      </w:r>
    </w:p>
    <w:p w14:paraId="009D5A22" w14:textId="77777777" w:rsidR="00405AE9" w:rsidRPr="008579BE" w:rsidRDefault="00405AE9">
      <w:pPr>
        <w:pStyle w:val="TOC2"/>
        <w:tabs>
          <w:tab w:val="right" w:leader="dot" w:pos="9016"/>
        </w:tabs>
        <w:rPr>
          <w:noProof/>
          <w:sz w:val="24"/>
          <w:szCs w:val="24"/>
          <w:lang w:val="en-US" w:eastAsia="ja-JP"/>
        </w:rPr>
      </w:pPr>
      <w:r w:rsidRPr="008579BE">
        <w:rPr>
          <w:noProof/>
        </w:rPr>
        <w:t>3.3.3 Autocomplete matching</w:t>
      </w:r>
      <w:r w:rsidRPr="008579BE">
        <w:rPr>
          <w:noProof/>
        </w:rPr>
        <w:tab/>
      </w:r>
      <w:r w:rsidRPr="008579BE">
        <w:rPr>
          <w:noProof/>
        </w:rPr>
        <w:fldChar w:fldCharType="begin"/>
      </w:r>
      <w:r w:rsidRPr="008579BE">
        <w:rPr>
          <w:noProof/>
        </w:rPr>
        <w:instrText xml:space="preserve"> PAGEREF _Toc323558693 \h </w:instrText>
      </w:r>
      <w:r w:rsidRPr="008579BE">
        <w:rPr>
          <w:noProof/>
        </w:rPr>
      </w:r>
      <w:r w:rsidRPr="008579BE">
        <w:rPr>
          <w:noProof/>
        </w:rPr>
        <w:fldChar w:fldCharType="separate"/>
      </w:r>
      <w:r w:rsidRPr="008579BE">
        <w:rPr>
          <w:noProof/>
        </w:rPr>
        <w:t>22</w:t>
      </w:r>
      <w:r w:rsidRPr="008579BE">
        <w:rPr>
          <w:noProof/>
        </w:rPr>
        <w:fldChar w:fldCharType="end"/>
      </w:r>
    </w:p>
    <w:p w14:paraId="2F97816D" w14:textId="77777777" w:rsidR="00405AE9" w:rsidRPr="008579BE" w:rsidRDefault="00405AE9">
      <w:pPr>
        <w:pStyle w:val="TOC2"/>
        <w:tabs>
          <w:tab w:val="right" w:leader="dot" w:pos="9016"/>
        </w:tabs>
        <w:rPr>
          <w:noProof/>
          <w:sz w:val="24"/>
          <w:szCs w:val="24"/>
          <w:lang w:val="en-US" w:eastAsia="ja-JP"/>
        </w:rPr>
      </w:pPr>
      <w:r w:rsidRPr="008579BE">
        <w:rPr>
          <w:noProof/>
        </w:rPr>
        <w:t>3.4 Alternative solutions</w:t>
      </w:r>
      <w:r w:rsidRPr="008579BE">
        <w:rPr>
          <w:noProof/>
        </w:rPr>
        <w:tab/>
      </w:r>
      <w:r w:rsidRPr="008579BE">
        <w:rPr>
          <w:noProof/>
        </w:rPr>
        <w:fldChar w:fldCharType="begin"/>
      </w:r>
      <w:r w:rsidRPr="008579BE">
        <w:rPr>
          <w:noProof/>
        </w:rPr>
        <w:instrText xml:space="preserve"> PAGEREF _Toc323558694 \h </w:instrText>
      </w:r>
      <w:r w:rsidRPr="008579BE">
        <w:rPr>
          <w:noProof/>
        </w:rPr>
      </w:r>
      <w:r w:rsidRPr="008579BE">
        <w:rPr>
          <w:noProof/>
        </w:rPr>
        <w:fldChar w:fldCharType="separate"/>
      </w:r>
      <w:r w:rsidRPr="008579BE">
        <w:rPr>
          <w:noProof/>
        </w:rPr>
        <w:t>22</w:t>
      </w:r>
      <w:r w:rsidRPr="008579BE">
        <w:rPr>
          <w:noProof/>
        </w:rPr>
        <w:fldChar w:fldCharType="end"/>
      </w:r>
    </w:p>
    <w:p w14:paraId="624CF97B" w14:textId="77777777" w:rsidR="00405AE9" w:rsidRPr="008579BE" w:rsidRDefault="00405AE9">
      <w:pPr>
        <w:pStyle w:val="TOC2"/>
        <w:tabs>
          <w:tab w:val="right" w:leader="dot" w:pos="9016"/>
        </w:tabs>
        <w:rPr>
          <w:noProof/>
          <w:sz w:val="24"/>
          <w:szCs w:val="24"/>
          <w:lang w:val="en-US" w:eastAsia="ja-JP"/>
        </w:rPr>
      </w:pPr>
      <w:r w:rsidRPr="008579BE">
        <w:rPr>
          <w:noProof/>
        </w:rPr>
        <w:t>3.4.1 Critical appraisal of Atom</w:t>
      </w:r>
      <w:r w:rsidRPr="008579BE">
        <w:rPr>
          <w:noProof/>
        </w:rPr>
        <w:tab/>
      </w:r>
      <w:r w:rsidRPr="008579BE">
        <w:rPr>
          <w:noProof/>
        </w:rPr>
        <w:fldChar w:fldCharType="begin"/>
      </w:r>
      <w:r w:rsidRPr="008579BE">
        <w:rPr>
          <w:noProof/>
        </w:rPr>
        <w:instrText xml:space="preserve"> PAGEREF _Toc323558695 \h </w:instrText>
      </w:r>
      <w:r w:rsidRPr="008579BE">
        <w:rPr>
          <w:noProof/>
        </w:rPr>
      </w:r>
      <w:r w:rsidRPr="008579BE">
        <w:rPr>
          <w:noProof/>
        </w:rPr>
        <w:fldChar w:fldCharType="separate"/>
      </w:r>
      <w:r w:rsidRPr="008579BE">
        <w:rPr>
          <w:noProof/>
        </w:rPr>
        <w:t>23</w:t>
      </w:r>
      <w:r w:rsidRPr="008579BE">
        <w:rPr>
          <w:noProof/>
        </w:rPr>
        <w:fldChar w:fldCharType="end"/>
      </w:r>
    </w:p>
    <w:p w14:paraId="3E0BC295" w14:textId="77777777" w:rsidR="00405AE9" w:rsidRPr="008579BE" w:rsidRDefault="00405AE9">
      <w:pPr>
        <w:pStyle w:val="TOC2"/>
        <w:tabs>
          <w:tab w:val="right" w:leader="dot" w:pos="9016"/>
        </w:tabs>
        <w:rPr>
          <w:noProof/>
          <w:sz w:val="24"/>
          <w:szCs w:val="24"/>
          <w:lang w:val="en-US" w:eastAsia="ja-JP"/>
        </w:rPr>
      </w:pPr>
      <w:r w:rsidRPr="008579BE">
        <w:rPr>
          <w:noProof/>
        </w:rPr>
        <w:t>3.4.2 Critical appraisal of Sublime</w:t>
      </w:r>
      <w:r w:rsidRPr="008579BE">
        <w:rPr>
          <w:noProof/>
        </w:rPr>
        <w:tab/>
      </w:r>
      <w:r w:rsidRPr="008579BE">
        <w:rPr>
          <w:noProof/>
        </w:rPr>
        <w:fldChar w:fldCharType="begin"/>
      </w:r>
      <w:r w:rsidRPr="008579BE">
        <w:rPr>
          <w:noProof/>
        </w:rPr>
        <w:instrText xml:space="preserve"> PAGEREF _Toc323558696 \h </w:instrText>
      </w:r>
      <w:r w:rsidRPr="008579BE">
        <w:rPr>
          <w:noProof/>
        </w:rPr>
      </w:r>
      <w:r w:rsidRPr="008579BE">
        <w:rPr>
          <w:noProof/>
        </w:rPr>
        <w:fldChar w:fldCharType="separate"/>
      </w:r>
      <w:r w:rsidRPr="008579BE">
        <w:rPr>
          <w:noProof/>
        </w:rPr>
        <w:t>24</w:t>
      </w:r>
      <w:r w:rsidRPr="008579BE">
        <w:rPr>
          <w:noProof/>
        </w:rPr>
        <w:fldChar w:fldCharType="end"/>
      </w:r>
    </w:p>
    <w:p w14:paraId="643496A8" w14:textId="77777777" w:rsidR="00405AE9" w:rsidRPr="008579BE" w:rsidRDefault="00405AE9">
      <w:pPr>
        <w:pStyle w:val="TOC1"/>
        <w:rPr>
          <w:noProof/>
          <w:sz w:val="24"/>
          <w:szCs w:val="24"/>
          <w:lang w:val="en-US" w:eastAsia="ja-JP"/>
        </w:rPr>
      </w:pPr>
      <w:r w:rsidRPr="008579BE">
        <w:rPr>
          <w:noProof/>
        </w:rPr>
        <w:t>4. Technical development</w:t>
      </w:r>
      <w:r w:rsidRPr="008579BE">
        <w:rPr>
          <w:noProof/>
        </w:rPr>
        <w:tab/>
      </w:r>
      <w:r w:rsidRPr="008579BE">
        <w:rPr>
          <w:noProof/>
        </w:rPr>
        <w:fldChar w:fldCharType="begin"/>
      </w:r>
      <w:r w:rsidRPr="008579BE">
        <w:rPr>
          <w:noProof/>
        </w:rPr>
        <w:instrText xml:space="preserve"> PAGEREF _Toc323558697 \h </w:instrText>
      </w:r>
      <w:r w:rsidRPr="008579BE">
        <w:rPr>
          <w:noProof/>
        </w:rPr>
      </w:r>
      <w:r w:rsidRPr="008579BE">
        <w:rPr>
          <w:noProof/>
        </w:rPr>
        <w:fldChar w:fldCharType="separate"/>
      </w:r>
      <w:r w:rsidRPr="008579BE">
        <w:rPr>
          <w:noProof/>
        </w:rPr>
        <w:t>25</w:t>
      </w:r>
      <w:r w:rsidRPr="008579BE">
        <w:rPr>
          <w:noProof/>
        </w:rPr>
        <w:fldChar w:fldCharType="end"/>
      </w:r>
    </w:p>
    <w:p w14:paraId="5084A4A4" w14:textId="77777777" w:rsidR="00405AE9" w:rsidRPr="008579BE" w:rsidRDefault="00405AE9">
      <w:pPr>
        <w:pStyle w:val="TOC2"/>
        <w:tabs>
          <w:tab w:val="right" w:leader="dot" w:pos="9016"/>
        </w:tabs>
        <w:rPr>
          <w:noProof/>
          <w:sz w:val="24"/>
          <w:szCs w:val="24"/>
          <w:lang w:val="en-US" w:eastAsia="ja-JP"/>
        </w:rPr>
      </w:pPr>
      <w:r w:rsidRPr="008579BE">
        <w:rPr>
          <w:noProof/>
        </w:rPr>
        <w:t>4.1 System Design</w:t>
      </w:r>
      <w:r w:rsidRPr="008579BE">
        <w:rPr>
          <w:noProof/>
        </w:rPr>
        <w:tab/>
      </w:r>
      <w:r w:rsidRPr="008579BE">
        <w:rPr>
          <w:noProof/>
        </w:rPr>
        <w:fldChar w:fldCharType="begin"/>
      </w:r>
      <w:r w:rsidRPr="008579BE">
        <w:rPr>
          <w:noProof/>
        </w:rPr>
        <w:instrText xml:space="preserve"> PAGEREF _Toc323558698 \h </w:instrText>
      </w:r>
      <w:r w:rsidRPr="008579BE">
        <w:rPr>
          <w:noProof/>
        </w:rPr>
      </w:r>
      <w:r w:rsidRPr="008579BE">
        <w:rPr>
          <w:noProof/>
        </w:rPr>
        <w:fldChar w:fldCharType="separate"/>
      </w:r>
      <w:r w:rsidRPr="008579BE">
        <w:rPr>
          <w:noProof/>
        </w:rPr>
        <w:t>25</w:t>
      </w:r>
      <w:r w:rsidRPr="008579BE">
        <w:rPr>
          <w:noProof/>
        </w:rPr>
        <w:fldChar w:fldCharType="end"/>
      </w:r>
    </w:p>
    <w:p w14:paraId="0BACF9DA" w14:textId="77777777" w:rsidR="00405AE9" w:rsidRPr="008579BE" w:rsidRDefault="00405AE9">
      <w:pPr>
        <w:pStyle w:val="TOC2"/>
        <w:tabs>
          <w:tab w:val="right" w:leader="dot" w:pos="9016"/>
        </w:tabs>
        <w:rPr>
          <w:noProof/>
          <w:sz w:val="24"/>
          <w:szCs w:val="24"/>
          <w:lang w:val="en-US" w:eastAsia="ja-JP"/>
        </w:rPr>
      </w:pPr>
      <w:r w:rsidRPr="008579BE">
        <w:rPr>
          <w:noProof/>
        </w:rPr>
        <w:t>4.1.1 Specifications</w:t>
      </w:r>
      <w:r w:rsidRPr="008579BE">
        <w:rPr>
          <w:noProof/>
        </w:rPr>
        <w:tab/>
      </w:r>
      <w:r w:rsidRPr="008579BE">
        <w:rPr>
          <w:noProof/>
        </w:rPr>
        <w:fldChar w:fldCharType="begin"/>
      </w:r>
      <w:r w:rsidRPr="008579BE">
        <w:rPr>
          <w:noProof/>
        </w:rPr>
        <w:instrText xml:space="preserve"> PAGEREF _Toc323558699 \h </w:instrText>
      </w:r>
      <w:r w:rsidRPr="008579BE">
        <w:rPr>
          <w:noProof/>
        </w:rPr>
      </w:r>
      <w:r w:rsidRPr="008579BE">
        <w:rPr>
          <w:noProof/>
        </w:rPr>
        <w:fldChar w:fldCharType="separate"/>
      </w:r>
      <w:r w:rsidRPr="008579BE">
        <w:rPr>
          <w:noProof/>
        </w:rPr>
        <w:t>26</w:t>
      </w:r>
      <w:r w:rsidRPr="008579BE">
        <w:rPr>
          <w:noProof/>
        </w:rPr>
        <w:fldChar w:fldCharType="end"/>
      </w:r>
    </w:p>
    <w:p w14:paraId="05F9E49C" w14:textId="77777777" w:rsidR="00405AE9" w:rsidRPr="008579BE" w:rsidRDefault="00405AE9">
      <w:pPr>
        <w:pStyle w:val="TOC2"/>
        <w:tabs>
          <w:tab w:val="right" w:leader="dot" w:pos="9016"/>
        </w:tabs>
        <w:rPr>
          <w:noProof/>
          <w:sz w:val="24"/>
          <w:szCs w:val="24"/>
          <w:lang w:val="en-US" w:eastAsia="ja-JP"/>
        </w:rPr>
      </w:pPr>
      <w:r w:rsidRPr="008579BE">
        <w:rPr>
          <w:noProof/>
        </w:rPr>
        <w:t>4.2 System architecture</w:t>
      </w:r>
      <w:r w:rsidRPr="008579BE">
        <w:rPr>
          <w:noProof/>
        </w:rPr>
        <w:tab/>
      </w:r>
      <w:r w:rsidRPr="008579BE">
        <w:rPr>
          <w:noProof/>
        </w:rPr>
        <w:fldChar w:fldCharType="begin"/>
      </w:r>
      <w:r w:rsidRPr="008579BE">
        <w:rPr>
          <w:noProof/>
        </w:rPr>
        <w:instrText xml:space="preserve"> PAGEREF _Toc323558700 \h </w:instrText>
      </w:r>
      <w:r w:rsidRPr="008579BE">
        <w:rPr>
          <w:noProof/>
        </w:rPr>
      </w:r>
      <w:r w:rsidRPr="008579BE">
        <w:rPr>
          <w:noProof/>
        </w:rPr>
        <w:fldChar w:fldCharType="separate"/>
      </w:r>
      <w:r w:rsidRPr="008579BE">
        <w:rPr>
          <w:noProof/>
        </w:rPr>
        <w:t>27</w:t>
      </w:r>
      <w:r w:rsidRPr="008579BE">
        <w:rPr>
          <w:noProof/>
        </w:rPr>
        <w:fldChar w:fldCharType="end"/>
      </w:r>
    </w:p>
    <w:p w14:paraId="5EC3E1ED" w14:textId="77777777" w:rsidR="00405AE9" w:rsidRPr="008579BE" w:rsidRDefault="00405AE9">
      <w:pPr>
        <w:pStyle w:val="TOC2"/>
        <w:tabs>
          <w:tab w:val="right" w:leader="dot" w:pos="9016"/>
        </w:tabs>
        <w:rPr>
          <w:noProof/>
          <w:sz w:val="24"/>
          <w:szCs w:val="24"/>
          <w:lang w:val="en-US" w:eastAsia="ja-JP"/>
        </w:rPr>
      </w:pPr>
      <w:r w:rsidRPr="008579BE">
        <w:rPr>
          <w:noProof/>
        </w:rPr>
        <w:t>4.2 Modular design</w:t>
      </w:r>
      <w:r w:rsidRPr="008579BE">
        <w:rPr>
          <w:noProof/>
        </w:rPr>
        <w:tab/>
      </w:r>
      <w:r w:rsidRPr="008579BE">
        <w:rPr>
          <w:noProof/>
        </w:rPr>
        <w:fldChar w:fldCharType="begin"/>
      </w:r>
      <w:r w:rsidRPr="008579BE">
        <w:rPr>
          <w:noProof/>
        </w:rPr>
        <w:instrText xml:space="preserve"> PAGEREF _Toc323558701 \h </w:instrText>
      </w:r>
      <w:r w:rsidRPr="008579BE">
        <w:rPr>
          <w:noProof/>
        </w:rPr>
      </w:r>
      <w:r w:rsidRPr="008579BE">
        <w:rPr>
          <w:noProof/>
        </w:rPr>
        <w:fldChar w:fldCharType="separate"/>
      </w:r>
      <w:r w:rsidRPr="008579BE">
        <w:rPr>
          <w:noProof/>
        </w:rPr>
        <w:t>28</w:t>
      </w:r>
      <w:r w:rsidRPr="008579BE">
        <w:rPr>
          <w:noProof/>
        </w:rPr>
        <w:fldChar w:fldCharType="end"/>
      </w:r>
    </w:p>
    <w:p w14:paraId="1BBF3637" w14:textId="77777777" w:rsidR="00405AE9" w:rsidRPr="008579BE" w:rsidRDefault="00405AE9">
      <w:pPr>
        <w:pStyle w:val="TOC2"/>
        <w:tabs>
          <w:tab w:val="right" w:leader="dot" w:pos="9016"/>
        </w:tabs>
        <w:rPr>
          <w:noProof/>
          <w:sz w:val="24"/>
          <w:szCs w:val="24"/>
          <w:lang w:val="en-US" w:eastAsia="ja-JP"/>
        </w:rPr>
      </w:pPr>
      <w:r w:rsidRPr="008579BE">
        <w:rPr>
          <w:noProof/>
        </w:rPr>
        <w:t>4.3 System functionality</w:t>
      </w:r>
      <w:r w:rsidRPr="008579BE">
        <w:rPr>
          <w:noProof/>
        </w:rPr>
        <w:tab/>
      </w:r>
      <w:r w:rsidRPr="008579BE">
        <w:rPr>
          <w:noProof/>
        </w:rPr>
        <w:fldChar w:fldCharType="begin"/>
      </w:r>
      <w:r w:rsidRPr="008579BE">
        <w:rPr>
          <w:noProof/>
        </w:rPr>
        <w:instrText xml:space="preserve"> PAGEREF _Toc323558702 \h </w:instrText>
      </w:r>
      <w:r w:rsidRPr="008579BE">
        <w:rPr>
          <w:noProof/>
        </w:rPr>
      </w:r>
      <w:r w:rsidRPr="008579BE">
        <w:rPr>
          <w:noProof/>
        </w:rPr>
        <w:fldChar w:fldCharType="separate"/>
      </w:r>
      <w:r w:rsidRPr="008579BE">
        <w:rPr>
          <w:noProof/>
        </w:rPr>
        <w:t>28</w:t>
      </w:r>
      <w:r w:rsidRPr="008579BE">
        <w:rPr>
          <w:noProof/>
        </w:rPr>
        <w:fldChar w:fldCharType="end"/>
      </w:r>
    </w:p>
    <w:p w14:paraId="118F8BCA" w14:textId="77777777" w:rsidR="00405AE9" w:rsidRPr="008579BE" w:rsidRDefault="00405AE9">
      <w:pPr>
        <w:pStyle w:val="TOC2"/>
        <w:tabs>
          <w:tab w:val="right" w:leader="dot" w:pos="9016"/>
        </w:tabs>
        <w:rPr>
          <w:noProof/>
          <w:sz w:val="24"/>
          <w:szCs w:val="24"/>
          <w:lang w:val="en-US" w:eastAsia="ja-JP"/>
        </w:rPr>
      </w:pPr>
      <w:r w:rsidRPr="008579BE">
        <w:rPr>
          <w:noProof/>
        </w:rPr>
        <w:t>4.3 User interface</w:t>
      </w:r>
      <w:r w:rsidRPr="008579BE">
        <w:rPr>
          <w:noProof/>
        </w:rPr>
        <w:tab/>
      </w:r>
      <w:r w:rsidRPr="008579BE">
        <w:rPr>
          <w:noProof/>
        </w:rPr>
        <w:fldChar w:fldCharType="begin"/>
      </w:r>
      <w:r w:rsidRPr="008579BE">
        <w:rPr>
          <w:noProof/>
        </w:rPr>
        <w:instrText xml:space="preserve"> PAGEREF _Toc323558703 \h </w:instrText>
      </w:r>
      <w:r w:rsidRPr="008579BE">
        <w:rPr>
          <w:noProof/>
        </w:rPr>
      </w:r>
      <w:r w:rsidRPr="008579BE">
        <w:rPr>
          <w:noProof/>
        </w:rPr>
        <w:fldChar w:fldCharType="separate"/>
      </w:r>
      <w:r w:rsidRPr="008579BE">
        <w:rPr>
          <w:noProof/>
        </w:rPr>
        <w:t>30</w:t>
      </w:r>
      <w:r w:rsidRPr="008579BE">
        <w:rPr>
          <w:noProof/>
        </w:rPr>
        <w:fldChar w:fldCharType="end"/>
      </w:r>
    </w:p>
    <w:p w14:paraId="4AF27383" w14:textId="77777777" w:rsidR="00405AE9" w:rsidRPr="008579BE" w:rsidRDefault="00405AE9">
      <w:pPr>
        <w:pStyle w:val="TOC2"/>
        <w:tabs>
          <w:tab w:val="right" w:leader="dot" w:pos="9016"/>
        </w:tabs>
        <w:rPr>
          <w:noProof/>
          <w:sz w:val="24"/>
          <w:szCs w:val="24"/>
          <w:lang w:val="en-US" w:eastAsia="ja-JP"/>
        </w:rPr>
      </w:pPr>
      <w:r w:rsidRPr="008579BE">
        <w:rPr>
          <w:noProof/>
        </w:rPr>
        <w:t>4.4 System implementation</w:t>
      </w:r>
      <w:r w:rsidRPr="008579BE">
        <w:rPr>
          <w:noProof/>
        </w:rPr>
        <w:tab/>
      </w:r>
      <w:r w:rsidRPr="008579BE">
        <w:rPr>
          <w:noProof/>
        </w:rPr>
        <w:fldChar w:fldCharType="begin"/>
      </w:r>
      <w:r w:rsidRPr="008579BE">
        <w:rPr>
          <w:noProof/>
        </w:rPr>
        <w:instrText xml:space="preserve"> PAGEREF _Toc323558704 \h </w:instrText>
      </w:r>
      <w:r w:rsidRPr="008579BE">
        <w:rPr>
          <w:noProof/>
        </w:rPr>
      </w:r>
      <w:r w:rsidRPr="008579BE">
        <w:rPr>
          <w:noProof/>
        </w:rPr>
        <w:fldChar w:fldCharType="separate"/>
      </w:r>
      <w:r w:rsidRPr="008579BE">
        <w:rPr>
          <w:noProof/>
        </w:rPr>
        <w:t>34</w:t>
      </w:r>
      <w:r w:rsidRPr="008579BE">
        <w:rPr>
          <w:noProof/>
        </w:rPr>
        <w:fldChar w:fldCharType="end"/>
      </w:r>
    </w:p>
    <w:p w14:paraId="52464C18" w14:textId="77777777" w:rsidR="00405AE9" w:rsidRPr="008579BE" w:rsidRDefault="00405AE9">
      <w:pPr>
        <w:pStyle w:val="TOC2"/>
        <w:tabs>
          <w:tab w:val="right" w:leader="dot" w:pos="9016"/>
        </w:tabs>
        <w:rPr>
          <w:noProof/>
          <w:sz w:val="24"/>
          <w:szCs w:val="24"/>
          <w:lang w:val="en-US" w:eastAsia="ja-JP"/>
        </w:rPr>
      </w:pPr>
      <w:r w:rsidRPr="008579BE">
        <w:rPr>
          <w:noProof/>
        </w:rPr>
        <w:t>4.4.1 Text editor</w:t>
      </w:r>
      <w:r w:rsidRPr="008579BE">
        <w:rPr>
          <w:noProof/>
        </w:rPr>
        <w:tab/>
      </w:r>
      <w:r w:rsidRPr="008579BE">
        <w:rPr>
          <w:noProof/>
        </w:rPr>
        <w:fldChar w:fldCharType="begin"/>
      </w:r>
      <w:r w:rsidRPr="008579BE">
        <w:rPr>
          <w:noProof/>
        </w:rPr>
        <w:instrText xml:space="preserve"> PAGEREF _Toc323558705 \h </w:instrText>
      </w:r>
      <w:r w:rsidRPr="008579BE">
        <w:rPr>
          <w:noProof/>
        </w:rPr>
      </w:r>
      <w:r w:rsidRPr="008579BE">
        <w:rPr>
          <w:noProof/>
        </w:rPr>
        <w:fldChar w:fldCharType="separate"/>
      </w:r>
      <w:r w:rsidRPr="008579BE">
        <w:rPr>
          <w:noProof/>
        </w:rPr>
        <w:t>34</w:t>
      </w:r>
      <w:r w:rsidRPr="008579BE">
        <w:rPr>
          <w:noProof/>
        </w:rPr>
        <w:fldChar w:fldCharType="end"/>
      </w:r>
    </w:p>
    <w:p w14:paraId="6DE216F2" w14:textId="77777777" w:rsidR="00405AE9" w:rsidRPr="008579BE" w:rsidRDefault="00405AE9">
      <w:pPr>
        <w:pStyle w:val="TOC2"/>
        <w:tabs>
          <w:tab w:val="right" w:leader="dot" w:pos="9016"/>
        </w:tabs>
        <w:rPr>
          <w:noProof/>
          <w:sz w:val="24"/>
          <w:szCs w:val="24"/>
          <w:lang w:val="en-US" w:eastAsia="ja-JP"/>
        </w:rPr>
      </w:pPr>
      <w:r w:rsidRPr="008579BE">
        <w:rPr>
          <w:noProof/>
        </w:rPr>
        <w:t>4.4.1.1 Syntax highlighting</w:t>
      </w:r>
      <w:r w:rsidRPr="008579BE">
        <w:rPr>
          <w:noProof/>
        </w:rPr>
        <w:tab/>
      </w:r>
      <w:r w:rsidRPr="008579BE">
        <w:rPr>
          <w:noProof/>
        </w:rPr>
        <w:fldChar w:fldCharType="begin"/>
      </w:r>
      <w:r w:rsidRPr="008579BE">
        <w:rPr>
          <w:noProof/>
        </w:rPr>
        <w:instrText xml:space="preserve"> PAGEREF _Toc323558706 \h </w:instrText>
      </w:r>
      <w:r w:rsidRPr="008579BE">
        <w:rPr>
          <w:noProof/>
        </w:rPr>
      </w:r>
      <w:r w:rsidRPr="008579BE">
        <w:rPr>
          <w:noProof/>
        </w:rPr>
        <w:fldChar w:fldCharType="separate"/>
      </w:r>
      <w:r w:rsidRPr="008579BE">
        <w:rPr>
          <w:noProof/>
        </w:rPr>
        <w:t>35</w:t>
      </w:r>
      <w:r w:rsidRPr="008579BE">
        <w:rPr>
          <w:noProof/>
        </w:rPr>
        <w:fldChar w:fldCharType="end"/>
      </w:r>
    </w:p>
    <w:p w14:paraId="15974724" w14:textId="77777777" w:rsidR="00405AE9" w:rsidRPr="008579BE" w:rsidRDefault="00405AE9">
      <w:pPr>
        <w:pStyle w:val="TOC2"/>
        <w:tabs>
          <w:tab w:val="right" w:leader="dot" w:pos="9016"/>
        </w:tabs>
        <w:rPr>
          <w:noProof/>
          <w:sz w:val="24"/>
          <w:szCs w:val="24"/>
          <w:lang w:val="en-US" w:eastAsia="ja-JP"/>
        </w:rPr>
      </w:pPr>
      <w:r w:rsidRPr="008579BE">
        <w:rPr>
          <w:noProof/>
        </w:rPr>
        <w:t>4.4.1.2 Auto completion</w:t>
      </w:r>
      <w:r w:rsidRPr="008579BE">
        <w:rPr>
          <w:noProof/>
        </w:rPr>
        <w:tab/>
      </w:r>
      <w:r w:rsidRPr="008579BE">
        <w:rPr>
          <w:noProof/>
        </w:rPr>
        <w:fldChar w:fldCharType="begin"/>
      </w:r>
      <w:r w:rsidRPr="008579BE">
        <w:rPr>
          <w:noProof/>
        </w:rPr>
        <w:instrText xml:space="preserve"> PAGEREF _Toc323558707 \h </w:instrText>
      </w:r>
      <w:r w:rsidRPr="008579BE">
        <w:rPr>
          <w:noProof/>
        </w:rPr>
      </w:r>
      <w:r w:rsidRPr="008579BE">
        <w:rPr>
          <w:noProof/>
        </w:rPr>
        <w:fldChar w:fldCharType="separate"/>
      </w:r>
      <w:r w:rsidRPr="008579BE">
        <w:rPr>
          <w:noProof/>
        </w:rPr>
        <w:t>37</w:t>
      </w:r>
      <w:r w:rsidRPr="008579BE">
        <w:rPr>
          <w:noProof/>
        </w:rPr>
        <w:fldChar w:fldCharType="end"/>
      </w:r>
    </w:p>
    <w:p w14:paraId="6790E20E" w14:textId="77777777" w:rsidR="00405AE9" w:rsidRPr="008579BE" w:rsidRDefault="00405AE9">
      <w:pPr>
        <w:pStyle w:val="TOC2"/>
        <w:tabs>
          <w:tab w:val="right" w:leader="dot" w:pos="9016"/>
        </w:tabs>
        <w:rPr>
          <w:noProof/>
          <w:sz w:val="24"/>
          <w:szCs w:val="24"/>
          <w:lang w:val="en-US" w:eastAsia="ja-JP"/>
        </w:rPr>
      </w:pPr>
      <w:r w:rsidRPr="008579BE">
        <w:rPr>
          <w:noProof/>
        </w:rPr>
        <w:lastRenderedPageBreak/>
        <w:t>4.4.1.3 Editing functionality</w:t>
      </w:r>
      <w:r w:rsidRPr="008579BE">
        <w:rPr>
          <w:noProof/>
        </w:rPr>
        <w:tab/>
      </w:r>
      <w:r w:rsidRPr="008579BE">
        <w:rPr>
          <w:noProof/>
        </w:rPr>
        <w:fldChar w:fldCharType="begin"/>
      </w:r>
      <w:r w:rsidRPr="008579BE">
        <w:rPr>
          <w:noProof/>
        </w:rPr>
        <w:instrText xml:space="preserve"> PAGEREF _Toc323558708 \h </w:instrText>
      </w:r>
      <w:r w:rsidRPr="008579BE">
        <w:rPr>
          <w:noProof/>
        </w:rPr>
      </w:r>
      <w:r w:rsidRPr="008579BE">
        <w:rPr>
          <w:noProof/>
        </w:rPr>
        <w:fldChar w:fldCharType="separate"/>
      </w:r>
      <w:r w:rsidRPr="008579BE">
        <w:rPr>
          <w:noProof/>
        </w:rPr>
        <w:t>38</w:t>
      </w:r>
      <w:r w:rsidRPr="008579BE">
        <w:rPr>
          <w:noProof/>
        </w:rPr>
        <w:fldChar w:fldCharType="end"/>
      </w:r>
    </w:p>
    <w:p w14:paraId="3C3D12D8" w14:textId="77777777" w:rsidR="00405AE9" w:rsidRPr="008579BE" w:rsidRDefault="00405AE9">
      <w:pPr>
        <w:pStyle w:val="TOC2"/>
        <w:tabs>
          <w:tab w:val="right" w:leader="dot" w:pos="9016"/>
        </w:tabs>
        <w:rPr>
          <w:noProof/>
          <w:sz w:val="24"/>
          <w:szCs w:val="24"/>
          <w:lang w:val="en-US" w:eastAsia="ja-JP"/>
        </w:rPr>
      </w:pPr>
      <w:r w:rsidRPr="008579BE">
        <w:rPr>
          <w:noProof/>
        </w:rPr>
        <w:t>4.4.2 Plug-in system</w:t>
      </w:r>
      <w:r w:rsidRPr="008579BE">
        <w:rPr>
          <w:noProof/>
        </w:rPr>
        <w:tab/>
      </w:r>
      <w:r w:rsidRPr="008579BE">
        <w:rPr>
          <w:noProof/>
        </w:rPr>
        <w:fldChar w:fldCharType="begin"/>
      </w:r>
      <w:r w:rsidRPr="008579BE">
        <w:rPr>
          <w:noProof/>
        </w:rPr>
        <w:instrText xml:space="preserve"> PAGEREF _Toc323558709 \h </w:instrText>
      </w:r>
      <w:r w:rsidRPr="008579BE">
        <w:rPr>
          <w:noProof/>
        </w:rPr>
      </w:r>
      <w:r w:rsidRPr="008579BE">
        <w:rPr>
          <w:noProof/>
        </w:rPr>
        <w:fldChar w:fldCharType="separate"/>
      </w:r>
      <w:r w:rsidRPr="008579BE">
        <w:rPr>
          <w:noProof/>
        </w:rPr>
        <w:t>40</w:t>
      </w:r>
      <w:r w:rsidRPr="008579BE">
        <w:rPr>
          <w:noProof/>
        </w:rPr>
        <w:fldChar w:fldCharType="end"/>
      </w:r>
    </w:p>
    <w:p w14:paraId="0E08C78E" w14:textId="77777777" w:rsidR="00405AE9" w:rsidRPr="008579BE" w:rsidRDefault="00405AE9">
      <w:pPr>
        <w:pStyle w:val="TOC2"/>
        <w:tabs>
          <w:tab w:val="right" w:leader="dot" w:pos="9016"/>
        </w:tabs>
        <w:rPr>
          <w:noProof/>
          <w:sz w:val="24"/>
          <w:szCs w:val="24"/>
          <w:lang w:val="en-US" w:eastAsia="ja-JP"/>
        </w:rPr>
      </w:pPr>
      <w:r w:rsidRPr="008579BE">
        <w:rPr>
          <w:noProof/>
        </w:rPr>
        <w:t>4.4.2.1 Language support plug-ins</w:t>
      </w:r>
      <w:r w:rsidRPr="008579BE">
        <w:rPr>
          <w:noProof/>
        </w:rPr>
        <w:tab/>
      </w:r>
      <w:r w:rsidRPr="008579BE">
        <w:rPr>
          <w:noProof/>
        </w:rPr>
        <w:fldChar w:fldCharType="begin"/>
      </w:r>
      <w:r w:rsidRPr="008579BE">
        <w:rPr>
          <w:noProof/>
        </w:rPr>
        <w:instrText xml:space="preserve"> PAGEREF _Toc323558710 \h </w:instrText>
      </w:r>
      <w:r w:rsidRPr="008579BE">
        <w:rPr>
          <w:noProof/>
        </w:rPr>
      </w:r>
      <w:r w:rsidRPr="008579BE">
        <w:rPr>
          <w:noProof/>
        </w:rPr>
        <w:fldChar w:fldCharType="separate"/>
      </w:r>
      <w:r w:rsidRPr="008579BE">
        <w:rPr>
          <w:noProof/>
        </w:rPr>
        <w:t>41</w:t>
      </w:r>
      <w:r w:rsidRPr="008579BE">
        <w:rPr>
          <w:noProof/>
        </w:rPr>
        <w:fldChar w:fldCharType="end"/>
      </w:r>
    </w:p>
    <w:p w14:paraId="01DC5953" w14:textId="77777777" w:rsidR="00405AE9" w:rsidRPr="008579BE" w:rsidRDefault="00405AE9">
      <w:pPr>
        <w:pStyle w:val="TOC2"/>
        <w:tabs>
          <w:tab w:val="right" w:leader="dot" w:pos="9016"/>
        </w:tabs>
        <w:rPr>
          <w:noProof/>
          <w:sz w:val="24"/>
          <w:szCs w:val="24"/>
          <w:lang w:val="en-US" w:eastAsia="ja-JP"/>
        </w:rPr>
      </w:pPr>
      <w:r w:rsidRPr="008579BE">
        <w:rPr>
          <w:noProof/>
        </w:rPr>
        <w:t>4.4.3 File tree</w:t>
      </w:r>
      <w:r w:rsidRPr="008579BE">
        <w:rPr>
          <w:noProof/>
        </w:rPr>
        <w:tab/>
      </w:r>
      <w:r w:rsidRPr="008579BE">
        <w:rPr>
          <w:noProof/>
        </w:rPr>
        <w:fldChar w:fldCharType="begin"/>
      </w:r>
      <w:r w:rsidRPr="008579BE">
        <w:rPr>
          <w:noProof/>
        </w:rPr>
        <w:instrText xml:space="preserve"> PAGEREF _Toc323558711 \h </w:instrText>
      </w:r>
      <w:r w:rsidRPr="008579BE">
        <w:rPr>
          <w:noProof/>
        </w:rPr>
      </w:r>
      <w:r w:rsidRPr="008579BE">
        <w:rPr>
          <w:noProof/>
        </w:rPr>
        <w:fldChar w:fldCharType="separate"/>
      </w:r>
      <w:r w:rsidRPr="008579BE">
        <w:rPr>
          <w:noProof/>
        </w:rPr>
        <w:t>43</w:t>
      </w:r>
      <w:r w:rsidRPr="008579BE">
        <w:rPr>
          <w:noProof/>
        </w:rPr>
        <w:fldChar w:fldCharType="end"/>
      </w:r>
    </w:p>
    <w:p w14:paraId="7D5B643F" w14:textId="77777777" w:rsidR="00405AE9" w:rsidRPr="008579BE" w:rsidRDefault="00405AE9">
      <w:pPr>
        <w:pStyle w:val="TOC2"/>
        <w:tabs>
          <w:tab w:val="right" w:leader="dot" w:pos="9016"/>
        </w:tabs>
        <w:rPr>
          <w:noProof/>
          <w:sz w:val="24"/>
          <w:szCs w:val="24"/>
          <w:lang w:val="en-US" w:eastAsia="ja-JP"/>
        </w:rPr>
      </w:pPr>
      <w:r w:rsidRPr="008579BE">
        <w:rPr>
          <w:noProof/>
        </w:rPr>
        <w:t>4.4.4 Workspace automatic saving</w:t>
      </w:r>
      <w:r w:rsidRPr="008579BE">
        <w:rPr>
          <w:noProof/>
        </w:rPr>
        <w:tab/>
      </w:r>
      <w:r w:rsidRPr="008579BE">
        <w:rPr>
          <w:noProof/>
        </w:rPr>
        <w:fldChar w:fldCharType="begin"/>
      </w:r>
      <w:r w:rsidRPr="008579BE">
        <w:rPr>
          <w:noProof/>
        </w:rPr>
        <w:instrText xml:space="preserve"> PAGEREF _Toc323558712 \h </w:instrText>
      </w:r>
      <w:r w:rsidRPr="008579BE">
        <w:rPr>
          <w:noProof/>
        </w:rPr>
      </w:r>
      <w:r w:rsidRPr="008579BE">
        <w:rPr>
          <w:noProof/>
        </w:rPr>
        <w:fldChar w:fldCharType="separate"/>
      </w:r>
      <w:r w:rsidRPr="008579BE">
        <w:rPr>
          <w:noProof/>
        </w:rPr>
        <w:t>45</w:t>
      </w:r>
      <w:r w:rsidRPr="008579BE">
        <w:rPr>
          <w:noProof/>
        </w:rPr>
        <w:fldChar w:fldCharType="end"/>
      </w:r>
    </w:p>
    <w:p w14:paraId="3621AD57" w14:textId="77777777" w:rsidR="00405AE9" w:rsidRPr="008579BE" w:rsidRDefault="00405AE9">
      <w:pPr>
        <w:pStyle w:val="TOC2"/>
        <w:tabs>
          <w:tab w:val="right" w:leader="dot" w:pos="9016"/>
        </w:tabs>
        <w:rPr>
          <w:noProof/>
          <w:sz w:val="24"/>
          <w:szCs w:val="24"/>
          <w:lang w:val="en-US" w:eastAsia="ja-JP"/>
        </w:rPr>
      </w:pPr>
      <w:r w:rsidRPr="008579BE">
        <w:rPr>
          <w:noProof/>
        </w:rPr>
        <w:t>4.5 Testing</w:t>
      </w:r>
      <w:r w:rsidRPr="008579BE">
        <w:rPr>
          <w:noProof/>
        </w:rPr>
        <w:tab/>
      </w:r>
      <w:r w:rsidRPr="008579BE">
        <w:rPr>
          <w:noProof/>
        </w:rPr>
        <w:fldChar w:fldCharType="begin"/>
      </w:r>
      <w:r w:rsidRPr="008579BE">
        <w:rPr>
          <w:noProof/>
        </w:rPr>
        <w:instrText xml:space="preserve"> PAGEREF _Toc323558713 \h </w:instrText>
      </w:r>
      <w:r w:rsidRPr="008579BE">
        <w:rPr>
          <w:noProof/>
        </w:rPr>
      </w:r>
      <w:r w:rsidRPr="008579BE">
        <w:rPr>
          <w:noProof/>
        </w:rPr>
        <w:fldChar w:fldCharType="separate"/>
      </w:r>
      <w:r w:rsidRPr="008579BE">
        <w:rPr>
          <w:noProof/>
        </w:rPr>
        <w:t>46</w:t>
      </w:r>
      <w:r w:rsidRPr="008579BE">
        <w:rPr>
          <w:noProof/>
        </w:rPr>
        <w:fldChar w:fldCharType="end"/>
      </w:r>
    </w:p>
    <w:p w14:paraId="4503B51A" w14:textId="77777777" w:rsidR="00405AE9" w:rsidRPr="008579BE" w:rsidRDefault="00405AE9">
      <w:pPr>
        <w:pStyle w:val="TOC2"/>
        <w:tabs>
          <w:tab w:val="right" w:leader="dot" w:pos="9016"/>
        </w:tabs>
        <w:rPr>
          <w:noProof/>
          <w:sz w:val="24"/>
          <w:szCs w:val="24"/>
          <w:lang w:val="en-US" w:eastAsia="ja-JP"/>
        </w:rPr>
      </w:pPr>
      <w:r w:rsidRPr="008579BE">
        <w:rPr>
          <w:noProof/>
        </w:rPr>
        <w:t>4.5.1 Formal and platform testing</w:t>
      </w:r>
      <w:r w:rsidRPr="008579BE">
        <w:rPr>
          <w:noProof/>
        </w:rPr>
        <w:tab/>
      </w:r>
      <w:r w:rsidRPr="008579BE">
        <w:rPr>
          <w:noProof/>
        </w:rPr>
        <w:fldChar w:fldCharType="begin"/>
      </w:r>
      <w:r w:rsidRPr="008579BE">
        <w:rPr>
          <w:noProof/>
        </w:rPr>
        <w:instrText xml:space="preserve"> PAGEREF _Toc323558714 \h </w:instrText>
      </w:r>
      <w:r w:rsidRPr="008579BE">
        <w:rPr>
          <w:noProof/>
        </w:rPr>
      </w:r>
      <w:r w:rsidRPr="008579BE">
        <w:rPr>
          <w:noProof/>
        </w:rPr>
        <w:fldChar w:fldCharType="separate"/>
      </w:r>
      <w:r w:rsidRPr="008579BE">
        <w:rPr>
          <w:noProof/>
        </w:rPr>
        <w:t>46</w:t>
      </w:r>
      <w:r w:rsidRPr="008579BE">
        <w:rPr>
          <w:noProof/>
        </w:rPr>
        <w:fldChar w:fldCharType="end"/>
      </w:r>
    </w:p>
    <w:p w14:paraId="3A477FC3" w14:textId="77777777" w:rsidR="00405AE9" w:rsidRPr="008579BE" w:rsidRDefault="00405AE9">
      <w:pPr>
        <w:pStyle w:val="TOC2"/>
        <w:tabs>
          <w:tab w:val="right" w:leader="dot" w:pos="9016"/>
        </w:tabs>
        <w:rPr>
          <w:noProof/>
          <w:sz w:val="24"/>
          <w:szCs w:val="24"/>
          <w:lang w:val="en-US" w:eastAsia="ja-JP"/>
        </w:rPr>
      </w:pPr>
      <w:r w:rsidRPr="008579BE">
        <w:rPr>
          <w:noProof/>
        </w:rPr>
        <w:t>4.5.2 Performance testing</w:t>
      </w:r>
      <w:r w:rsidRPr="008579BE">
        <w:rPr>
          <w:noProof/>
        </w:rPr>
        <w:tab/>
      </w:r>
      <w:r w:rsidRPr="008579BE">
        <w:rPr>
          <w:noProof/>
        </w:rPr>
        <w:fldChar w:fldCharType="begin"/>
      </w:r>
      <w:r w:rsidRPr="008579BE">
        <w:rPr>
          <w:noProof/>
        </w:rPr>
        <w:instrText xml:space="preserve"> PAGEREF _Toc323558715 \h </w:instrText>
      </w:r>
      <w:r w:rsidRPr="008579BE">
        <w:rPr>
          <w:noProof/>
        </w:rPr>
      </w:r>
      <w:r w:rsidRPr="008579BE">
        <w:rPr>
          <w:noProof/>
        </w:rPr>
        <w:fldChar w:fldCharType="separate"/>
      </w:r>
      <w:r w:rsidRPr="008579BE">
        <w:rPr>
          <w:noProof/>
        </w:rPr>
        <w:t>46</w:t>
      </w:r>
      <w:r w:rsidRPr="008579BE">
        <w:rPr>
          <w:noProof/>
        </w:rPr>
        <w:fldChar w:fldCharType="end"/>
      </w:r>
    </w:p>
    <w:p w14:paraId="63FD2318" w14:textId="77777777" w:rsidR="00405AE9" w:rsidRPr="008579BE" w:rsidRDefault="00405AE9">
      <w:pPr>
        <w:pStyle w:val="TOC2"/>
        <w:tabs>
          <w:tab w:val="right" w:leader="dot" w:pos="9016"/>
        </w:tabs>
        <w:rPr>
          <w:noProof/>
          <w:sz w:val="24"/>
          <w:szCs w:val="24"/>
          <w:lang w:val="en-US" w:eastAsia="ja-JP"/>
        </w:rPr>
      </w:pPr>
      <w:r w:rsidRPr="008579BE">
        <w:rPr>
          <w:noProof/>
        </w:rPr>
        <w:t>4.5.2 Functional testing</w:t>
      </w:r>
      <w:r w:rsidRPr="008579BE">
        <w:rPr>
          <w:noProof/>
        </w:rPr>
        <w:tab/>
      </w:r>
      <w:r w:rsidRPr="008579BE">
        <w:rPr>
          <w:noProof/>
        </w:rPr>
        <w:fldChar w:fldCharType="begin"/>
      </w:r>
      <w:r w:rsidRPr="008579BE">
        <w:rPr>
          <w:noProof/>
        </w:rPr>
        <w:instrText xml:space="preserve"> PAGEREF _Toc323558716 \h </w:instrText>
      </w:r>
      <w:r w:rsidRPr="008579BE">
        <w:rPr>
          <w:noProof/>
        </w:rPr>
      </w:r>
      <w:r w:rsidRPr="008579BE">
        <w:rPr>
          <w:noProof/>
        </w:rPr>
        <w:fldChar w:fldCharType="separate"/>
      </w:r>
      <w:r w:rsidRPr="008579BE">
        <w:rPr>
          <w:noProof/>
        </w:rPr>
        <w:t>48</w:t>
      </w:r>
      <w:r w:rsidRPr="008579BE">
        <w:rPr>
          <w:noProof/>
        </w:rPr>
        <w:fldChar w:fldCharType="end"/>
      </w:r>
    </w:p>
    <w:p w14:paraId="013845F6" w14:textId="77777777" w:rsidR="00405AE9" w:rsidRPr="008579BE" w:rsidRDefault="00405AE9">
      <w:pPr>
        <w:pStyle w:val="TOC1"/>
        <w:rPr>
          <w:noProof/>
          <w:sz w:val="24"/>
          <w:szCs w:val="24"/>
          <w:lang w:val="en-US" w:eastAsia="ja-JP"/>
        </w:rPr>
      </w:pPr>
      <w:r w:rsidRPr="008579BE">
        <w:rPr>
          <w:noProof/>
        </w:rPr>
        <w:t>5. Critical analysis</w:t>
      </w:r>
      <w:r w:rsidRPr="008579BE">
        <w:rPr>
          <w:noProof/>
        </w:rPr>
        <w:tab/>
      </w:r>
      <w:r w:rsidRPr="008579BE">
        <w:rPr>
          <w:noProof/>
        </w:rPr>
        <w:fldChar w:fldCharType="begin"/>
      </w:r>
      <w:r w:rsidRPr="008579BE">
        <w:rPr>
          <w:noProof/>
        </w:rPr>
        <w:instrText xml:space="preserve"> PAGEREF _Toc323558717 \h </w:instrText>
      </w:r>
      <w:r w:rsidRPr="008579BE">
        <w:rPr>
          <w:noProof/>
        </w:rPr>
      </w:r>
      <w:r w:rsidRPr="008579BE">
        <w:rPr>
          <w:noProof/>
        </w:rPr>
        <w:fldChar w:fldCharType="separate"/>
      </w:r>
      <w:r w:rsidRPr="008579BE">
        <w:rPr>
          <w:noProof/>
        </w:rPr>
        <w:t>49</w:t>
      </w:r>
      <w:r w:rsidRPr="008579BE">
        <w:rPr>
          <w:noProof/>
        </w:rPr>
        <w:fldChar w:fldCharType="end"/>
      </w:r>
    </w:p>
    <w:p w14:paraId="66E0939B" w14:textId="77777777" w:rsidR="00405AE9" w:rsidRPr="008579BE" w:rsidRDefault="00405AE9">
      <w:pPr>
        <w:pStyle w:val="TOC2"/>
        <w:tabs>
          <w:tab w:val="right" w:leader="dot" w:pos="9016"/>
        </w:tabs>
        <w:rPr>
          <w:noProof/>
          <w:sz w:val="24"/>
          <w:szCs w:val="24"/>
          <w:lang w:val="en-US" w:eastAsia="ja-JP"/>
        </w:rPr>
      </w:pPr>
      <w:r w:rsidRPr="008579BE">
        <w:rPr>
          <w:noProof/>
        </w:rPr>
        <w:t>5.1 Project Achievements</w:t>
      </w:r>
      <w:r w:rsidRPr="008579BE">
        <w:rPr>
          <w:noProof/>
        </w:rPr>
        <w:tab/>
      </w:r>
      <w:r w:rsidRPr="008579BE">
        <w:rPr>
          <w:noProof/>
        </w:rPr>
        <w:fldChar w:fldCharType="begin"/>
      </w:r>
      <w:r w:rsidRPr="008579BE">
        <w:rPr>
          <w:noProof/>
        </w:rPr>
        <w:instrText xml:space="preserve"> PAGEREF _Toc323558718 \h </w:instrText>
      </w:r>
      <w:r w:rsidRPr="008579BE">
        <w:rPr>
          <w:noProof/>
        </w:rPr>
      </w:r>
      <w:r w:rsidRPr="008579BE">
        <w:rPr>
          <w:noProof/>
        </w:rPr>
        <w:fldChar w:fldCharType="separate"/>
      </w:r>
      <w:r w:rsidRPr="008579BE">
        <w:rPr>
          <w:noProof/>
        </w:rPr>
        <w:t>49</w:t>
      </w:r>
      <w:r w:rsidRPr="008579BE">
        <w:rPr>
          <w:noProof/>
        </w:rPr>
        <w:fldChar w:fldCharType="end"/>
      </w:r>
    </w:p>
    <w:p w14:paraId="508B85B7" w14:textId="77777777" w:rsidR="00405AE9" w:rsidRPr="008579BE" w:rsidRDefault="00405AE9">
      <w:pPr>
        <w:pStyle w:val="TOC2"/>
        <w:tabs>
          <w:tab w:val="right" w:leader="dot" w:pos="9016"/>
        </w:tabs>
        <w:rPr>
          <w:noProof/>
          <w:sz w:val="24"/>
          <w:szCs w:val="24"/>
          <w:lang w:val="en-US" w:eastAsia="ja-JP"/>
        </w:rPr>
      </w:pPr>
      <w:r w:rsidRPr="008579BE">
        <w:rPr>
          <w:noProof/>
        </w:rPr>
        <w:t>5.2 Further development</w:t>
      </w:r>
      <w:r w:rsidRPr="008579BE">
        <w:rPr>
          <w:noProof/>
        </w:rPr>
        <w:tab/>
      </w:r>
      <w:r w:rsidRPr="008579BE">
        <w:rPr>
          <w:noProof/>
        </w:rPr>
        <w:fldChar w:fldCharType="begin"/>
      </w:r>
      <w:r w:rsidRPr="008579BE">
        <w:rPr>
          <w:noProof/>
        </w:rPr>
        <w:instrText xml:space="preserve"> PAGEREF _Toc323558719 \h </w:instrText>
      </w:r>
      <w:r w:rsidRPr="008579BE">
        <w:rPr>
          <w:noProof/>
        </w:rPr>
      </w:r>
      <w:r w:rsidRPr="008579BE">
        <w:rPr>
          <w:noProof/>
        </w:rPr>
        <w:fldChar w:fldCharType="separate"/>
      </w:r>
      <w:r w:rsidRPr="008579BE">
        <w:rPr>
          <w:noProof/>
        </w:rPr>
        <w:t>50</w:t>
      </w:r>
      <w:r w:rsidRPr="008579BE">
        <w:rPr>
          <w:noProof/>
        </w:rPr>
        <w:fldChar w:fldCharType="end"/>
      </w:r>
    </w:p>
    <w:p w14:paraId="13958BB5" w14:textId="77777777" w:rsidR="00405AE9" w:rsidRPr="008579BE" w:rsidRDefault="00405AE9">
      <w:pPr>
        <w:pStyle w:val="TOC2"/>
        <w:tabs>
          <w:tab w:val="right" w:leader="dot" w:pos="9016"/>
        </w:tabs>
        <w:rPr>
          <w:noProof/>
          <w:sz w:val="24"/>
          <w:szCs w:val="24"/>
          <w:lang w:val="en-US" w:eastAsia="ja-JP"/>
        </w:rPr>
      </w:pPr>
      <w:r w:rsidRPr="008579BE">
        <w:rPr>
          <w:noProof/>
        </w:rPr>
        <w:t>5.3 Personal reflection</w:t>
      </w:r>
      <w:r w:rsidRPr="008579BE">
        <w:rPr>
          <w:noProof/>
        </w:rPr>
        <w:tab/>
      </w:r>
      <w:r w:rsidRPr="008579BE">
        <w:rPr>
          <w:noProof/>
        </w:rPr>
        <w:fldChar w:fldCharType="begin"/>
      </w:r>
      <w:r w:rsidRPr="008579BE">
        <w:rPr>
          <w:noProof/>
        </w:rPr>
        <w:instrText xml:space="preserve"> PAGEREF _Toc323558720 \h </w:instrText>
      </w:r>
      <w:r w:rsidRPr="008579BE">
        <w:rPr>
          <w:noProof/>
        </w:rPr>
      </w:r>
      <w:r w:rsidRPr="008579BE">
        <w:rPr>
          <w:noProof/>
        </w:rPr>
        <w:fldChar w:fldCharType="separate"/>
      </w:r>
      <w:r w:rsidRPr="008579BE">
        <w:rPr>
          <w:noProof/>
        </w:rPr>
        <w:t>51</w:t>
      </w:r>
      <w:r w:rsidRPr="008579BE">
        <w:rPr>
          <w:noProof/>
        </w:rPr>
        <w:fldChar w:fldCharType="end"/>
      </w:r>
    </w:p>
    <w:p w14:paraId="6B1D6A81" w14:textId="77777777" w:rsidR="00405AE9" w:rsidRPr="008579BE" w:rsidRDefault="00405AE9">
      <w:pPr>
        <w:pStyle w:val="TOC2"/>
        <w:tabs>
          <w:tab w:val="right" w:leader="dot" w:pos="9016"/>
        </w:tabs>
        <w:rPr>
          <w:noProof/>
          <w:sz w:val="24"/>
          <w:szCs w:val="24"/>
          <w:lang w:val="en-US" w:eastAsia="ja-JP"/>
        </w:rPr>
      </w:pPr>
      <w:r w:rsidRPr="008579BE">
        <w:rPr>
          <w:noProof/>
        </w:rPr>
        <w:t>5.3.1 Past Technical Knowledge</w:t>
      </w:r>
      <w:r w:rsidRPr="008579BE">
        <w:rPr>
          <w:noProof/>
        </w:rPr>
        <w:tab/>
      </w:r>
      <w:r w:rsidRPr="008579BE">
        <w:rPr>
          <w:noProof/>
        </w:rPr>
        <w:fldChar w:fldCharType="begin"/>
      </w:r>
      <w:r w:rsidRPr="008579BE">
        <w:rPr>
          <w:noProof/>
        </w:rPr>
        <w:instrText xml:space="preserve"> PAGEREF _Toc323558721 \h </w:instrText>
      </w:r>
      <w:r w:rsidRPr="008579BE">
        <w:rPr>
          <w:noProof/>
        </w:rPr>
      </w:r>
      <w:r w:rsidRPr="008579BE">
        <w:rPr>
          <w:noProof/>
        </w:rPr>
        <w:fldChar w:fldCharType="separate"/>
      </w:r>
      <w:r w:rsidRPr="008579BE">
        <w:rPr>
          <w:noProof/>
        </w:rPr>
        <w:t>51</w:t>
      </w:r>
      <w:r w:rsidRPr="008579BE">
        <w:rPr>
          <w:noProof/>
        </w:rPr>
        <w:fldChar w:fldCharType="end"/>
      </w:r>
    </w:p>
    <w:p w14:paraId="628BC934" w14:textId="77777777" w:rsidR="00405AE9" w:rsidRPr="008579BE" w:rsidRDefault="00405AE9">
      <w:pPr>
        <w:pStyle w:val="TOC2"/>
        <w:tabs>
          <w:tab w:val="right" w:leader="dot" w:pos="9016"/>
        </w:tabs>
        <w:rPr>
          <w:noProof/>
          <w:sz w:val="24"/>
          <w:szCs w:val="24"/>
          <w:lang w:val="en-US" w:eastAsia="ja-JP"/>
        </w:rPr>
      </w:pPr>
      <w:r w:rsidRPr="008579BE">
        <w:rPr>
          <w:noProof/>
        </w:rPr>
        <w:t>5.3.2 Past Similar Projects</w:t>
      </w:r>
      <w:r w:rsidRPr="008579BE">
        <w:rPr>
          <w:noProof/>
        </w:rPr>
        <w:tab/>
      </w:r>
      <w:r w:rsidRPr="008579BE">
        <w:rPr>
          <w:noProof/>
        </w:rPr>
        <w:fldChar w:fldCharType="begin"/>
      </w:r>
      <w:r w:rsidRPr="008579BE">
        <w:rPr>
          <w:noProof/>
        </w:rPr>
        <w:instrText xml:space="preserve"> PAGEREF _Toc323558722 \h </w:instrText>
      </w:r>
      <w:r w:rsidRPr="008579BE">
        <w:rPr>
          <w:noProof/>
        </w:rPr>
      </w:r>
      <w:r w:rsidRPr="008579BE">
        <w:rPr>
          <w:noProof/>
        </w:rPr>
        <w:fldChar w:fldCharType="separate"/>
      </w:r>
      <w:r w:rsidRPr="008579BE">
        <w:rPr>
          <w:noProof/>
        </w:rPr>
        <w:t>51</w:t>
      </w:r>
      <w:r w:rsidRPr="008579BE">
        <w:rPr>
          <w:noProof/>
        </w:rPr>
        <w:fldChar w:fldCharType="end"/>
      </w:r>
    </w:p>
    <w:p w14:paraId="27B2B0ED" w14:textId="77777777" w:rsidR="00405AE9" w:rsidRPr="008579BE" w:rsidRDefault="00405AE9">
      <w:pPr>
        <w:pStyle w:val="TOC2"/>
        <w:tabs>
          <w:tab w:val="right" w:leader="dot" w:pos="9016"/>
        </w:tabs>
        <w:rPr>
          <w:noProof/>
          <w:sz w:val="24"/>
          <w:szCs w:val="24"/>
          <w:lang w:val="en-US" w:eastAsia="ja-JP"/>
        </w:rPr>
      </w:pPr>
      <w:r w:rsidRPr="008579BE">
        <w:rPr>
          <w:noProof/>
        </w:rPr>
        <w:t>5.3.3 Management Abilities</w:t>
      </w:r>
      <w:r w:rsidRPr="008579BE">
        <w:rPr>
          <w:noProof/>
        </w:rPr>
        <w:tab/>
      </w:r>
      <w:r w:rsidRPr="008579BE">
        <w:rPr>
          <w:noProof/>
        </w:rPr>
        <w:fldChar w:fldCharType="begin"/>
      </w:r>
      <w:r w:rsidRPr="008579BE">
        <w:rPr>
          <w:noProof/>
        </w:rPr>
        <w:instrText xml:space="preserve"> PAGEREF _Toc323558723 \h </w:instrText>
      </w:r>
      <w:r w:rsidRPr="008579BE">
        <w:rPr>
          <w:noProof/>
        </w:rPr>
      </w:r>
      <w:r w:rsidRPr="008579BE">
        <w:rPr>
          <w:noProof/>
        </w:rPr>
        <w:fldChar w:fldCharType="separate"/>
      </w:r>
      <w:r w:rsidRPr="008579BE">
        <w:rPr>
          <w:noProof/>
        </w:rPr>
        <w:t>52</w:t>
      </w:r>
      <w:r w:rsidRPr="008579BE">
        <w:rPr>
          <w:noProof/>
        </w:rPr>
        <w:fldChar w:fldCharType="end"/>
      </w:r>
    </w:p>
    <w:p w14:paraId="0D3A3032" w14:textId="77777777" w:rsidR="00405AE9" w:rsidRPr="008579BE" w:rsidRDefault="00405AE9">
      <w:pPr>
        <w:pStyle w:val="TOC2"/>
        <w:tabs>
          <w:tab w:val="right" w:leader="dot" w:pos="9016"/>
        </w:tabs>
        <w:rPr>
          <w:noProof/>
          <w:sz w:val="24"/>
          <w:szCs w:val="24"/>
          <w:lang w:val="en-US" w:eastAsia="ja-JP"/>
        </w:rPr>
      </w:pPr>
      <w:r w:rsidRPr="008579BE">
        <w:rPr>
          <w:noProof/>
        </w:rPr>
        <w:t>5.3.4 Encountered Problems</w:t>
      </w:r>
      <w:r w:rsidRPr="008579BE">
        <w:rPr>
          <w:noProof/>
        </w:rPr>
        <w:tab/>
      </w:r>
      <w:r w:rsidRPr="008579BE">
        <w:rPr>
          <w:noProof/>
        </w:rPr>
        <w:fldChar w:fldCharType="begin"/>
      </w:r>
      <w:r w:rsidRPr="008579BE">
        <w:rPr>
          <w:noProof/>
        </w:rPr>
        <w:instrText xml:space="preserve"> PAGEREF _Toc323558724 \h </w:instrText>
      </w:r>
      <w:r w:rsidRPr="008579BE">
        <w:rPr>
          <w:noProof/>
        </w:rPr>
      </w:r>
      <w:r w:rsidRPr="008579BE">
        <w:rPr>
          <w:noProof/>
        </w:rPr>
        <w:fldChar w:fldCharType="separate"/>
      </w:r>
      <w:r w:rsidRPr="008579BE">
        <w:rPr>
          <w:noProof/>
        </w:rPr>
        <w:t>52</w:t>
      </w:r>
      <w:r w:rsidRPr="008579BE">
        <w:rPr>
          <w:noProof/>
        </w:rPr>
        <w:fldChar w:fldCharType="end"/>
      </w:r>
    </w:p>
    <w:p w14:paraId="0C579535" w14:textId="77777777" w:rsidR="00405AE9" w:rsidRPr="008579BE" w:rsidRDefault="00405AE9">
      <w:pPr>
        <w:pStyle w:val="TOC2"/>
        <w:tabs>
          <w:tab w:val="right" w:leader="dot" w:pos="9016"/>
        </w:tabs>
        <w:rPr>
          <w:noProof/>
          <w:sz w:val="24"/>
          <w:szCs w:val="24"/>
          <w:lang w:val="en-US" w:eastAsia="ja-JP"/>
        </w:rPr>
      </w:pPr>
      <w:r w:rsidRPr="008579BE">
        <w:rPr>
          <w:noProof/>
        </w:rPr>
        <w:t>5.3.5 Production of the report</w:t>
      </w:r>
      <w:r w:rsidRPr="008579BE">
        <w:rPr>
          <w:noProof/>
        </w:rPr>
        <w:tab/>
      </w:r>
      <w:r w:rsidRPr="008579BE">
        <w:rPr>
          <w:noProof/>
        </w:rPr>
        <w:fldChar w:fldCharType="begin"/>
      </w:r>
      <w:r w:rsidRPr="008579BE">
        <w:rPr>
          <w:noProof/>
        </w:rPr>
        <w:instrText xml:space="preserve"> PAGEREF _Toc323558725 \h </w:instrText>
      </w:r>
      <w:r w:rsidRPr="008579BE">
        <w:rPr>
          <w:noProof/>
        </w:rPr>
      </w:r>
      <w:r w:rsidRPr="008579BE">
        <w:rPr>
          <w:noProof/>
        </w:rPr>
        <w:fldChar w:fldCharType="separate"/>
      </w:r>
      <w:r w:rsidRPr="008579BE">
        <w:rPr>
          <w:noProof/>
        </w:rPr>
        <w:t>52</w:t>
      </w:r>
      <w:r w:rsidRPr="008579BE">
        <w:rPr>
          <w:noProof/>
        </w:rPr>
        <w:fldChar w:fldCharType="end"/>
      </w:r>
    </w:p>
    <w:p w14:paraId="1703B7B9" w14:textId="77777777" w:rsidR="00405AE9" w:rsidRPr="008579BE" w:rsidRDefault="00405AE9">
      <w:pPr>
        <w:pStyle w:val="TOC2"/>
        <w:tabs>
          <w:tab w:val="right" w:leader="dot" w:pos="9016"/>
        </w:tabs>
        <w:rPr>
          <w:noProof/>
          <w:sz w:val="24"/>
          <w:szCs w:val="24"/>
          <w:lang w:val="en-US" w:eastAsia="ja-JP"/>
        </w:rPr>
      </w:pPr>
      <w:r w:rsidRPr="008579BE">
        <w:rPr>
          <w:noProof/>
        </w:rPr>
        <w:t>5.3.6 Advice for future students</w:t>
      </w:r>
      <w:r w:rsidRPr="008579BE">
        <w:rPr>
          <w:noProof/>
        </w:rPr>
        <w:tab/>
      </w:r>
      <w:r w:rsidRPr="008579BE">
        <w:rPr>
          <w:noProof/>
        </w:rPr>
        <w:fldChar w:fldCharType="begin"/>
      </w:r>
      <w:r w:rsidRPr="008579BE">
        <w:rPr>
          <w:noProof/>
        </w:rPr>
        <w:instrText xml:space="preserve"> PAGEREF _Toc323558726 \h </w:instrText>
      </w:r>
      <w:r w:rsidRPr="008579BE">
        <w:rPr>
          <w:noProof/>
        </w:rPr>
      </w:r>
      <w:r w:rsidRPr="008579BE">
        <w:rPr>
          <w:noProof/>
        </w:rPr>
        <w:fldChar w:fldCharType="separate"/>
      </w:r>
      <w:r w:rsidRPr="008579BE">
        <w:rPr>
          <w:noProof/>
        </w:rPr>
        <w:t>52</w:t>
      </w:r>
      <w:r w:rsidRPr="008579BE">
        <w:rPr>
          <w:noProof/>
        </w:rPr>
        <w:fldChar w:fldCharType="end"/>
      </w:r>
    </w:p>
    <w:p w14:paraId="04ABE0CB" w14:textId="77777777" w:rsidR="00405AE9" w:rsidRPr="008579BE" w:rsidRDefault="00405AE9">
      <w:pPr>
        <w:pStyle w:val="TOC1"/>
        <w:rPr>
          <w:noProof/>
          <w:sz w:val="24"/>
          <w:szCs w:val="24"/>
          <w:lang w:val="en-US" w:eastAsia="ja-JP"/>
        </w:rPr>
      </w:pPr>
      <w:r w:rsidRPr="008579BE">
        <w:rPr>
          <w:noProof/>
        </w:rPr>
        <w:t>6. Ethical issues and risk analysis</w:t>
      </w:r>
      <w:r w:rsidRPr="008579BE">
        <w:rPr>
          <w:noProof/>
        </w:rPr>
        <w:tab/>
      </w:r>
      <w:r w:rsidRPr="008579BE">
        <w:rPr>
          <w:noProof/>
        </w:rPr>
        <w:fldChar w:fldCharType="begin"/>
      </w:r>
      <w:r w:rsidRPr="008579BE">
        <w:rPr>
          <w:noProof/>
        </w:rPr>
        <w:instrText xml:space="preserve"> PAGEREF _Toc323558727 \h </w:instrText>
      </w:r>
      <w:r w:rsidRPr="008579BE">
        <w:rPr>
          <w:noProof/>
        </w:rPr>
      </w:r>
      <w:r w:rsidRPr="008579BE">
        <w:rPr>
          <w:noProof/>
        </w:rPr>
        <w:fldChar w:fldCharType="separate"/>
      </w:r>
      <w:r w:rsidRPr="008579BE">
        <w:rPr>
          <w:noProof/>
        </w:rPr>
        <w:t>53</w:t>
      </w:r>
      <w:r w:rsidRPr="008579BE">
        <w:rPr>
          <w:noProof/>
        </w:rPr>
        <w:fldChar w:fldCharType="end"/>
      </w:r>
    </w:p>
    <w:p w14:paraId="50DB8225" w14:textId="77777777" w:rsidR="00405AE9" w:rsidRPr="008579BE" w:rsidRDefault="00405AE9">
      <w:pPr>
        <w:pStyle w:val="TOC2"/>
        <w:tabs>
          <w:tab w:val="right" w:leader="dot" w:pos="9016"/>
        </w:tabs>
        <w:rPr>
          <w:noProof/>
          <w:sz w:val="24"/>
          <w:szCs w:val="24"/>
          <w:lang w:val="en-US" w:eastAsia="ja-JP"/>
        </w:rPr>
      </w:pPr>
      <w:r w:rsidRPr="008579BE">
        <w:rPr>
          <w:noProof/>
        </w:rPr>
        <w:t>6.1 Risk analysis</w:t>
      </w:r>
      <w:r w:rsidRPr="008579BE">
        <w:rPr>
          <w:noProof/>
        </w:rPr>
        <w:tab/>
      </w:r>
      <w:r w:rsidRPr="008579BE">
        <w:rPr>
          <w:noProof/>
        </w:rPr>
        <w:fldChar w:fldCharType="begin"/>
      </w:r>
      <w:r w:rsidRPr="008579BE">
        <w:rPr>
          <w:noProof/>
        </w:rPr>
        <w:instrText xml:space="preserve"> PAGEREF _Toc323558728 \h </w:instrText>
      </w:r>
      <w:r w:rsidRPr="008579BE">
        <w:rPr>
          <w:noProof/>
        </w:rPr>
      </w:r>
      <w:r w:rsidRPr="008579BE">
        <w:rPr>
          <w:noProof/>
        </w:rPr>
        <w:fldChar w:fldCharType="separate"/>
      </w:r>
      <w:r w:rsidRPr="008579BE">
        <w:rPr>
          <w:noProof/>
        </w:rPr>
        <w:t>53</w:t>
      </w:r>
      <w:r w:rsidRPr="008579BE">
        <w:rPr>
          <w:noProof/>
        </w:rPr>
        <w:fldChar w:fldCharType="end"/>
      </w:r>
    </w:p>
    <w:p w14:paraId="101C9A57" w14:textId="77777777" w:rsidR="00405AE9" w:rsidRPr="008579BE" w:rsidRDefault="00405AE9">
      <w:pPr>
        <w:pStyle w:val="TOC2"/>
        <w:tabs>
          <w:tab w:val="right" w:leader="dot" w:pos="9016"/>
        </w:tabs>
        <w:rPr>
          <w:noProof/>
          <w:sz w:val="24"/>
          <w:szCs w:val="24"/>
          <w:lang w:val="en-US" w:eastAsia="ja-JP"/>
        </w:rPr>
      </w:pPr>
      <w:r w:rsidRPr="008579BE">
        <w:rPr>
          <w:noProof/>
        </w:rPr>
        <w:t>6.2 Ethical issues</w:t>
      </w:r>
      <w:r w:rsidRPr="008579BE">
        <w:rPr>
          <w:noProof/>
        </w:rPr>
        <w:tab/>
      </w:r>
      <w:r w:rsidRPr="008579BE">
        <w:rPr>
          <w:noProof/>
        </w:rPr>
        <w:fldChar w:fldCharType="begin"/>
      </w:r>
      <w:r w:rsidRPr="008579BE">
        <w:rPr>
          <w:noProof/>
        </w:rPr>
        <w:instrText xml:space="preserve"> PAGEREF _Toc323558729 \h </w:instrText>
      </w:r>
      <w:r w:rsidRPr="008579BE">
        <w:rPr>
          <w:noProof/>
        </w:rPr>
      </w:r>
      <w:r w:rsidRPr="008579BE">
        <w:rPr>
          <w:noProof/>
        </w:rPr>
        <w:fldChar w:fldCharType="separate"/>
      </w:r>
      <w:r w:rsidRPr="008579BE">
        <w:rPr>
          <w:noProof/>
        </w:rPr>
        <w:t>53</w:t>
      </w:r>
      <w:r w:rsidRPr="008579BE">
        <w:rPr>
          <w:noProof/>
        </w:rPr>
        <w:fldChar w:fldCharType="end"/>
      </w:r>
    </w:p>
    <w:p w14:paraId="3459A75D" w14:textId="77777777" w:rsidR="00405AE9" w:rsidRPr="008579BE" w:rsidRDefault="00405AE9">
      <w:pPr>
        <w:pStyle w:val="TOC1"/>
        <w:rPr>
          <w:noProof/>
          <w:sz w:val="24"/>
          <w:szCs w:val="24"/>
          <w:lang w:val="en-US" w:eastAsia="ja-JP"/>
        </w:rPr>
      </w:pPr>
      <w:r w:rsidRPr="008579BE">
        <w:rPr>
          <w:noProof/>
        </w:rPr>
        <w:t>7. Appendices</w:t>
      </w:r>
      <w:r w:rsidRPr="008579BE">
        <w:rPr>
          <w:noProof/>
        </w:rPr>
        <w:tab/>
      </w:r>
      <w:r w:rsidRPr="008579BE">
        <w:rPr>
          <w:noProof/>
        </w:rPr>
        <w:fldChar w:fldCharType="begin"/>
      </w:r>
      <w:r w:rsidRPr="008579BE">
        <w:rPr>
          <w:noProof/>
        </w:rPr>
        <w:instrText xml:space="preserve"> PAGEREF _Toc323558730 \h </w:instrText>
      </w:r>
      <w:r w:rsidRPr="008579BE">
        <w:rPr>
          <w:noProof/>
        </w:rPr>
      </w:r>
      <w:r w:rsidRPr="008579BE">
        <w:rPr>
          <w:noProof/>
        </w:rPr>
        <w:fldChar w:fldCharType="separate"/>
      </w:r>
      <w:r w:rsidRPr="008579BE">
        <w:rPr>
          <w:noProof/>
        </w:rPr>
        <w:t>54</w:t>
      </w:r>
      <w:r w:rsidRPr="008579BE">
        <w:rPr>
          <w:noProof/>
        </w:rPr>
        <w:fldChar w:fldCharType="end"/>
      </w:r>
    </w:p>
    <w:p w14:paraId="6E76779E" w14:textId="77777777" w:rsidR="00405AE9" w:rsidRPr="008579BE" w:rsidRDefault="00405AE9">
      <w:pPr>
        <w:pStyle w:val="TOC2"/>
        <w:tabs>
          <w:tab w:val="right" w:leader="dot" w:pos="9016"/>
        </w:tabs>
        <w:rPr>
          <w:noProof/>
          <w:sz w:val="24"/>
          <w:szCs w:val="24"/>
          <w:lang w:val="en-US" w:eastAsia="ja-JP"/>
        </w:rPr>
      </w:pPr>
      <w:r w:rsidRPr="008579BE">
        <w:rPr>
          <w:noProof/>
        </w:rPr>
        <w:t>7.1 Appendix A – Language support file</w:t>
      </w:r>
      <w:r w:rsidRPr="008579BE">
        <w:rPr>
          <w:noProof/>
        </w:rPr>
        <w:tab/>
      </w:r>
      <w:r w:rsidRPr="008579BE">
        <w:rPr>
          <w:noProof/>
        </w:rPr>
        <w:fldChar w:fldCharType="begin"/>
      </w:r>
      <w:r w:rsidRPr="008579BE">
        <w:rPr>
          <w:noProof/>
        </w:rPr>
        <w:instrText xml:space="preserve"> PAGEREF _Toc323558731 \h </w:instrText>
      </w:r>
      <w:r w:rsidRPr="008579BE">
        <w:rPr>
          <w:noProof/>
        </w:rPr>
      </w:r>
      <w:r w:rsidRPr="008579BE">
        <w:rPr>
          <w:noProof/>
        </w:rPr>
        <w:fldChar w:fldCharType="separate"/>
      </w:r>
      <w:r w:rsidRPr="008579BE">
        <w:rPr>
          <w:noProof/>
        </w:rPr>
        <w:t>54</w:t>
      </w:r>
      <w:r w:rsidRPr="008579BE">
        <w:rPr>
          <w:noProof/>
        </w:rPr>
        <w:fldChar w:fldCharType="end"/>
      </w:r>
    </w:p>
    <w:p w14:paraId="51D7EAA0" w14:textId="77777777" w:rsidR="00405AE9" w:rsidRPr="008579BE" w:rsidRDefault="00405AE9">
      <w:pPr>
        <w:pStyle w:val="TOC2"/>
        <w:tabs>
          <w:tab w:val="right" w:leader="dot" w:pos="9016"/>
        </w:tabs>
        <w:rPr>
          <w:noProof/>
          <w:sz w:val="24"/>
          <w:szCs w:val="24"/>
          <w:lang w:val="en-US" w:eastAsia="ja-JP"/>
        </w:rPr>
      </w:pPr>
      <w:r w:rsidRPr="008579BE">
        <w:rPr>
          <w:noProof/>
        </w:rPr>
        <w:t>7.2 Appendix B – Risk analysis</w:t>
      </w:r>
      <w:r w:rsidRPr="008579BE">
        <w:rPr>
          <w:noProof/>
        </w:rPr>
        <w:tab/>
      </w:r>
      <w:r w:rsidRPr="008579BE">
        <w:rPr>
          <w:noProof/>
        </w:rPr>
        <w:fldChar w:fldCharType="begin"/>
      </w:r>
      <w:r w:rsidRPr="008579BE">
        <w:rPr>
          <w:noProof/>
        </w:rPr>
        <w:instrText xml:space="preserve"> PAGEREF _Toc323558732 \h </w:instrText>
      </w:r>
      <w:r w:rsidRPr="008579BE">
        <w:rPr>
          <w:noProof/>
        </w:rPr>
      </w:r>
      <w:r w:rsidRPr="008579BE">
        <w:rPr>
          <w:noProof/>
        </w:rPr>
        <w:fldChar w:fldCharType="separate"/>
      </w:r>
      <w:r w:rsidRPr="008579BE">
        <w:rPr>
          <w:noProof/>
        </w:rPr>
        <w:t>57</w:t>
      </w:r>
      <w:r w:rsidRPr="008579BE">
        <w:rPr>
          <w:noProof/>
        </w:rPr>
        <w:fldChar w:fldCharType="end"/>
      </w:r>
    </w:p>
    <w:p w14:paraId="6350CA46" w14:textId="77777777" w:rsidR="00405AE9" w:rsidRPr="008579BE" w:rsidRDefault="00405AE9">
      <w:pPr>
        <w:pStyle w:val="TOC2"/>
        <w:tabs>
          <w:tab w:val="right" w:leader="dot" w:pos="9016"/>
        </w:tabs>
        <w:rPr>
          <w:noProof/>
          <w:sz w:val="24"/>
          <w:szCs w:val="24"/>
          <w:lang w:val="en-US" w:eastAsia="ja-JP"/>
        </w:rPr>
      </w:pPr>
      <w:r w:rsidRPr="008579BE">
        <w:rPr>
          <w:noProof/>
        </w:rPr>
        <w:t>7.3 Appendix C – Personal task list</w:t>
      </w:r>
      <w:r w:rsidRPr="008579BE">
        <w:rPr>
          <w:noProof/>
        </w:rPr>
        <w:tab/>
      </w:r>
      <w:r w:rsidRPr="008579BE">
        <w:rPr>
          <w:noProof/>
        </w:rPr>
        <w:fldChar w:fldCharType="begin"/>
      </w:r>
      <w:r w:rsidRPr="008579BE">
        <w:rPr>
          <w:noProof/>
        </w:rPr>
        <w:instrText xml:space="preserve"> PAGEREF _Toc323558733 \h </w:instrText>
      </w:r>
      <w:r w:rsidRPr="008579BE">
        <w:rPr>
          <w:noProof/>
        </w:rPr>
      </w:r>
      <w:r w:rsidRPr="008579BE">
        <w:rPr>
          <w:noProof/>
        </w:rPr>
        <w:fldChar w:fldCharType="separate"/>
      </w:r>
      <w:r w:rsidRPr="008579BE">
        <w:rPr>
          <w:noProof/>
        </w:rPr>
        <w:t>60</w:t>
      </w:r>
      <w:r w:rsidRPr="008579BE">
        <w:rPr>
          <w:noProof/>
        </w:rPr>
        <w:fldChar w:fldCharType="end"/>
      </w:r>
    </w:p>
    <w:p w14:paraId="2D6CCA94" w14:textId="77777777" w:rsidR="00405AE9" w:rsidRPr="008579BE" w:rsidRDefault="00405AE9">
      <w:pPr>
        <w:pStyle w:val="TOC2"/>
        <w:tabs>
          <w:tab w:val="right" w:leader="dot" w:pos="9016"/>
        </w:tabs>
        <w:rPr>
          <w:noProof/>
          <w:sz w:val="24"/>
          <w:szCs w:val="24"/>
          <w:lang w:val="en-US" w:eastAsia="ja-JP"/>
        </w:rPr>
      </w:pPr>
      <w:r w:rsidRPr="008579BE">
        <w:rPr>
          <w:noProof/>
        </w:rPr>
        <w:t>7.4 Appendix D– Project task plan</w:t>
      </w:r>
      <w:r w:rsidRPr="008579BE">
        <w:rPr>
          <w:noProof/>
        </w:rPr>
        <w:tab/>
      </w:r>
      <w:r w:rsidRPr="008579BE">
        <w:rPr>
          <w:noProof/>
        </w:rPr>
        <w:fldChar w:fldCharType="begin"/>
      </w:r>
      <w:r w:rsidRPr="008579BE">
        <w:rPr>
          <w:noProof/>
        </w:rPr>
        <w:instrText xml:space="preserve"> PAGEREF _Toc323558734 \h </w:instrText>
      </w:r>
      <w:r w:rsidRPr="008579BE">
        <w:rPr>
          <w:noProof/>
        </w:rPr>
      </w:r>
      <w:r w:rsidRPr="008579BE">
        <w:rPr>
          <w:noProof/>
        </w:rPr>
        <w:fldChar w:fldCharType="separate"/>
      </w:r>
      <w:r w:rsidRPr="008579BE">
        <w:rPr>
          <w:noProof/>
        </w:rPr>
        <w:t>61</w:t>
      </w:r>
      <w:r w:rsidRPr="008579BE">
        <w:rPr>
          <w:noProof/>
        </w:rPr>
        <w:fldChar w:fldCharType="end"/>
      </w:r>
    </w:p>
    <w:p w14:paraId="41A45FDD" w14:textId="77777777" w:rsidR="00405AE9" w:rsidRPr="008579BE" w:rsidRDefault="00405AE9">
      <w:pPr>
        <w:pStyle w:val="TOC2"/>
        <w:tabs>
          <w:tab w:val="right" w:leader="dot" w:pos="9016"/>
        </w:tabs>
        <w:rPr>
          <w:noProof/>
          <w:sz w:val="24"/>
          <w:szCs w:val="24"/>
          <w:lang w:val="en-US" w:eastAsia="ja-JP"/>
        </w:rPr>
      </w:pPr>
      <w:r w:rsidRPr="008579BE">
        <w:rPr>
          <w:noProof/>
        </w:rPr>
        <w:t>7.5 Appendix E – Planned Time plan</w:t>
      </w:r>
      <w:r w:rsidRPr="008579BE">
        <w:rPr>
          <w:noProof/>
        </w:rPr>
        <w:tab/>
      </w:r>
      <w:r w:rsidRPr="008579BE">
        <w:rPr>
          <w:noProof/>
        </w:rPr>
        <w:fldChar w:fldCharType="begin"/>
      </w:r>
      <w:r w:rsidRPr="008579BE">
        <w:rPr>
          <w:noProof/>
        </w:rPr>
        <w:instrText xml:space="preserve"> PAGEREF _Toc323558735 \h </w:instrText>
      </w:r>
      <w:r w:rsidRPr="008579BE">
        <w:rPr>
          <w:noProof/>
        </w:rPr>
      </w:r>
      <w:r w:rsidRPr="008579BE">
        <w:rPr>
          <w:noProof/>
        </w:rPr>
        <w:fldChar w:fldCharType="separate"/>
      </w:r>
      <w:r w:rsidRPr="008579BE">
        <w:rPr>
          <w:noProof/>
        </w:rPr>
        <w:t>62</w:t>
      </w:r>
      <w:r w:rsidRPr="008579BE">
        <w:rPr>
          <w:noProof/>
        </w:rPr>
        <w:fldChar w:fldCharType="end"/>
      </w:r>
    </w:p>
    <w:p w14:paraId="59FE81CB" w14:textId="77777777" w:rsidR="00405AE9" w:rsidRPr="008579BE" w:rsidRDefault="00405AE9">
      <w:pPr>
        <w:pStyle w:val="TOC2"/>
        <w:tabs>
          <w:tab w:val="right" w:leader="dot" w:pos="9016"/>
        </w:tabs>
        <w:rPr>
          <w:noProof/>
          <w:sz w:val="24"/>
          <w:szCs w:val="24"/>
          <w:lang w:val="en-US" w:eastAsia="ja-JP"/>
        </w:rPr>
      </w:pPr>
      <w:r w:rsidRPr="008579BE">
        <w:rPr>
          <w:noProof/>
        </w:rPr>
        <w:t>7.6 Appendix F – Planned Code implementation Task list and grant chart</w:t>
      </w:r>
      <w:r w:rsidRPr="008579BE">
        <w:rPr>
          <w:noProof/>
        </w:rPr>
        <w:tab/>
      </w:r>
      <w:r w:rsidRPr="008579BE">
        <w:rPr>
          <w:noProof/>
        </w:rPr>
        <w:fldChar w:fldCharType="begin"/>
      </w:r>
      <w:r w:rsidRPr="008579BE">
        <w:rPr>
          <w:noProof/>
        </w:rPr>
        <w:instrText xml:space="preserve"> PAGEREF _Toc323558736 \h </w:instrText>
      </w:r>
      <w:r w:rsidRPr="008579BE">
        <w:rPr>
          <w:noProof/>
        </w:rPr>
      </w:r>
      <w:r w:rsidRPr="008579BE">
        <w:rPr>
          <w:noProof/>
        </w:rPr>
        <w:fldChar w:fldCharType="separate"/>
      </w:r>
      <w:r w:rsidRPr="008579BE">
        <w:rPr>
          <w:noProof/>
        </w:rPr>
        <w:t>63</w:t>
      </w:r>
      <w:r w:rsidRPr="008579BE">
        <w:rPr>
          <w:noProof/>
        </w:rPr>
        <w:fldChar w:fldCharType="end"/>
      </w:r>
    </w:p>
    <w:p w14:paraId="13C620CA" w14:textId="77777777" w:rsidR="00405AE9" w:rsidRPr="008579BE" w:rsidRDefault="00405AE9">
      <w:pPr>
        <w:pStyle w:val="TOC2"/>
        <w:tabs>
          <w:tab w:val="right" w:leader="dot" w:pos="9016"/>
        </w:tabs>
        <w:rPr>
          <w:noProof/>
          <w:sz w:val="24"/>
          <w:szCs w:val="24"/>
          <w:lang w:val="en-US" w:eastAsia="ja-JP"/>
        </w:rPr>
      </w:pPr>
      <w:r w:rsidRPr="008579BE">
        <w:rPr>
          <w:noProof/>
        </w:rPr>
        <w:t>7.7 Appendix G – Actual Time plan</w:t>
      </w:r>
      <w:r w:rsidRPr="008579BE">
        <w:rPr>
          <w:noProof/>
        </w:rPr>
        <w:tab/>
      </w:r>
      <w:r w:rsidRPr="008579BE">
        <w:rPr>
          <w:noProof/>
        </w:rPr>
        <w:fldChar w:fldCharType="begin"/>
      </w:r>
      <w:r w:rsidRPr="008579BE">
        <w:rPr>
          <w:noProof/>
        </w:rPr>
        <w:instrText xml:space="preserve"> PAGEREF _Toc323558737 \h </w:instrText>
      </w:r>
      <w:r w:rsidRPr="008579BE">
        <w:rPr>
          <w:noProof/>
        </w:rPr>
      </w:r>
      <w:r w:rsidRPr="008579BE">
        <w:rPr>
          <w:noProof/>
        </w:rPr>
        <w:fldChar w:fldCharType="separate"/>
      </w:r>
      <w:r w:rsidRPr="008579BE">
        <w:rPr>
          <w:noProof/>
        </w:rPr>
        <w:t>65</w:t>
      </w:r>
      <w:r w:rsidRPr="008579BE">
        <w:rPr>
          <w:noProof/>
        </w:rPr>
        <w:fldChar w:fldCharType="end"/>
      </w:r>
    </w:p>
    <w:p w14:paraId="32E4A945" w14:textId="77777777" w:rsidR="00405AE9" w:rsidRPr="008579BE" w:rsidRDefault="00405AE9">
      <w:pPr>
        <w:pStyle w:val="TOC2"/>
        <w:tabs>
          <w:tab w:val="right" w:leader="dot" w:pos="9016"/>
        </w:tabs>
        <w:rPr>
          <w:noProof/>
          <w:sz w:val="24"/>
          <w:szCs w:val="24"/>
          <w:lang w:val="en-US" w:eastAsia="ja-JP"/>
        </w:rPr>
      </w:pPr>
      <w:r w:rsidRPr="008579BE">
        <w:rPr>
          <w:noProof/>
        </w:rPr>
        <w:t>7.8 Appendix H – Actual Code implementation Task list and grant chart</w:t>
      </w:r>
      <w:r w:rsidRPr="008579BE">
        <w:rPr>
          <w:noProof/>
        </w:rPr>
        <w:tab/>
      </w:r>
      <w:r w:rsidRPr="008579BE">
        <w:rPr>
          <w:noProof/>
        </w:rPr>
        <w:fldChar w:fldCharType="begin"/>
      </w:r>
      <w:r w:rsidRPr="008579BE">
        <w:rPr>
          <w:noProof/>
        </w:rPr>
        <w:instrText xml:space="preserve"> PAGEREF _Toc323558738 \h </w:instrText>
      </w:r>
      <w:r w:rsidRPr="008579BE">
        <w:rPr>
          <w:noProof/>
        </w:rPr>
      </w:r>
      <w:r w:rsidRPr="008579BE">
        <w:rPr>
          <w:noProof/>
        </w:rPr>
        <w:fldChar w:fldCharType="separate"/>
      </w:r>
      <w:r w:rsidRPr="008579BE">
        <w:rPr>
          <w:noProof/>
        </w:rPr>
        <w:t>66</w:t>
      </w:r>
      <w:r w:rsidRPr="008579BE">
        <w:rPr>
          <w:noProof/>
        </w:rPr>
        <w:fldChar w:fldCharType="end"/>
      </w:r>
    </w:p>
    <w:p w14:paraId="093E8546" w14:textId="77777777" w:rsidR="00405AE9" w:rsidRPr="008579BE" w:rsidRDefault="00405AE9">
      <w:pPr>
        <w:pStyle w:val="TOC2"/>
        <w:tabs>
          <w:tab w:val="right" w:leader="dot" w:pos="9016"/>
        </w:tabs>
        <w:rPr>
          <w:noProof/>
          <w:sz w:val="24"/>
          <w:szCs w:val="24"/>
          <w:lang w:val="en-US" w:eastAsia="ja-JP"/>
        </w:rPr>
      </w:pPr>
      <w:r w:rsidRPr="008579BE">
        <w:rPr>
          <w:noProof/>
        </w:rPr>
        <w:t>7.9 Appendix I– Able source code commit graphs</w:t>
      </w:r>
      <w:r w:rsidRPr="008579BE">
        <w:rPr>
          <w:noProof/>
        </w:rPr>
        <w:tab/>
      </w:r>
      <w:r w:rsidRPr="008579BE">
        <w:rPr>
          <w:noProof/>
        </w:rPr>
        <w:fldChar w:fldCharType="begin"/>
      </w:r>
      <w:r w:rsidRPr="008579BE">
        <w:rPr>
          <w:noProof/>
        </w:rPr>
        <w:instrText xml:space="preserve"> PAGEREF _Toc323558739 \h </w:instrText>
      </w:r>
      <w:r w:rsidRPr="008579BE">
        <w:rPr>
          <w:noProof/>
        </w:rPr>
      </w:r>
      <w:r w:rsidRPr="008579BE">
        <w:rPr>
          <w:noProof/>
        </w:rPr>
        <w:fldChar w:fldCharType="separate"/>
      </w:r>
      <w:r w:rsidRPr="008579BE">
        <w:rPr>
          <w:noProof/>
        </w:rPr>
        <w:t>69</w:t>
      </w:r>
      <w:r w:rsidRPr="008579BE">
        <w:rPr>
          <w:noProof/>
        </w:rPr>
        <w:fldChar w:fldCharType="end"/>
      </w:r>
    </w:p>
    <w:p w14:paraId="3E8B93AA" w14:textId="77777777" w:rsidR="00405AE9" w:rsidRPr="008579BE" w:rsidRDefault="00405AE9">
      <w:pPr>
        <w:pStyle w:val="TOC2"/>
        <w:tabs>
          <w:tab w:val="right" w:leader="dot" w:pos="9016"/>
        </w:tabs>
        <w:rPr>
          <w:noProof/>
          <w:sz w:val="24"/>
          <w:szCs w:val="24"/>
          <w:lang w:val="en-US" w:eastAsia="ja-JP"/>
        </w:rPr>
      </w:pPr>
      <w:r w:rsidRPr="008579BE">
        <w:rPr>
          <w:noProof/>
        </w:rPr>
        <w:t>7.10 Appendix J– Able user manual</w:t>
      </w:r>
      <w:r w:rsidRPr="008579BE">
        <w:rPr>
          <w:noProof/>
        </w:rPr>
        <w:tab/>
      </w:r>
      <w:r w:rsidRPr="008579BE">
        <w:rPr>
          <w:noProof/>
        </w:rPr>
        <w:fldChar w:fldCharType="begin"/>
      </w:r>
      <w:r w:rsidRPr="008579BE">
        <w:rPr>
          <w:noProof/>
        </w:rPr>
        <w:instrText xml:space="preserve"> PAGEREF _Toc323558740 \h </w:instrText>
      </w:r>
      <w:r w:rsidRPr="008579BE">
        <w:rPr>
          <w:noProof/>
        </w:rPr>
      </w:r>
      <w:r w:rsidRPr="008579BE">
        <w:rPr>
          <w:noProof/>
        </w:rPr>
        <w:fldChar w:fldCharType="separate"/>
      </w:r>
      <w:r w:rsidRPr="008579BE">
        <w:rPr>
          <w:noProof/>
        </w:rPr>
        <w:t>72</w:t>
      </w:r>
      <w:r w:rsidRPr="008579BE">
        <w:rPr>
          <w:noProof/>
        </w:rPr>
        <w:fldChar w:fldCharType="end"/>
      </w:r>
    </w:p>
    <w:p w14:paraId="0BACB44E" w14:textId="77777777" w:rsidR="00405AE9" w:rsidRPr="008579BE" w:rsidRDefault="00405AE9">
      <w:pPr>
        <w:pStyle w:val="TOC2"/>
        <w:tabs>
          <w:tab w:val="right" w:leader="dot" w:pos="9016"/>
        </w:tabs>
        <w:rPr>
          <w:noProof/>
          <w:sz w:val="24"/>
          <w:szCs w:val="24"/>
          <w:lang w:val="en-US" w:eastAsia="ja-JP"/>
        </w:rPr>
      </w:pPr>
      <w:r w:rsidRPr="008579BE">
        <w:rPr>
          <w:noProof/>
        </w:rPr>
        <w:t>7.11 Appendix k– Able user manual</w:t>
      </w:r>
      <w:r w:rsidRPr="008579BE">
        <w:rPr>
          <w:noProof/>
        </w:rPr>
        <w:tab/>
      </w:r>
      <w:r w:rsidRPr="008579BE">
        <w:rPr>
          <w:noProof/>
        </w:rPr>
        <w:fldChar w:fldCharType="begin"/>
      </w:r>
      <w:r w:rsidRPr="008579BE">
        <w:rPr>
          <w:noProof/>
        </w:rPr>
        <w:instrText xml:space="preserve"> PAGEREF _Toc323558741 \h </w:instrText>
      </w:r>
      <w:r w:rsidRPr="008579BE">
        <w:rPr>
          <w:noProof/>
        </w:rPr>
      </w:r>
      <w:r w:rsidRPr="008579BE">
        <w:rPr>
          <w:noProof/>
        </w:rPr>
        <w:fldChar w:fldCharType="separate"/>
      </w:r>
      <w:r w:rsidRPr="008579BE">
        <w:rPr>
          <w:noProof/>
        </w:rPr>
        <w:t>72</w:t>
      </w:r>
      <w:r w:rsidRPr="008579BE">
        <w:rPr>
          <w:noProof/>
        </w:rPr>
        <w:fldChar w:fldCharType="end"/>
      </w:r>
    </w:p>
    <w:p w14:paraId="17753842" w14:textId="1551BEC7" w:rsidR="009B115F" w:rsidRPr="008579BE" w:rsidRDefault="00405AE9" w:rsidP="00405AE9">
      <w:pPr>
        <w:pStyle w:val="TOC1"/>
        <w:tabs>
          <w:tab w:val="left" w:pos="240"/>
        </w:tabs>
        <w:rPr>
          <w:noProof/>
          <w:sz w:val="24"/>
          <w:szCs w:val="24"/>
          <w:lang w:val="en-US" w:eastAsia="ja-JP"/>
        </w:rPr>
      </w:pPr>
      <w:r w:rsidRPr="008579BE">
        <w:rPr>
          <w:noProof/>
          <w:sz w:val="24"/>
          <w:szCs w:val="24"/>
          <w:lang w:val="en-US" w:eastAsia="ja-JP"/>
        </w:rPr>
        <w:tab/>
      </w:r>
      <w:r w:rsidRPr="008579BE">
        <w:rPr>
          <w:noProof/>
        </w:rPr>
        <w:t>8. Appendices</w:t>
      </w:r>
      <w:r w:rsidRPr="008579BE">
        <w:rPr>
          <w:noProof/>
        </w:rPr>
        <w:tab/>
      </w:r>
      <w:r w:rsidRPr="008579BE">
        <w:rPr>
          <w:noProof/>
        </w:rPr>
        <w:fldChar w:fldCharType="begin"/>
      </w:r>
      <w:r w:rsidRPr="008579BE">
        <w:rPr>
          <w:noProof/>
        </w:rPr>
        <w:instrText xml:space="preserve"> PAGEREF _Toc323558742 \h </w:instrText>
      </w:r>
      <w:r w:rsidRPr="008579BE">
        <w:rPr>
          <w:noProof/>
        </w:rPr>
      </w:r>
      <w:r w:rsidRPr="008579BE">
        <w:rPr>
          <w:noProof/>
        </w:rPr>
        <w:fldChar w:fldCharType="separate"/>
      </w:r>
      <w:r w:rsidRPr="008579BE">
        <w:rPr>
          <w:noProof/>
        </w:rPr>
        <w:t>81</w:t>
      </w:r>
      <w:r w:rsidRPr="008579BE">
        <w:rPr>
          <w:noProof/>
        </w:rPr>
        <w:fldChar w:fldCharType="end"/>
      </w:r>
      <w:r w:rsidR="001157B4" w:rsidRPr="008579BE">
        <w:rPr>
          <w:b/>
          <w:bCs/>
          <w:noProof/>
        </w:rPr>
        <w:fldChar w:fldCharType="end"/>
      </w:r>
    </w:p>
    <w:p w14:paraId="0F5123CD" w14:textId="06FBEE2F" w:rsidR="00337D3D" w:rsidRPr="009B115F" w:rsidRDefault="009E1385" w:rsidP="009B115F">
      <w:r w:rsidRPr="009E1385">
        <w:rPr>
          <w:rFonts w:cs="Arial"/>
          <w:sz w:val="32"/>
          <w:szCs w:val="32"/>
        </w:rPr>
        <w:lastRenderedPageBreak/>
        <w:t>Acknowledgements</w:t>
      </w:r>
    </w:p>
    <w:p w14:paraId="67DE448F" w14:textId="77777777" w:rsidR="009E1385" w:rsidRDefault="009E1385" w:rsidP="00337D3D">
      <w:pPr>
        <w:tabs>
          <w:tab w:val="right" w:pos="9029"/>
        </w:tabs>
        <w:spacing w:after="120"/>
        <w:ind w:right="13"/>
        <w:rPr>
          <w:rFonts w:cs="Arial"/>
          <w:sz w:val="32"/>
          <w:szCs w:val="32"/>
        </w:rPr>
      </w:pPr>
    </w:p>
    <w:p w14:paraId="2FB135BA" w14:textId="37F2A297" w:rsidR="00F60908" w:rsidRDefault="009E1385" w:rsidP="008D60B7">
      <w:pPr>
        <w:rPr>
          <w:rFonts w:eastAsia="Times New Roman" w:cs="Times New Roman"/>
          <w:lang w:val="en-US" w:eastAsia="en-US"/>
        </w:rPr>
      </w:pPr>
      <w:r w:rsidRPr="008D60B7">
        <w:rPr>
          <w:rFonts w:cs="Arial"/>
        </w:rPr>
        <w:t xml:space="preserve">Firstly, I would like to thank </w:t>
      </w:r>
      <w:r w:rsidR="008D60B7" w:rsidRPr="008D60B7">
        <w:rPr>
          <w:rFonts w:eastAsia="Times New Roman" w:cs="Times New Roman"/>
          <w:color w:val="444444"/>
          <w:shd w:val="clear" w:color="auto" w:fill="FFFFFF"/>
          <w:lang w:val="en-US" w:eastAsia="en-US"/>
        </w:rPr>
        <w:t>Dr</w:t>
      </w:r>
      <w:r w:rsidR="008D60B7">
        <w:rPr>
          <w:rFonts w:eastAsia="Times New Roman" w:cs="Times New Roman"/>
          <w:color w:val="444444"/>
          <w:shd w:val="clear" w:color="auto" w:fill="FFFFFF"/>
          <w:lang w:val="en-US" w:eastAsia="en-US"/>
        </w:rPr>
        <w:t>.</w:t>
      </w:r>
      <w:r w:rsidR="008D60B7" w:rsidRPr="008D60B7">
        <w:rPr>
          <w:rFonts w:eastAsia="Times New Roman" w:cs="Times New Roman"/>
          <w:color w:val="444444"/>
          <w:shd w:val="clear" w:color="auto" w:fill="FFFFFF"/>
          <w:lang w:val="en-US" w:eastAsia="en-US"/>
        </w:rPr>
        <w:t xml:space="preserve"> </w:t>
      </w:r>
      <w:proofErr w:type="spellStart"/>
      <w:r w:rsidR="008D60B7" w:rsidRPr="008D60B7">
        <w:rPr>
          <w:rFonts w:eastAsia="Times New Roman" w:cs="Times New Roman"/>
          <w:color w:val="444444"/>
          <w:shd w:val="clear" w:color="auto" w:fill="FFFFFF"/>
          <w:lang w:val="en-US" w:eastAsia="en-US"/>
        </w:rPr>
        <w:t>Septavera</w:t>
      </w:r>
      <w:proofErr w:type="spellEnd"/>
      <w:r w:rsidR="008D60B7" w:rsidRPr="008D60B7">
        <w:rPr>
          <w:rFonts w:eastAsia="Times New Roman" w:cs="Times New Roman"/>
          <w:color w:val="444444"/>
          <w:shd w:val="clear" w:color="auto" w:fill="FFFFFF"/>
          <w:lang w:val="en-US" w:eastAsia="en-US"/>
        </w:rPr>
        <w:t xml:space="preserve"> </w:t>
      </w:r>
      <w:proofErr w:type="spellStart"/>
      <w:r w:rsidR="008D60B7" w:rsidRPr="008D60B7">
        <w:rPr>
          <w:rFonts w:eastAsia="Times New Roman" w:cs="Times New Roman"/>
          <w:color w:val="444444"/>
          <w:shd w:val="clear" w:color="auto" w:fill="FFFFFF"/>
          <w:lang w:val="en-US" w:eastAsia="en-US"/>
        </w:rPr>
        <w:t>Sharvia</w:t>
      </w:r>
      <w:proofErr w:type="spellEnd"/>
      <w:r w:rsidR="008D60B7" w:rsidRPr="008D60B7">
        <w:rPr>
          <w:rFonts w:eastAsia="Times New Roman" w:cs="Times New Roman"/>
          <w:lang w:val="en-US" w:eastAsia="en-US"/>
        </w:rPr>
        <w:t xml:space="preserve"> who supervised me throughout the production of this report</w:t>
      </w:r>
      <w:r w:rsidR="008D60B7">
        <w:rPr>
          <w:rFonts w:eastAsia="Times New Roman" w:cs="Times New Roman"/>
          <w:lang w:val="en-US" w:eastAsia="en-US"/>
        </w:rPr>
        <w:t xml:space="preserve">. Without her advice and guidance I would not have been able to produce a </w:t>
      </w:r>
      <w:r w:rsidR="0069020D">
        <w:rPr>
          <w:rFonts w:eastAsia="Times New Roman" w:cs="Times New Roman"/>
          <w:lang w:val="en-US" w:eastAsia="en-US"/>
        </w:rPr>
        <w:t>project</w:t>
      </w:r>
      <w:r w:rsidR="008D60B7">
        <w:rPr>
          <w:rFonts w:eastAsia="Times New Roman" w:cs="Times New Roman"/>
          <w:lang w:val="en-US" w:eastAsia="en-US"/>
        </w:rPr>
        <w:t xml:space="preserve"> anywhere near the standard that it is today. </w:t>
      </w:r>
      <w:r w:rsidR="00F60908">
        <w:rPr>
          <w:rFonts w:eastAsia="Times New Roman" w:cs="Times New Roman"/>
          <w:lang w:val="en-US" w:eastAsia="en-US"/>
        </w:rPr>
        <w:t xml:space="preserve"> Also, I would like to thank Dr. Darryl Davis who provided assistance during my 3 years at The University of Hull.</w:t>
      </w:r>
    </w:p>
    <w:p w14:paraId="2DC21FE7" w14:textId="128102FE" w:rsidR="00520430" w:rsidRDefault="00F60908" w:rsidP="008D60B7">
      <w:pPr>
        <w:rPr>
          <w:rFonts w:eastAsia="Times New Roman" w:cs="Times New Roman"/>
          <w:lang w:val="en-US" w:eastAsia="en-US"/>
        </w:rPr>
      </w:pPr>
      <w:r>
        <w:rPr>
          <w:rFonts w:eastAsia="Times New Roman" w:cs="Times New Roman"/>
          <w:lang w:val="en-US" w:eastAsia="en-US"/>
        </w:rPr>
        <w:t xml:space="preserve">My friends, particularly those who I lived with, helped me stay both motivated and sane throughout my time studying. </w:t>
      </w:r>
      <w:r w:rsidR="00623700">
        <w:rPr>
          <w:rFonts w:eastAsia="Times New Roman" w:cs="Times New Roman"/>
          <w:lang w:val="en-US" w:eastAsia="en-US"/>
        </w:rPr>
        <w:t xml:space="preserve">Our regular trips to the Gardner’s pub and </w:t>
      </w:r>
      <w:proofErr w:type="spellStart"/>
      <w:r w:rsidR="00623700">
        <w:rPr>
          <w:rFonts w:eastAsia="Times New Roman" w:cs="Times New Roman"/>
          <w:lang w:val="en-US" w:eastAsia="en-US"/>
        </w:rPr>
        <w:t>Brynmor</w:t>
      </w:r>
      <w:proofErr w:type="spellEnd"/>
      <w:r w:rsidR="00623700">
        <w:rPr>
          <w:rFonts w:eastAsia="Times New Roman" w:cs="Times New Roman"/>
          <w:lang w:val="en-US" w:eastAsia="en-US"/>
        </w:rPr>
        <w:t xml:space="preserve"> Jones library helped tremendously. I wish all of you the best of luck in both your time here at the university and in the future.</w:t>
      </w:r>
      <w:r>
        <w:rPr>
          <w:rFonts w:eastAsia="Times New Roman" w:cs="Times New Roman"/>
          <w:lang w:val="en-US" w:eastAsia="en-US"/>
        </w:rPr>
        <w:t xml:space="preserve"> </w:t>
      </w:r>
    </w:p>
    <w:p w14:paraId="75F916A9" w14:textId="2A14CAB3" w:rsidR="00520430" w:rsidRPr="008D60B7" w:rsidRDefault="00520430" w:rsidP="008D60B7">
      <w:pPr>
        <w:rPr>
          <w:rFonts w:eastAsia="Times New Roman" w:cs="Times New Roman"/>
          <w:lang w:val="en-US" w:eastAsia="en-US"/>
        </w:rPr>
        <w:sectPr w:rsidR="00520430" w:rsidRPr="008D60B7" w:rsidSect="00515D41">
          <w:pgSz w:w="11906" w:h="16838"/>
          <w:pgMar w:top="1440" w:right="1440" w:bottom="1440" w:left="1440" w:header="708" w:footer="708" w:gutter="0"/>
          <w:cols w:space="708"/>
          <w:docGrid w:linePitch="360"/>
        </w:sectPr>
      </w:pPr>
      <w:r>
        <w:rPr>
          <w:rFonts w:eastAsia="Times New Roman" w:cs="Times New Roman"/>
          <w:lang w:val="en-US" w:eastAsia="en-US"/>
        </w:rPr>
        <w:t xml:space="preserve">Last but not least, </w:t>
      </w:r>
      <w:r w:rsidR="00E841FB">
        <w:rPr>
          <w:rFonts w:eastAsia="Times New Roman" w:cs="Times New Roman"/>
          <w:lang w:val="en-US" w:eastAsia="en-US"/>
        </w:rPr>
        <w:t>I would like to express my sincerest gratitude to my family</w:t>
      </w:r>
      <w:r w:rsidR="00CE545E">
        <w:rPr>
          <w:rFonts w:eastAsia="Times New Roman" w:cs="Times New Roman"/>
          <w:lang w:val="en-US" w:eastAsia="en-US"/>
        </w:rPr>
        <w:t xml:space="preserve">: </w:t>
      </w:r>
      <w:r>
        <w:rPr>
          <w:rFonts w:eastAsia="Times New Roman" w:cs="Times New Roman"/>
          <w:lang w:val="en-US" w:eastAsia="en-US"/>
        </w:rPr>
        <w:t xml:space="preserve"> Kenneth, Diane, </w:t>
      </w:r>
      <w:r w:rsidR="002A3570">
        <w:rPr>
          <w:rFonts w:eastAsia="Times New Roman" w:cs="Times New Roman"/>
          <w:lang w:val="en-US" w:eastAsia="en-US"/>
        </w:rPr>
        <w:t>Luke and Annabelle</w:t>
      </w:r>
      <w:r w:rsidR="00CE545E">
        <w:rPr>
          <w:rFonts w:eastAsia="Times New Roman" w:cs="Times New Roman"/>
          <w:lang w:val="en-US" w:eastAsia="en-US"/>
        </w:rPr>
        <w:t xml:space="preserve">. For encouraging and supporting me through my </w:t>
      </w:r>
      <w:r w:rsidR="004A60B5">
        <w:rPr>
          <w:rFonts w:eastAsia="Times New Roman" w:cs="Times New Roman"/>
          <w:lang w:val="en-US" w:eastAsia="en-US"/>
        </w:rPr>
        <w:t xml:space="preserve">education and helping me to get </w:t>
      </w:r>
      <w:proofErr w:type="gramStart"/>
      <w:r w:rsidR="00CE545E">
        <w:rPr>
          <w:rFonts w:eastAsia="Times New Roman" w:cs="Times New Roman"/>
          <w:lang w:val="en-US" w:eastAsia="en-US"/>
        </w:rPr>
        <w:t>where</w:t>
      </w:r>
      <w:proofErr w:type="gramEnd"/>
      <w:r w:rsidR="00CE545E">
        <w:rPr>
          <w:rFonts w:eastAsia="Times New Roman" w:cs="Times New Roman"/>
          <w:lang w:val="en-US" w:eastAsia="en-US"/>
        </w:rPr>
        <w:t xml:space="preserve"> I am today.</w:t>
      </w:r>
    </w:p>
    <w:p w14:paraId="36D71A8F" w14:textId="7EEA70AF" w:rsidR="00842181" w:rsidRDefault="00842181" w:rsidP="000D3CDA">
      <w:pPr>
        <w:pStyle w:val="Heading1"/>
        <w:numPr>
          <w:ilvl w:val="0"/>
          <w:numId w:val="5"/>
        </w:numPr>
      </w:pPr>
      <w:bookmarkStart w:id="0" w:name="_Toc323558675"/>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4D2CBC">
      <w:pPr>
        <w:ind w:firstLine="360"/>
      </w:pPr>
      <w:r>
        <w:t>Software engineering is:</w:t>
      </w:r>
    </w:p>
    <w:p w14:paraId="6718751E" w14:textId="7AE53734" w:rsidR="002211E0" w:rsidRDefault="001D3BA5" w:rsidP="002211E0">
      <w:pPr>
        <w:ind w:left="720"/>
        <w:rPr>
          <w:color w:val="404040" w:themeColor="text1" w:themeTint="BF"/>
        </w:rPr>
      </w:pPr>
      <w:r w:rsidRPr="002211E0">
        <w:rPr>
          <w:color w:val="404040" w:themeColor="text1" w:themeTint="BF"/>
        </w:rPr>
        <w:t>“</w:t>
      </w:r>
      <w:r w:rsidR="002211E0">
        <w:rPr>
          <w:rFonts w:ascii="Times" w:eastAsia="Times New Roman" w:hAnsi="Times" w:cs="Times New Roman"/>
          <w:lang w:val="en-US" w:eastAsia="en-US"/>
        </w:rPr>
        <w:t>A</w:t>
      </w:r>
      <w:r w:rsidR="002211E0" w:rsidRPr="002211E0">
        <w:rPr>
          <w:rFonts w:ascii="Times" w:eastAsia="Times New Roman" w:hAnsi="Times" w:cs="Times New Roman"/>
          <w:lang w:val="en-US" w:eastAsia="en-US"/>
        </w:rPr>
        <w:t xml:space="preserve"> </w:t>
      </w:r>
      <w:r w:rsidR="002211E0">
        <w:rPr>
          <w:rFonts w:ascii="Times" w:eastAsia="Times New Roman" w:hAnsi="Times" w:cs="Times New Roman"/>
          <w:lang w:val="en-US" w:eastAsia="en-US"/>
        </w:rPr>
        <w:t>discipline for solving</w:t>
      </w:r>
      <w:r w:rsidR="00245820">
        <w:rPr>
          <w:rFonts w:ascii="Times" w:eastAsia="Times New Roman" w:hAnsi="Times" w:cs="Times New Roman"/>
          <w:lang w:val="en-US" w:eastAsia="en-US"/>
        </w:rPr>
        <w:t xml:space="preserve"> business</w:t>
      </w:r>
      <w:r w:rsidR="002211E0">
        <w:rPr>
          <w:rFonts w:ascii="Times" w:eastAsia="Times New Roman" w:hAnsi="Times" w:cs="Times New Roman"/>
          <w:lang w:val="en-US" w:eastAsia="en-US"/>
        </w:rPr>
        <w:t xml:space="preserve"> </w:t>
      </w:r>
      <w:r w:rsidR="002211E0" w:rsidRPr="002211E0">
        <w:rPr>
          <w:rFonts w:ascii="Times" w:eastAsia="Times New Roman" w:hAnsi="Times" w:cs="Times New Roman"/>
          <w:lang w:val="en-US" w:eastAsia="en-US"/>
        </w:rPr>
        <w:t>problems by designing and developing software-based systems. As with any engineering activity, a software engineer starts with problem definition and applies tools of the trade to obtain a problem solution. However, unlike any other engineering, software engineering seems to require great emphasis on methodology or method for managing the development process, in addition to great skill with tools and techniques</w:t>
      </w:r>
      <w:r w:rsidRPr="002211E0">
        <w:rPr>
          <w:color w:val="404040" w:themeColor="text1" w:themeTint="BF"/>
        </w:rPr>
        <w:t>”</w:t>
      </w:r>
      <w:r w:rsidR="002211E0">
        <w:rPr>
          <w:color w:val="404040" w:themeColor="text1" w:themeTint="BF"/>
        </w:rPr>
        <w:t xml:space="preserve"> </w:t>
      </w:r>
    </w:p>
    <w:p w14:paraId="343A3B9A" w14:textId="390D45C8" w:rsidR="00EA38C6" w:rsidRPr="009B115F" w:rsidRDefault="002211E0" w:rsidP="00EA38C6">
      <w:pPr>
        <w:ind w:left="720"/>
        <w:rPr>
          <w:color w:val="808080" w:themeColor="background1" w:themeShade="80"/>
        </w:rPr>
      </w:pPr>
      <w:r w:rsidRPr="009B115F">
        <w:rPr>
          <w:color w:val="808080" w:themeColor="background1" w:themeShade="80"/>
        </w:rPr>
        <w:t xml:space="preserve">(Ivan </w:t>
      </w:r>
      <w:proofErr w:type="spellStart"/>
      <w:r w:rsidRPr="009B115F">
        <w:rPr>
          <w:color w:val="808080" w:themeColor="background1" w:themeShade="80"/>
        </w:rPr>
        <w:t>Marsic</w:t>
      </w:r>
      <w:proofErr w:type="spellEnd"/>
      <w:r w:rsidRPr="009B115F">
        <w:rPr>
          <w:color w:val="808080" w:themeColor="background1" w:themeShade="80"/>
        </w:rPr>
        <w:t>, 2012)</w:t>
      </w:r>
    </w:p>
    <w:p w14:paraId="4FFB4E86" w14:textId="64D6C3C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75667F">
        <w:rPr>
          <w:color w:val="000000" w:themeColor="text1"/>
        </w:rPr>
        <w:t xml:space="preserve"> and</w:t>
      </w:r>
      <w:r w:rsidR="00A97003">
        <w:rPr>
          <w:color w:val="000000" w:themeColor="text1"/>
        </w:rPr>
        <w:t xml:space="preserve"> auto-complete</w:t>
      </w:r>
      <w:r w:rsidR="00906FD3">
        <w:rPr>
          <w:color w:val="000000" w:themeColor="text1"/>
        </w:rPr>
        <w:t>.</w:t>
      </w:r>
      <w:r w:rsidR="0090426C">
        <w:rPr>
          <w:color w:val="000000" w:themeColor="text1"/>
        </w:rPr>
        <w:t xml:space="preserve"> </w:t>
      </w:r>
    </w:p>
    <w:p w14:paraId="4D3AE465" w14:textId="053BDCB2" w:rsidR="00EA38C6" w:rsidRDefault="00EA38C6" w:rsidP="00EE760A">
      <w:pPr>
        <w:spacing w:line="210" w:lineRule="atLeast"/>
        <w:rPr>
          <w:color w:val="000000" w:themeColor="text1"/>
        </w:rPr>
      </w:pPr>
      <w:r>
        <w:rPr>
          <w:color w:val="000000" w:themeColor="text1"/>
        </w:rPr>
        <w:t>Code editors became possible when compute</w:t>
      </w:r>
      <w:r w:rsidR="009A7721">
        <w:rPr>
          <w:color w:val="000000" w:themeColor="text1"/>
        </w:rPr>
        <w:t xml:space="preserve">rs </w:t>
      </w:r>
      <w:r>
        <w:rPr>
          <w:color w:val="000000" w:themeColor="text1"/>
        </w:rPr>
        <w:t>were able to utilise a graphical terminal.</w:t>
      </w:r>
      <w:r w:rsidR="009A7721">
        <w:rPr>
          <w:color w:val="000000" w:themeColor="text1"/>
        </w:rPr>
        <w:t xml:space="preserve"> Systems before this </w:t>
      </w:r>
      <w:r w:rsidR="00846796">
        <w:rPr>
          <w:color w:val="000000" w:themeColor="text1"/>
        </w:rPr>
        <w:t>were incapable of accommodating such software since they relied on the usage of punch cards and flow charts to operate</w:t>
      </w:r>
      <w:r w:rsidR="0054155A">
        <w:rPr>
          <w:color w:val="000000" w:themeColor="text1"/>
        </w:rPr>
        <w:t xml:space="preserve"> </w:t>
      </w:r>
      <w:r w:rsidR="0016136D">
        <w:rPr>
          <w:color w:val="808080" w:themeColor="background1" w:themeShade="80"/>
        </w:rPr>
        <w:t>(</w:t>
      </w:r>
      <w:r w:rsidR="0054155A" w:rsidRPr="0054155A">
        <w:rPr>
          <w:color w:val="808080" w:themeColor="background1" w:themeShade="80"/>
        </w:rPr>
        <w:t>Fisk, 2005)</w:t>
      </w:r>
      <w:r w:rsidR="00846796">
        <w:rPr>
          <w:color w:val="000000" w:themeColor="text1"/>
        </w:rPr>
        <w:t>.</w:t>
      </w:r>
      <w:r w:rsidR="007338BC">
        <w:rPr>
          <w:color w:val="000000" w:themeColor="text1"/>
        </w:rPr>
        <w:t xml:space="preserve"> As soon as computer</w:t>
      </w:r>
      <w:r w:rsidR="002F489E">
        <w:rPr>
          <w:color w:val="000000" w:themeColor="text1"/>
        </w:rPr>
        <w:t xml:space="preserve"> systems were </w:t>
      </w:r>
      <w:r w:rsidR="007338BC">
        <w:rPr>
          <w:color w:val="000000" w:themeColor="text1"/>
        </w:rPr>
        <w:t>able of supporting software such as code editors they were quickly implemented due to the difficulty of reading and comprehending machine code. Hofstadter famously said that the difficulty of reading machine code is similar to looking at a DNA molecule atom by atom</w:t>
      </w:r>
      <w:r w:rsidR="00B34E10">
        <w:rPr>
          <w:color w:val="000000" w:themeColor="text1"/>
        </w:rPr>
        <w:t xml:space="preserve"> </w:t>
      </w:r>
      <w:r w:rsidR="00B34E10" w:rsidRPr="00B34E10">
        <w:rPr>
          <w:color w:val="808080" w:themeColor="background1" w:themeShade="80"/>
        </w:rPr>
        <w:t>(Hofstadter, 2000)</w:t>
      </w:r>
      <w:r w:rsidR="007338BC">
        <w:rPr>
          <w:color w:val="000000" w:themeColor="text1"/>
        </w:rPr>
        <w:t>.</w:t>
      </w:r>
      <w:r w:rsidR="00BB3ECA">
        <w:rPr>
          <w:color w:val="000000" w:themeColor="text1"/>
        </w:rPr>
        <w:t xml:space="preserve"> Originally code editors existing purely within the terminal interface and only provided simple functionality such as syntax highlighting. However, modern code editors are now able to utilise a full graphical interface and provide much more complex functionality such as advanced syntax highlighting, auto-completion, error handling, code reformation and more. </w:t>
      </w:r>
    </w:p>
    <w:p w14:paraId="783FCFF1" w14:textId="648E392E" w:rsidR="00BD1050" w:rsidRDefault="00BB3ECA" w:rsidP="005046AD">
      <w:pPr>
        <w:rPr>
          <w:color w:val="000000" w:themeColor="text1"/>
        </w:rPr>
      </w:pPr>
      <w:r>
        <w:rPr>
          <w:color w:val="000000" w:themeColor="text1"/>
        </w:rPr>
        <w:t>Syntax highlighting is one of the core functions of a standard code editor. It</w:t>
      </w:r>
      <w:r w:rsidR="00A97003">
        <w:rPr>
          <w:color w:val="000000" w:themeColor="text1"/>
        </w:rPr>
        <w:t xml:space="preserve"> </w:t>
      </w:r>
      <w:r w:rsidR="0090426C">
        <w:rPr>
          <w:color w:val="000000" w:themeColor="text1"/>
        </w:rPr>
        <w:t>c</w:t>
      </w:r>
      <w:r w:rsidR="00B43EC9">
        <w:rPr>
          <w:color w:val="000000" w:themeColor="text1"/>
        </w:rPr>
        <w:t>olour in specific keywords with</w:t>
      </w:r>
      <w:r w:rsidR="0090426C">
        <w:rPr>
          <w:color w:val="000000" w:themeColor="text1"/>
        </w:rPr>
        <w:t xml:space="preserve">in the code in order to </w:t>
      </w:r>
      <w:r w:rsidR="00B43EC9">
        <w:rPr>
          <w:color w:val="000000" w:themeColor="text1"/>
        </w:rPr>
        <w:t xml:space="preserve">quickly draw the users attention/eye focus </w:t>
      </w:r>
      <w:r w:rsidR="00EC69F4">
        <w:rPr>
          <w:color w:val="000000" w:themeColor="text1"/>
        </w:rPr>
        <w:t>towards the more important elements</w:t>
      </w:r>
      <w:r w:rsidR="0090426C">
        <w:rPr>
          <w:color w:val="000000" w:themeColor="text1"/>
        </w:rPr>
        <w:t>.</w:t>
      </w:r>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w:t>
      </w:r>
      <w:proofErr w:type="spellStart"/>
      <w:r w:rsidR="006A1D38" w:rsidRPr="00DE7FAA">
        <w:rPr>
          <w:color w:val="808080" w:themeColor="background1" w:themeShade="80"/>
        </w:rPr>
        <w:t>Sarkar</w:t>
      </w:r>
      <w:proofErr w:type="spellEnd"/>
      <w:r w:rsidR="006A1D38" w:rsidRPr="00DE7FAA">
        <w:rPr>
          <w:color w:val="808080" w:themeColor="background1" w:themeShade="80"/>
        </w:rPr>
        <w:t>, 2015)</w:t>
      </w:r>
      <w:r w:rsidR="006A1D38" w:rsidRPr="006A1D38">
        <w:rPr>
          <w:color w:val="000000" w:themeColor="text1"/>
        </w:rPr>
        <w:t>.</w:t>
      </w:r>
      <w:r w:rsidR="006A1D38">
        <w:rPr>
          <w:color w:val="000000" w:themeColor="text1"/>
        </w:rPr>
        <w:t xml:space="preserve"> </w:t>
      </w:r>
    </w:p>
    <w:p w14:paraId="1E5D7DC9" w14:textId="3F349378" w:rsidR="005046AD" w:rsidRDefault="00E0450D" w:rsidP="005046AD">
      <w:pPr>
        <w:rPr>
          <w:color w:val="000000" w:themeColor="text1"/>
        </w:rPr>
      </w:pPr>
      <w:r>
        <w:rPr>
          <w:color w:val="000000" w:themeColor="text1"/>
        </w:rPr>
        <w:t>Autocompleting aids the speed</w:t>
      </w:r>
      <w:r w:rsidR="00EE760A">
        <w:rPr>
          <w:color w:val="000000" w:themeColor="text1"/>
        </w:rPr>
        <w:t xml:space="preserve"> and accuracy of the user</w:t>
      </w:r>
      <w:r w:rsidR="0075667F">
        <w:rPr>
          <w:color w:val="000000" w:themeColor="text1"/>
        </w:rPr>
        <w:t xml:space="preserve"> by providing suggestions that h</w:t>
      </w:r>
      <w:r w:rsidR="00EE760A">
        <w:rPr>
          <w:color w:val="000000" w:themeColor="text1"/>
        </w:rPr>
        <w:t>ave been calculated whilst the user types. This function</w:t>
      </w:r>
      <w:r>
        <w:rPr>
          <w:color w:val="000000" w:themeColor="text1"/>
        </w:rPr>
        <w:t>’</w:t>
      </w:r>
      <w:r w:rsidR="00EE760A">
        <w:rPr>
          <w:color w:val="000000" w:themeColor="text1"/>
        </w:rPr>
        <w:t xml:space="preserve">s </w:t>
      </w:r>
      <w:r w:rsidR="00906FD3">
        <w:rPr>
          <w:color w:val="000000" w:themeColor="text1"/>
        </w:rPr>
        <w:t xml:space="preserve">efficiency improves depending on the size of the sequence that the user attempting to type. </w:t>
      </w:r>
      <w:r w:rsidR="002F489E">
        <w:t xml:space="preserve">Theoretically, auto-completion reduces the amount of keystrokes to complete a word by 50% </w:t>
      </w:r>
      <w:r w:rsidR="002F489E" w:rsidRPr="00FB3AA7">
        <w:rPr>
          <w:color w:val="808080" w:themeColor="background1" w:themeShade="80"/>
        </w:rPr>
        <w:t>(</w:t>
      </w:r>
      <w:proofErr w:type="spellStart"/>
      <w:r w:rsidR="002F489E" w:rsidRPr="00FB3AA7">
        <w:rPr>
          <w:color w:val="808080" w:themeColor="background1" w:themeShade="80"/>
        </w:rPr>
        <w:t>Herold</w:t>
      </w:r>
      <w:proofErr w:type="spellEnd"/>
      <w:r w:rsidR="002F489E" w:rsidRPr="00FB3AA7">
        <w:rPr>
          <w:color w:val="808080" w:themeColor="background1" w:themeShade="80"/>
        </w:rPr>
        <w:t>, 2008)</w:t>
      </w:r>
      <w:r w:rsidR="002F489E">
        <w:t xml:space="preserve">. </w:t>
      </w:r>
      <w:r w:rsidR="00906FD3">
        <w:rPr>
          <w:color w:val="000000" w:themeColor="text1"/>
        </w:rPr>
        <w:t>Code formatting optimises the writing speed of the user</w:t>
      </w:r>
      <w:r>
        <w:rPr>
          <w:color w:val="000000" w:themeColor="text1"/>
        </w:rPr>
        <w:t>,</w:t>
      </w:r>
      <w:r w:rsidR="00906FD3">
        <w:rPr>
          <w:color w:val="000000" w:themeColor="text1"/>
        </w:rPr>
        <w:t xml:space="preserve"> since it automatically performs tedious text management tasks such as indentation and inserting syntax symbols. </w:t>
      </w:r>
    </w:p>
    <w:p w14:paraId="6DE1828F" w14:textId="788AC82C" w:rsidR="009A6055" w:rsidRDefault="00E0450D" w:rsidP="005046AD">
      <w:pPr>
        <w:rPr>
          <w:color w:val="000000" w:themeColor="text1"/>
        </w:rPr>
      </w:pPr>
      <w:r>
        <w:rPr>
          <w:color w:val="000000" w:themeColor="text1"/>
        </w:rPr>
        <w:t>Both standard code</w:t>
      </w:r>
      <w:r w:rsidR="009A6055">
        <w:rPr>
          <w:color w:val="000000" w:themeColor="text1"/>
        </w:rPr>
        <w:t xml:space="preserve"> editors and integrated development environments (IDE’s) will be assessed during the duration of this report. Code </w:t>
      </w:r>
      <w:r>
        <w:rPr>
          <w:color w:val="000000" w:themeColor="text1"/>
        </w:rPr>
        <w:t>editors are multi purpose, rich</w:t>
      </w:r>
      <w:r w:rsidR="009A6055">
        <w:rPr>
          <w:color w:val="000000" w:themeColor="text1"/>
        </w:rPr>
        <w:t xml:space="preserve"> text editors that are specialised for code and usually target multiple languages. IDE’s are similar, however they sacrifice the ability to accommodate multiple languages for other useful function</w:t>
      </w:r>
      <w:r>
        <w:rPr>
          <w:color w:val="000000" w:themeColor="text1"/>
        </w:rPr>
        <w:t>s</w:t>
      </w:r>
      <w:r w:rsidR="009A6055">
        <w:rPr>
          <w:color w:val="000000" w:themeColor="text1"/>
        </w:rPr>
        <w:t xml:space="preserve"> such as compilers, smarter grammar understanding and more. </w:t>
      </w:r>
    </w:p>
    <w:p w14:paraId="79C33346" w14:textId="77777777" w:rsidR="00F04E53" w:rsidRDefault="00F04E53" w:rsidP="005046AD">
      <w:pPr>
        <w:rPr>
          <w:color w:val="000000" w:themeColor="text1"/>
        </w:rPr>
      </w:pPr>
    </w:p>
    <w:p w14:paraId="5092EF47" w14:textId="77777777" w:rsidR="00F04E53" w:rsidRDefault="00F04E53" w:rsidP="005046AD">
      <w:pPr>
        <w:rPr>
          <w:color w:val="000000" w:themeColor="text1"/>
        </w:rPr>
      </w:pPr>
    </w:p>
    <w:p w14:paraId="5C3F7345" w14:textId="0935F895" w:rsidR="000D2C17" w:rsidRDefault="005046AD" w:rsidP="00EE760A">
      <w:pPr>
        <w:spacing w:line="210" w:lineRule="atLeast"/>
        <w:rPr>
          <w:color w:val="000000" w:themeColor="text1"/>
        </w:rPr>
      </w:pPr>
      <w:r>
        <w:rPr>
          <w:color w:val="000000" w:themeColor="text1"/>
        </w:rPr>
        <w:lastRenderedPageBreak/>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693F8996" w14:textId="34AF0D60" w:rsidR="00D146AA" w:rsidRPr="00D146AA" w:rsidRDefault="00D146AA" w:rsidP="00D146AA">
      <w:pPr>
        <w:pStyle w:val="ListParagraph"/>
        <w:numPr>
          <w:ilvl w:val="0"/>
          <w:numId w:val="9"/>
        </w:numPr>
        <w:spacing w:line="210" w:lineRule="atLeast"/>
        <w:rPr>
          <w:color w:val="000000" w:themeColor="text1"/>
        </w:rPr>
      </w:pPr>
      <w:r>
        <w:rPr>
          <w:color w:val="000000" w:themeColor="text1"/>
        </w:rPr>
        <w:t>The aims and objectives of the project</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6FFEE934" w14:textId="2AB376A1" w:rsidR="00F0412C" w:rsidRDefault="00F0412C" w:rsidP="000D3CDA">
      <w:pPr>
        <w:pStyle w:val="ListParagraph"/>
        <w:numPr>
          <w:ilvl w:val="0"/>
          <w:numId w:val="9"/>
        </w:numPr>
        <w:spacing w:line="210" w:lineRule="atLeast"/>
        <w:rPr>
          <w:color w:val="000000" w:themeColor="text1"/>
        </w:rPr>
      </w:pPr>
      <w:r>
        <w:rPr>
          <w:color w:val="000000" w:themeColor="text1"/>
        </w:rPr>
        <w:t xml:space="preserve">The design and implementation of technologies </w:t>
      </w:r>
      <w:r w:rsidR="00440E9B">
        <w:rPr>
          <w:color w:val="000000" w:themeColor="text1"/>
        </w:rPr>
        <w:t>within development of this</w:t>
      </w:r>
      <w:r>
        <w:rPr>
          <w:color w:val="000000" w:themeColor="text1"/>
        </w:rPr>
        <w:t xml:space="preserv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5CC32838" w14:textId="618868E5" w:rsidR="00BE4167" w:rsidRDefault="00F0412C" w:rsidP="00F04E53">
      <w:pPr>
        <w:pStyle w:val="ListParagraph"/>
        <w:numPr>
          <w:ilvl w:val="0"/>
          <w:numId w:val="9"/>
        </w:numPr>
        <w:spacing w:line="210" w:lineRule="atLeast"/>
        <w:rPr>
          <w:color w:val="000000" w:themeColor="text1"/>
        </w:rPr>
      </w:pPr>
      <w:r>
        <w:rPr>
          <w:color w:val="000000" w:themeColor="text1"/>
        </w:rPr>
        <w:t>Ethics and risk analysis</w:t>
      </w:r>
    </w:p>
    <w:p w14:paraId="1B9D602C" w14:textId="7F7F44EF" w:rsidR="00D146AA" w:rsidRDefault="00D146AA" w:rsidP="00F04E53">
      <w:pPr>
        <w:pStyle w:val="ListParagraph"/>
        <w:numPr>
          <w:ilvl w:val="0"/>
          <w:numId w:val="9"/>
        </w:numPr>
        <w:spacing w:line="210" w:lineRule="atLeast"/>
        <w:rPr>
          <w:color w:val="000000" w:themeColor="text1"/>
        </w:rPr>
      </w:pPr>
      <w:r>
        <w:rPr>
          <w:color w:val="000000" w:themeColor="text1"/>
        </w:rPr>
        <w:t>A personal reflection from the author</w:t>
      </w:r>
    </w:p>
    <w:p w14:paraId="492D0E74" w14:textId="77777777" w:rsidR="00F04E53" w:rsidRPr="00F04E53" w:rsidRDefault="00F04E53" w:rsidP="00F04E53">
      <w:pPr>
        <w:pStyle w:val="ListParagraph"/>
        <w:spacing w:line="210" w:lineRule="atLeast"/>
        <w:rPr>
          <w:color w:val="000000" w:themeColor="text1"/>
        </w:rPr>
      </w:pPr>
    </w:p>
    <w:p w14:paraId="1A867F31" w14:textId="4D2ADFAB" w:rsidR="001D3BA5" w:rsidRPr="002D2984" w:rsidRDefault="002D2984" w:rsidP="00097B9E">
      <w:pPr>
        <w:pStyle w:val="Heading2"/>
      </w:pPr>
      <w:bookmarkStart w:id="1" w:name="_Toc323558676"/>
      <w:r>
        <w:t>1.1 Initial brief</w:t>
      </w:r>
      <w:bookmarkEnd w:id="1"/>
    </w:p>
    <w:p w14:paraId="076DF74A" w14:textId="78F55960" w:rsidR="0037005D" w:rsidRPr="00430863" w:rsidRDefault="001D3BA5" w:rsidP="005A7749">
      <w:r w:rsidRPr="00430863">
        <w:t>Project description given:</w:t>
      </w:r>
    </w:p>
    <w:p w14:paraId="7AB133AB" w14:textId="575D4DC9" w:rsidR="009B1CDD" w:rsidRPr="00430863" w:rsidRDefault="001D3BA5" w:rsidP="005A7749">
      <w:pPr>
        <w:ind w:left="720"/>
        <w:rPr>
          <w:color w:val="404040" w:themeColor="text1" w:themeTint="BF"/>
        </w:rPr>
      </w:pPr>
      <w:r w:rsidRPr="00430863">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w:t>
      </w:r>
      <w:proofErr w:type="spellStart"/>
      <w:r w:rsidRPr="00430863">
        <w:rPr>
          <w:color w:val="404040" w:themeColor="text1" w:themeTint="BF"/>
        </w:rPr>
        <w:t>Intellisense</w:t>
      </w:r>
      <w:proofErr w:type="spellEnd"/>
      <w:r w:rsidRPr="00430863">
        <w:rPr>
          <w:color w:val="404040" w:themeColor="text1" w:themeTint="BF"/>
        </w:rPr>
        <w:t>) to improve efficiency or gain context dependent help. This project would involve creating your own IDE, such as a simple Notepad++ style program” (Walker, 2013)</w:t>
      </w:r>
    </w:p>
    <w:p w14:paraId="23CA67E8" w14:textId="6E75BBF3" w:rsidR="00D34E33" w:rsidRPr="002D2984" w:rsidRDefault="00D34E33" w:rsidP="00097B9E">
      <w:pPr>
        <w:pStyle w:val="Heading2"/>
      </w:pPr>
      <w:bookmarkStart w:id="2" w:name="_Toc323558677"/>
      <w:r>
        <w:t>1.2 Project context</w:t>
      </w:r>
      <w:bookmarkEnd w:id="2"/>
    </w:p>
    <w:p w14:paraId="64FCDDE4" w14:textId="119E5B23" w:rsidR="00A97003" w:rsidRPr="004B0313" w:rsidRDefault="0017677D" w:rsidP="004B0313">
      <w:r>
        <w:t xml:space="preserve">The </w:t>
      </w:r>
      <w:r w:rsidR="00E0450D">
        <w:t xml:space="preserve">desired </w:t>
      </w:r>
      <w:r>
        <w:t>outcome</w:t>
      </w:r>
      <w:r w:rsidR="003E1170">
        <w:t xml:space="preserve"> of this project would be a code </w:t>
      </w:r>
      <w:r w:rsidR="00E0450D">
        <w:t>editor that</w:t>
      </w:r>
      <w:r>
        <w:t xml:space="preserve"> gives the user the ability to create and modify code</w:t>
      </w:r>
      <w:r w:rsidR="00E0450D">
        <w:t>,</w:t>
      </w:r>
      <w:r>
        <w:t xml:space="preserve"> even when under high amounts of stress and dealing w</w:t>
      </w:r>
      <w:r w:rsidR="00E0450D">
        <w:t>ith large amounts of data. The e</w:t>
      </w:r>
      <w:r>
        <w:t>xtra features should rapidly increase development time and provide a clean and minimalistic environment for the user to work with. Syntax highlighting will help the user to better understand the code.</w:t>
      </w:r>
      <w:r w:rsidR="004B0313">
        <w:t xml:space="preserve"> </w:t>
      </w:r>
      <w:r w:rsidR="00A97003">
        <w:rPr>
          <w:color w:val="000000" w:themeColor="text1"/>
        </w:rPr>
        <w:t>Advantages of using a code editor over a text editor</w:t>
      </w:r>
      <w:r w:rsidR="00673A13">
        <w:rPr>
          <w:color w:val="000000" w:themeColor="text1"/>
        </w:rPr>
        <w:t xml:space="preserve"> </w:t>
      </w:r>
      <w:r w:rsidR="0016136D">
        <w:rPr>
          <w:color w:val="808080" w:themeColor="background1" w:themeShade="80"/>
        </w:rPr>
        <w:t>(</w:t>
      </w:r>
      <w:proofErr w:type="spellStart"/>
      <w:r w:rsidR="00673A13" w:rsidRPr="0079236C">
        <w:rPr>
          <w:color w:val="808080" w:themeColor="background1" w:themeShade="80"/>
        </w:rPr>
        <w:t>Muslu</w:t>
      </w:r>
      <w:proofErr w:type="spellEnd"/>
      <w:r w:rsidR="0016136D">
        <w:rPr>
          <w:color w:val="808080" w:themeColor="background1" w:themeShade="80"/>
        </w:rPr>
        <w:t>,</w:t>
      </w:r>
      <w:r w:rsidR="00673A13">
        <w:rPr>
          <w:color w:val="808080" w:themeColor="background1" w:themeShade="80"/>
        </w:rPr>
        <w:t xml:space="preserve"> et al</w:t>
      </w:r>
      <w:r w:rsidR="0016136D">
        <w:rPr>
          <w:color w:val="808080" w:themeColor="background1" w:themeShade="80"/>
        </w:rPr>
        <w:t>.</w:t>
      </w:r>
      <w:r w:rsidR="00673A13" w:rsidRPr="0079236C">
        <w:rPr>
          <w:color w:val="808080" w:themeColor="background1" w:themeShade="80"/>
        </w:rPr>
        <w:t>, 2012)</w:t>
      </w:r>
      <w:r w:rsidR="00A97003">
        <w:rPr>
          <w:color w:val="000000" w:themeColor="text1"/>
        </w:rPr>
        <w:t>:</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2FBA88EB"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r w:rsidR="00EC59BA">
        <w:rPr>
          <w:color w:val="000000" w:themeColor="text1"/>
        </w:rPr>
        <w:t>solution that</w:t>
      </w:r>
      <w:r w:rsidR="00D576CF">
        <w:rPr>
          <w:color w:val="000000" w:themeColor="text1"/>
        </w:rPr>
        <w:t xml:space="preserve"> meets all of the requirements:</w:t>
      </w:r>
    </w:p>
    <w:tbl>
      <w:tblPr>
        <w:tblStyle w:val="TableGrid"/>
        <w:tblW w:w="9013" w:type="dxa"/>
        <w:tblInd w:w="108" w:type="dxa"/>
        <w:shd w:val="clear" w:color="auto" w:fill="95B3D7" w:themeFill="accent1" w:themeFillTint="99"/>
        <w:tblLayout w:type="fixed"/>
        <w:tblLook w:val="04A0" w:firstRow="1" w:lastRow="0" w:firstColumn="1" w:lastColumn="0" w:noHBand="0" w:noVBand="1"/>
      </w:tblPr>
      <w:tblGrid>
        <w:gridCol w:w="1689"/>
        <w:gridCol w:w="1409"/>
        <w:gridCol w:w="1127"/>
        <w:gridCol w:w="985"/>
        <w:gridCol w:w="1127"/>
        <w:gridCol w:w="1127"/>
        <w:gridCol w:w="1549"/>
      </w:tblGrid>
      <w:tr w:rsidR="00EF043D" w14:paraId="0225CA7E" w14:textId="412457E1" w:rsidTr="004B0313">
        <w:trPr>
          <w:trHeight w:val="413"/>
        </w:trPr>
        <w:tc>
          <w:tcPr>
            <w:tcW w:w="168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8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4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4B0313">
        <w:trPr>
          <w:trHeight w:val="341"/>
        </w:trPr>
        <w:tc>
          <w:tcPr>
            <w:tcW w:w="168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85"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27"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27"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4B0313">
        <w:trPr>
          <w:trHeight w:val="330"/>
        </w:trPr>
        <w:tc>
          <w:tcPr>
            <w:tcW w:w="1689"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0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4B0313">
        <w:trPr>
          <w:trHeight w:val="330"/>
        </w:trPr>
        <w:tc>
          <w:tcPr>
            <w:tcW w:w="1689"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0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4B0313">
        <w:trPr>
          <w:trHeight w:val="330"/>
        </w:trPr>
        <w:tc>
          <w:tcPr>
            <w:tcW w:w="1689"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09"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27"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06E2EC01" w14:textId="2C77A458" w:rsidR="00A90699" w:rsidRPr="008471E3" w:rsidRDefault="00A97003" w:rsidP="00A97003">
      <w:pPr>
        <w:spacing w:line="210" w:lineRule="atLeast"/>
        <w:rPr>
          <w:color w:val="000000" w:themeColor="text1"/>
        </w:rPr>
      </w:pPr>
      <w:r>
        <w:rPr>
          <w:color w:val="000000" w:themeColor="text1"/>
        </w:rPr>
        <w:lastRenderedPageBreak/>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F54293">
        <w:trPr>
          <w:trHeight w:val="482"/>
        </w:trPr>
        <w:tc>
          <w:tcPr>
            <w:tcW w:w="1229" w:type="dxa"/>
            <w:tcBorders>
              <w:top w:val="single" w:sz="4" w:space="0" w:color="auto"/>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180" w:type="dxa"/>
            <w:tcBorders>
              <w:top w:val="single" w:sz="4" w:space="0" w:color="auto"/>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F5429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4" w:space="0" w:color="auto"/>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33F5D385" w14:textId="52D63E81" w:rsidR="00D626B3" w:rsidRPr="0043671E" w:rsidRDefault="00D626B3" w:rsidP="00D626B3">
      <w:pPr>
        <w:pStyle w:val="Heading1"/>
      </w:pPr>
      <w:bookmarkStart w:id="3" w:name="_Toc323558678"/>
      <w:r>
        <w:t xml:space="preserve">2. </w:t>
      </w:r>
      <w:r w:rsidRPr="0043671E">
        <w:t>Aim</w:t>
      </w:r>
      <w:r>
        <w:t>s</w:t>
      </w:r>
      <w:r w:rsidRPr="0043671E">
        <w:t xml:space="preserve"> and </w:t>
      </w:r>
      <w:r w:rsidRPr="00F979C6">
        <w:t>Objectives</w:t>
      </w:r>
      <w:bookmarkEnd w:id="3"/>
    </w:p>
    <w:p w14:paraId="78C0657D" w14:textId="6D899614"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3558679"/>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8708290" w:rsidR="00D626B3" w:rsidRDefault="00BA17EF" w:rsidP="00D626B3">
      <w:r>
        <w:t>To d</w:t>
      </w:r>
      <w:r w:rsidR="00D626B3">
        <w:t xml:space="preserve">evelop a clean </w:t>
      </w:r>
      <w:r>
        <w:t>and minimalistic interface that</w:t>
      </w:r>
      <w:r w:rsidR="00D626B3">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0C6F8BB" w14:textId="0C40D755" w:rsidR="00A46FAC" w:rsidRDefault="00A46FAC" w:rsidP="000D3CDA">
      <w:pPr>
        <w:pStyle w:val="ListParagraph"/>
        <w:numPr>
          <w:ilvl w:val="0"/>
          <w:numId w:val="4"/>
        </w:numPr>
      </w:pPr>
      <w:r>
        <w:t>Edit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340B5B14" w14:textId="77777777" w:rsidR="00DD24EC" w:rsidRDefault="00DD24EC" w:rsidP="00D626B3">
      <w:pPr>
        <w:pStyle w:val="Objectivesheading"/>
        <w:rPr>
          <w:b w:val="0"/>
          <w:bCs/>
          <w:sz w:val="22"/>
        </w:rPr>
      </w:pPr>
    </w:p>
    <w:p w14:paraId="60905C3E" w14:textId="77777777" w:rsidR="00F04E53" w:rsidRDefault="00F04E53" w:rsidP="00D626B3">
      <w:pPr>
        <w:pStyle w:val="Objectivesheading"/>
        <w:rPr>
          <w:b w:val="0"/>
          <w:bCs/>
          <w:sz w:val="22"/>
        </w:rPr>
      </w:pPr>
    </w:p>
    <w:p w14:paraId="7550C303" w14:textId="2A348C37" w:rsidR="00D626B3" w:rsidRPr="002D2984" w:rsidRDefault="00D626B3" w:rsidP="00D626B3">
      <w:pPr>
        <w:pStyle w:val="Heading2"/>
      </w:pPr>
      <w:bookmarkStart w:id="5" w:name="_Toc323558680"/>
      <w:r>
        <w:lastRenderedPageBreak/>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0AF46DF8" w:rsidR="00D626B3" w:rsidRDefault="00D626B3" w:rsidP="00394AF0">
      <w:pPr>
        <w:pStyle w:val="ListParagraph"/>
        <w:numPr>
          <w:ilvl w:val="0"/>
          <w:numId w:val="21"/>
        </w:numPr>
      </w:pPr>
      <w:r>
        <w:t xml:space="preserve">User generated customization </w:t>
      </w:r>
    </w:p>
    <w:p w14:paraId="75D6B72C" w14:textId="77777777" w:rsidR="00D626B3" w:rsidRDefault="00D626B3" w:rsidP="00394AF0">
      <w:pPr>
        <w:pStyle w:val="ListParagraph"/>
        <w:numPr>
          <w:ilvl w:val="0"/>
          <w:numId w:val="21"/>
        </w:numPr>
      </w:pPr>
      <w:r>
        <w:t>Machine learning autocomplete</w:t>
      </w:r>
    </w:p>
    <w:p w14:paraId="493E186E" w14:textId="77777777" w:rsidR="00D626B3" w:rsidRDefault="00D626B3" w:rsidP="00394AF0">
      <w:pPr>
        <w:pStyle w:val="ListParagraph"/>
        <w:numPr>
          <w:ilvl w:val="0"/>
          <w:numId w:val="21"/>
        </w:numPr>
      </w:pPr>
      <w:r>
        <w:t>Multi-language support</w:t>
      </w:r>
    </w:p>
    <w:p w14:paraId="6E3C2121" w14:textId="77777777" w:rsidR="00D626B3" w:rsidRPr="005A7749" w:rsidRDefault="00D626B3" w:rsidP="00394AF0">
      <w:pPr>
        <w:pStyle w:val="ListParagraph"/>
        <w:numPr>
          <w:ilvl w:val="0"/>
          <w:numId w:val="21"/>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33ED72AC" w:rsidR="00D626B3" w:rsidRDefault="00BA17EF" w:rsidP="00D626B3">
      <w:pPr>
        <w:pStyle w:val="Objectivesheading"/>
        <w:rPr>
          <w:b w:val="0"/>
          <w:bCs/>
          <w:color w:val="000000" w:themeColor="text1"/>
          <w:sz w:val="22"/>
        </w:rPr>
      </w:pPr>
      <w:r>
        <w:rPr>
          <w:b w:val="0"/>
          <w:bCs/>
          <w:color w:val="000000" w:themeColor="text1"/>
          <w:sz w:val="22"/>
        </w:rPr>
        <w:t>Develop a system that</w:t>
      </w:r>
      <w:r w:rsidR="00D626B3">
        <w:rPr>
          <w:b w:val="0"/>
          <w:bCs/>
          <w:color w:val="000000" w:themeColor="text1"/>
          <w:sz w:val="22"/>
        </w:rPr>
        <w:t xml:space="preserve"> allows 3</w:t>
      </w:r>
      <w:r w:rsidR="00D626B3" w:rsidRPr="00A054EA">
        <w:rPr>
          <w:b w:val="0"/>
          <w:bCs/>
          <w:color w:val="000000" w:themeColor="text1"/>
          <w:sz w:val="22"/>
          <w:vertAlign w:val="superscript"/>
        </w:rPr>
        <w:t>rd</w:t>
      </w:r>
      <w:r w:rsidR="00D626B3">
        <w:rPr>
          <w:b w:val="0"/>
          <w:bCs/>
          <w:color w:val="000000" w:themeColor="text1"/>
          <w:sz w:val="22"/>
        </w:rPr>
        <w:t xml:space="preserve"> party plug-ins to be creates and implemented into the software. </w:t>
      </w:r>
      <w:proofErr w:type="gramStart"/>
      <w:r w:rsidR="00D626B3">
        <w:rPr>
          <w:b w:val="0"/>
          <w:bCs/>
          <w:color w:val="000000" w:themeColor="text1"/>
          <w:sz w:val="22"/>
        </w:rPr>
        <w:t>These</w:t>
      </w:r>
      <w:proofErr w:type="gramEnd"/>
      <w:r w:rsidR="00D626B3">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6E13141" w:rsidR="00D626B3" w:rsidRPr="0082250D" w:rsidRDefault="00D626B3" w:rsidP="0082250D">
      <w:pPr>
        <w:pStyle w:val="Objectivesheading"/>
        <w:rPr>
          <w:b w:val="0"/>
          <w:bCs/>
          <w:color w:val="000000" w:themeColor="text1"/>
          <w:sz w:val="22"/>
        </w:rPr>
      </w:pPr>
      <w:r>
        <w:rPr>
          <w:b w:val="0"/>
          <w:bCs/>
          <w:color w:val="000000" w:themeColor="text1"/>
          <w:sz w:val="22"/>
        </w:rPr>
        <w:t xml:space="preserve">Implement a system </w:t>
      </w:r>
      <w:bookmarkStart w:id="6" w:name="_GoBack"/>
      <w:bookmarkEnd w:id="6"/>
      <w:r w:rsidR="005A6A31">
        <w:rPr>
          <w:b w:val="0"/>
          <w:bCs/>
          <w:color w:val="000000" w:themeColor="text1"/>
          <w:sz w:val="22"/>
        </w:rPr>
        <w:t>that</w:t>
      </w:r>
      <w:r>
        <w:rPr>
          <w:b w:val="0"/>
          <w:bCs/>
          <w:color w:val="000000" w:themeColor="text1"/>
          <w:sz w:val="22"/>
        </w:rPr>
        <w:t xml:space="preserve">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32B1F07F" w14:textId="77777777" w:rsidR="00DD24EC" w:rsidRDefault="00DD24EC" w:rsidP="00445778">
      <w:pPr>
        <w:spacing w:line="210" w:lineRule="atLeast"/>
        <w:rPr>
          <w:color w:val="365F91" w:themeColor="accent1" w:themeShade="BF"/>
        </w:rPr>
      </w:pPr>
    </w:p>
    <w:p w14:paraId="6F6416FE" w14:textId="77777777" w:rsidR="00DD24EC" w:rsidRDefault="00DD24EC" w:rsidP="00445778">
      <w:pPr>
        <w:spacing w:line="210" w:lineRule="atLeast"/>
        <w:rPr>
          <w:color w:val="365F91" w:themeColor="accent1" w:themeShade="BF"/>
        </w:rPr>
      </w:pPr>
    </w:p>
    <w:p w14:paraId="6DD30CD3" w14:textId="77777777" w:rsidR="00DD24EC" w:rsidRDefault="00DD24EC" w:rsidP="00445778">
      <w:pPr>
        <w:spacing w:line="210" w:lineRule="atLeast"/>
        <w:rPr>
          <w:color w:val="365F91" w:themeColor="accent1" w:themeShade="BF"/>
        </w:rPr>
      </w:pPr>
    </w:p>
    <w:p w14:paraId="549FF2E9" w14:textId="77777777" w:rsidR="00DD24EC" w:rsidRDefault="00DD24EC" w:rsidP="00445778">
      <w:pPr>
        <w:spacing w:line="210" w:lineRule="atLeast"/>
        <w:rPr>
          <w:color w:val="365F91" w:themeColor="accent1" w:themeShade="BF"/>
        </w:rPr>
      </w:pPr>
    </w:p>
    <w:p w14:paraId="1736C304" w14:textId="77777777" w:rsidR="00DD24EC" w:rsidRDefault="00DD24EC" w:rsidP="00445778">
      <w:pPr>
        <w:spacing w:line="210" w:lineRule="atLeast"/>
        <w:rPr>
          <w:color w:val="365F91" w:themeColor="accent1" w:themeShade="BF"/>
        </w:rPr>
      </w:pPr>
    </w:p>
    <w:p w14:paraId="2AE43949" w14:textId="77777777" w:rsidR="00DD24EC" w:rsidRDefault="00DD24EC" w:rsidP="00445778">
      <w:pPr>
        <w:spacing w:line="210" w:lineRule="atLeast"/>
        <w:rPr>
          <w:color w:val="365F91" w:themeColor="accent1" w:themeShade="BF"/>
        </w:rPr>
      </w:pPr>
    </w:p>
    <w:p w14:paraId="10766E47" w14:textId="77777777" w:rsidR="00DD24EC" w:rsidRDefault="00DD24EC" w:rsidP="00445778">
      <w:pPr>
        <w:spacing w:line="210" w:lineRule="atLeast"/>
        <w:rPr>
          <w:color w:val="365F91" w:themeColor="accent1" w:themeShade="BF"/>
        </w:rPr>
      </w:pPr>
    </w:p>
    <w:p w14:paraId="2A715B95" w14:textId="77777777" w:rsidR="00DD24EC" w:rsidRDefault="00DD24EC" w:rsidP="00445778">
      <w:pPr>
        <w:spacing w:line="210" w:lineRule="atLeast"/>
        <w:rPr>
          <w:color w:val="365F91" w:themeColor="accent1" w:themeShade="BF"/>
        </w:rPr>
      </w:pPr>
    </w:p>
    <w:p w14:paraId="59D32909" w14:textId="77777777" w:rsidR="00DD24EC" w:rsidRDefault="00DD24EC" w:rsidP="00445778">
      <w:pPr>
        <w:spacing w:line="210" w:lineRule="atLeast"/>
        <w:rPr>
          <w:color w:val="365F91" w:themeColor="accent1" w:themeShade="BF"/>
        </w:rPr>
      </w:pPr>
    </w:p>
    <w:p w14:paraId="14DA2A2B" w14:textId="77777777" w:rsidR="00DD24EC" w:rsidRDefault="00DD24EC" w:rsidP="00445778">
      <w:pPr>
        <w:spacing w:line="210" w:lineRule="atLeast"/>
        <w:rPr>
          <w:color w:val="365F91" w:themeColor="accent1" w:themeShade="BF"/>
        </w:rPr>
      </w:pPr>
    </w:p>
    <w:p w14:paraId="10907CAE" w14:textId="77777777" w:rsidR="00DD24EC" w:rsidRDefault="00DD24EC" w:rsidP="00445778">
      <w:pPr>
        <w:spacing w:line="210" w:lineRule="atLeast"/>
        <w:rPr>
          <w:color w:val="365F91" w:themeColor="accent1" w:themeShade="BF"/>
        </w:rPr>
      </w:pPr>
    </w:p>
    <w:p w14:paraId="120BD683" w14:textId="77777777" w:rsidR="00DD24EC" w:rsidRDefault="00DD24EC" w:rsidP="00445778">
      <w:pPr>
        <w:spacing w:line="210" w:lineRule="atLeast"/>
        <w:rPr>
          <w:color w:val="365F91" w:themeColor="accent1" w:themeShade="BF"/>
        </w:rPr>
      </w:pPr>
    </w:p>
    <w:p w14:paraId="6B311503" w14:textId="77777777" w:rsidR="00DD24EC" w:rsidRDefault="00DD24EC" w:rsidP="00445778">
      <w:pPr>
        <w:spacing w:line="210" w:lineRule="atLeast"/>
        <w:rPr>
          <w:color w:val="365F91" w:themeColor="accent1" w:themeShade="BF"/>
        </w:rPr>
      </w:pPr>
    </w:p>
    <w:p w14:paraId="5500017C" w14:textId="77777777" w:rsidR="00DD24EC" w:rsidRDefault="00DD24EC"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7" w:name="_Toc323558681"/>
      <w:r>
        <w:lastRenderedPageBreak/>
        <w:t>3</w:t>
      </w:r>
      <w:r w:rsidR="004C38FE">
        <w:t xml:space="preserve">. </w:t>
      </w:r>
      <w:r w:rsidR="000B2281">
        <w:t>Background</w:t>
      </w:r>
      <w:bookmarkEnd w:id="7"/>
    </w:p>
    <w:p w14:paraId="766A5459" w14:textId="4D4836E4" w:rsidR="00775209" w:rsidRPr="00775209" w:rsidRDefault="00D626B3" w:rsidP="00775209">
      <w:pPr>
        <w:pStyle w:val="Heading2"/>
      </w:pPr>
      <w:bookmarkStart w:id="8" w:name="_Toc323558682"/>
      <w:r>
        <w:t>3</w:t>
      </w:r>
      <w:r w:rsidR="00D34E33">
        <w:t>.1 General context</w:t>
      </w:r>
      <w:bookmarkEnd w:id="8"/>
    </w:p>
    <w:p w14:paraId="534F68AE" w14:textId="2A9DA2D1" w:rsidR="00D626B3" w:rsidRPr="00E93B19" w:rsidRDefault="007D3992" w:rsidP="001609C1">
      <w:pPr>
        <w:rPr>
          <w:rFonts w:ascii="Times" w:eastAsia="Times New Roman" w:hAnsi="Times" w:cs="Times New Roman"/>
          <w:sz w:val="20"/>
          <w:szCs w:val="20"/>
          <w:lang w:val="en-US" w:eastAsia="en-US"/>
        </w:rPr>
      </w:pPr>
      <w:r>
        <w:t>A code editor is an essential piece of equipment that all software engineers and computer programmer</w:t>
      </w:r>
      <w:r w:rsidR="00BA17EF">
        <w:t>s</w:t>
      </w:r>
      <w:r>
        <w:t xml:space="preserve"> </w:t>
      </w:r>
      <w:r w:rsidR="00C55987">
        <w:t>would struggle to work without</w:t>
      </w:r>
      <w:r w:rsidR="0079236C">
        <w:t xml:space="preserve">. They provide tools that automate common tasks such as auto-complete, text manipulation, syntax highlighting and more </w:t>
      </w:r>
      <w:proofErr w:type="spellStart"/>
      <w:r w:rsidR="0079236C" w:rsidRPr="0079236C">
        <w:rPr>
          <w:color w:val="808080" w:themeColor="background1" w:themeShade="80"/>
        </w:rPr>
        <w:t>Muslu</w:t>
      </w:r>
      <w:proofErr w:type="spellEnd"/>
      <w:r w:rsidR="0016136D">
        <w:rPr>
          <w:color w:val="808080" w:themeColor="background1" w:themeShade="80"/>
        </w:rPr>
        <w:t>,</w:t>
      </w:r>
      <w:r w:rsidR="00BC2E46">
        <w:rPr>
          <w:color w:val="808080" w:themeColor="background1" w:themeShade="80"/>
        </w:rPr>
        <w:t xml:space="preserve"> et al</w:t>
      </w:r>
      <w:r w:rsidR="0016136D">
        <w:rPr>
          <w:color w:val="808080" w:themeColor="background1" w:themeShade="80"/>
        </w:rPr>
        <w:t>.</w:t>
      </w:r>
      <w:r w:rsidR="0079236C" w:rsidRPr="0079236C">
        <w:rPr>
          <w:color w:val="808080" w:themeColor="background1" w:themeShade="80"/>
        </w:rPr>
        <w:t>, 2012)</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E93B19">
        <w:t xml:space="preserve">, the software should be especially easy for users to navigate around </w:t>
      </w:r>
      <w:r w:rsidR="00E93B19" w:rsidRPr="00E93B19">
        <w:rPr>
          <w:color w:val="808080" w:themeColor="background1" w:themeShade="80"/>
        </w:rPr>
        <w:t>(</w:t>
      </w:r>
      <w:proofErr w:type="spellStart"/>
      <w:r w:rsidR="00E93B19" w:rsidRPr="00E93B19">
        <w:rPr>
          <w:rFonts w:eastAsia="Times New Roman" w:cs="Arial"/>
          <w:color w:val="808080" w:themeColor="background1" w:themeShade="80"/>
          <w:shd w:val="clear" w:color="auto" w:fill="FFFFFF"/>
          <w:lang w:val="en-US" w:eastAsia="en-US"/>
        </w:rPr>
        <w:t>Minelli</w:t>
      </w:r>
      <w:proofErr w:type="spellEnd"/>
      <w:r w:rsidR="0016136D">
        <w:rPr>
          <w:rFonts w:eastAsia="Times New Roman" w:cs="Arial"/>
          <w:color w:val="808080" w:themeColor="background1" w:themeShade="80"/>
          <w:shd w:val="clear" w:color="auto" w:fill="FFFFFF"/>
          <w:lang w:val="en-US" w:eastAsia="en-US"/>
        </w:rPr>
        <w:t>,</w:t>
      </w:r>
      <w:r w:rsidR="00E93B19" w:rsidRPr="00E93B19">
        <w:rPr>
          <w:rFonts w:eastAsia="Times New Roman" w:cs="Times New Roman"/>
          <w:color w:val="808080" w:themeColor="background1" w:themeShade="80"/>
          <w:lang w:val="en-US" w:eastAsia="en-US"/>
        </w:rPr>
        <w:t xml:space="preserve"> et al</w:t>
      </w:r>
      <w:r w:rsidR="0016136D">
        <w:rPr>
          <w:rFonts w:eastAsia="Times New Roman" w:cs="Times New Roman"/>
          <w:color w:val="808080" w:themeColor="background1" w:themeShade="80"/>
          <w:lang w:val="en-US" w:eastAsia="en-US"/>
        </w:rPr>
        <w:t>.</w:t>
      </w:r>
      <w:r w:rsidR="00E93B19" w:rsidRPr="00E93B19">
        <w:rPr>
          <w:rFonts w:eastAsia="Times New Roman" w:cs="Times New Roman"/>
          <w:color w:val="808080" w:themeColor="background1" w:themeShade="80"/>
          <w:lang w:val="en-US" w:eastAsia="en-US"/>
        </w:rPr>
        <w:t>, 2016)</w:t>
      </w:r>
      <w:r w:rsidR="0091786B" w:rsidRPr="00E93B19">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7C7BEC36" w:rsidR="00D626B3" w:rsidRPr="007C68F3" w:rsidRDefault="00D626B3" w:rsidP="007C68F3">
      <w:pPr>
        <w:rPr>
          <w:rFonts w:ascii="Times" w:eastAsia="Times New Roman" w:hAnsi="Times" w:cs="Times New Roman"/>
          <w:sz w:val="20"/>
          <w:szCs w:val="20"/>
          <w:lang w:val="en-US" w:eastAsia="en-US"/>
        </w:rPr>
      </w:pPr>
      <w:r>
        <w:rPr>
          <w:color w:val="000000" w:themeColor="text1"/>
        </w:rPr>
        <w:t xml:space="preserve">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w:t>
      </w:r>
      <w:r w:rsidR="00902D7F">
        <w:rPr>
          <w:color w:val="000000" w:themeColor="text1"/>
        </w:rPr>
        <w:t xml:space="preserve">According to Paul R. </w:t>
      </w:r>
      <w:proofErr w:type="spellStart"/>
      <w:r w:rsidR="00902D7F">
        <w:rPr>
          <w:color w:val="000000" w:themeColor="text1"/>
        </w:rPr>
        <w:t>Kroeger</w:t>
      </w:r>
      <w:proofErr w:type="spellEnd"/>
      <w:r w:rsidR="00902D7F">
        <w:rPr>
          <w:color w:val="000000" w:themeColor="text1"/>
        </w:rPr>
        <w:t xml:space="preserve">, in order to understand any language, you first need to analyse it lexically and then syntactically </w:t>
      </w:r>
      <w:r w:rsidR="00902D7F" w:rsidRPr="007C68F3">
        <w:rPr>
          <w:color w:val="808080" w:themeColor="background1" w:themeShade="80"/>
        </w:rPr>
        <w:t>(</w:t>
      </w:r>
      <w:proofErr w:type="spellStart"/>
      <w:r w:rsidR="00902D7F" w:rsidRPr="007C68F3">
        <w:rPr>
          <w:rFonts w:eastAsia="Times New Roman" w:cs="Arial"/>
          <w:color w:val="808080" w:themeColor="background1" w:themeShade="80"/>
          <w:shd w:val="clear" w:color="auto" w:fill="FFFFFF"/>
          <w:lang w:val="en-US" w:eastAsia="en-US"/>
        </w:rPr>
        <w:t>Kroeger</w:t>
      </w:r>
      <w:proofErr w:type="spellEnd"/>
      <w:r w:rsidR="00902D7F" w:rsidRPr="007C68F3">
        <w:rPr>
          <w:color w:val="808080" w:themeColor="background1" w:themeShade="80"/>
        </w:rPr>
        <w:t>, 2005)</w:t>
      </w:r>
      <w:r w:rsidR="00902D7F">
        <w:rPr>
          <w:color w:val="000000" w:themeColor="text1"/>
        </w:rPr>
        <w:t>.</w:t>
      </w:r>
    </w:p>
    <w:p w14:paraId="56B17B3D" w14:textId="16B26A79" w:rsidR="00C66431" w:rsidRPr="00C66431" w:rsidRDefault="00C66431" w:rsidP="00C66431">
      <w:pPr>
        <w:pStyle w:val="Heading2"/>
        <w:rPr>
          <w:sz w:val="22"/>
        </w:rPr>
      </w:pPr>
      <w:bookmarkStart w:id="9" w:name="_Toc323558683"/>
      <w:r>
        <w:rPr>
          <w:sz w:val="22"/>
        </w:rPr>
        <w:t>3</w:t>
      </w:r>
      <w:r w:rsidRPr="000D3964">
        <w:rPr>
          <w:sz w:val="22"/>
        </w:rPr>
        <w:t>.</w:t>
      </w:r>
      <w:r>
        <w:rPr>
          <w:sz w:val="22"/>
        </w:rPr>
        <w:t>1.1 Grammar analysis</w:t>
      </w:r>
      <w:bookmarkEnd w:id="9"/>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25672C08" w:rsidR="00D626B3" w:rsidRDefault="00D626B3" w:rsidP="00D626B3">
      <w:pPr>
        <w:spacing w:line="210" w:lineRule="atLeast"/>
        <w:jc w:val="both"/>
        <w:rPr>
          <w:color w:val="000000" w:themeColor="text1"/>
        </w:rPr>
      </w:pPr>
      <w:r>
        <w:rPr>
          <w:color w:val="000000" w:themeColor="text1"/>
        </w:rPr>
        <w:t xml:space="preserve">Lexical analysis is the first phase of understanding grammar and is used in compilers, syntax highlighters and auto completers. It takes a stream of characters and converts them into a </w:t>
      </w:r>
      <w:r w:rsidR="009001B4">
        <w:rPr>
          <w:color w:val="000000" w:themeColor="text1"/>
        </w:rPr>
        <w:t>sequence</w:t>
      </w:r>
      <w:r>
        <w:rPr>
          <w:color w:val="000000" w:themeColor="text1"/>
        </w:rPr>
        <w:t xml:space="preserve"> of ‘lexemes’ and ‘tokens’</w:t>
      </w:r>
      <w:r w:rsidR="009001B4">
        <w:rPr>
          <w:color w:val="000000" w:themeColor="text1"/>
        </w:rPr>
        <w:t xml:space="preserve"> </w:t>
      </w:r>
      <w:r w:rsidR="009001B4" w:rsidRPr="00753733">
        <w:rPr>
          <w:color w:val="808080" w:themeColor="background1" w:themeShade="80"/>
        </w:rPr>
        <w:t>(</w:t>
      </w:r>
      <w:r w:rsidR="009001B4" w:rsidRPr="00753733">
        <w:rPr>
          <w:rFonts w:eastAsia="Times New Roman" w:cs="Arial"/>
          <w:color w:val="808080" w:themeColor="background1" w:themeShade="80"/>
          <w:shd w:val="clear" w:color="auto" w:fill="FFFFFF"/>
          <w:lang w:val="en-US" w:eastAsia="en-US"/>
        </w:rPr>
        <w:t>Trim, 2016)</w:t>
      </w:r>
      <w:r>
        <w:rPr>
          <w:color w:val="000000" w:themeColor="text1"/>
        </w:rPr>
        <w:t>. A lexeme is the literal piece of source code and the token is its corresponding label. This is massively important because it means</w:t>
      </w:r>
      <w:r w:rsidR="00D501E2">
        <w:rPr>
          <w:color w:val="000000" w:themeColor="text1"/>
        </w:rPr>
        <w:t xml:space="preserve"> that</w:t>
      </w:r>
      <w:r>
        <w:rPr>
          <w:color w:val="000000" w:themeColor="text1"/>
        </w:rPr>
        <w:t xml:space="preserve"> the program is split up into understandable tokens </w:t>
      </w:r>
      <w:r w:rsidR="003A1084">
        <w:rPr>
          <w:color w:val="000000" w:themeColor="text1"/>
        </w:rPr>
        <w:t xml:space="preserve">such as ‘keywords’, ‘symbols’, </w:t>
      </w:r>
      <w:r>
        <w:rPr>
          <w:color w:val="000000" w:themeColor="text1"/>
        </w:rPr>
        <w:t xml:space="preserve">‘numbers’ and more. </w:t>
      </w:r>
      <w:r w:rsidR="003A1084">
        <w:rPr>
          <w:color w:val="000000" w:themeColor="text1"/>
        </w:rPr>
        <w:t>Once the program is broken down, the software has better knowledge of the grammar. This means functions such as auto-complete can locate individual words in the code such as identifiers in order to use them for suggestions later on</w:t>
      </w:r>
      <w:r w:rsidR="001C5B64">
        <w:rPr>
          <w:color w:val="000000" w:themeColor="text1"/>
        </w:rPr>
        <w:t xml:space="preserve"> and syntax highlighters can locate and visually manipulate the codes tokens</w:t>
      </w:r>
      <w:r w:rsidR="003A1084">
        <w:rPr>
          <w:color w:val="000000" w:themeColor="text1"/>
        </w:rPr>
        <w:t xml:space="preserve">. </w:t>
      </w:r>
    </w:p>
    <w:p w14:paraId="780C7B82" w14:textId="35028328" w:rsidR="00D626B3" w:rsidRPr="00D725AF" w:rsidRDefault="00FB4394" w:rsidP="00D725AF">
      <w:pPr>
        <w:rPr>
          <w:rFonts w:ascii="Arial" w:eastAsia="Times New Roman" w:hAnsi="Arial" w:cs="Arial"/>
          <w:color w:val="000000"/>
          <w:sz w:val="19"/>
          <w:szCs w:val="19"/>
          <w:shd w:val="clear" w:color="auto" w:fill="FFFFFF"/>
          <w:lang w:val="en-US" w:eastAsia="en-US"/>
        </w:rPr>
      </w:pPr>
      <w:r>
        <w:rPr>
          <w:color w:val="000000" w:themeColor="text1"/>
        </w:rPr>
        <w:t>For example, the equation “foo = y * 3” would be split up into its corresponding token categories, which in this case, are: “Identifier”, “Assignment operator”, “identifier”, “multiply operator”, “</w:t>
      </w:r>
      <w:r w:rsidR="003A1084">
        <w:rPr>
          <w:color w:val="000000" w:themeColor="text1"/>
        </w:rPr>
        <w:t>integer</w:t>
      </w:r>
      <w:r>
        <w:rPr>
          <w:color w:val="000000" w:themeColor="text1"/>
        </w:rPr>
        <w:t>” and finally an “End of statement symbol”</w:t>
      </w:r>
      <w:r w:rsidR="00D725AF">
        <w:rPr>
          <w:color w:val="000000" w:themeColor="text1"/>
        </w:rPr>
        <w:t xml:space="preserve"> </w:t>
      </w:r>
      <w:r w:rsidR="00D725AF" w:rsidRPr="00D725AF">
        <w:rPr>
          <w:color w:val="808080" w:themeColor="background1" w:themeShade="80"/>
        </w:rPr>
        <w:t>(</w:t>
      </w:r>
      <w:proofErr w:type="spellStart"/>
      <w:r w:rsidR="00D725AF" w:rsidRPr="00D725AF">
        <w:rPr>
          <w:rFonts w:eastAsia="Times New Roman" w:cs="Arial"/>
          <w:color w:val="808080" w:themeColor="background1" w:themeShade="80"/>
          <w:shd w:val="clear" w:color="auto" w:fill="FFFFFF"/>
          <w:lang w:val="en-US" w:eastAsia="en-US"/>
        </w:rPr>
        <w:t>Aho</w:t>
      </w:r>
      <w:proofErr w:type="spellEnd"/>
      <w:r w:rsidR="00D725AF" w:rsidRPr="00D725AF">
        <w:rPr>
          <w:rFonts w:eastAsia="Times New Roman" w:cs="Arial"/>
          <w:color w:val="808080" w:themeColor="background1" w:themeShade="80"/>
          <w:shd w:val="clear" w:color="auto" w:fill="FFFFFF"/>
          <w:lang w:val="en-US" w:eastAsia="en-US"/>
        </w:rPr>
        <w:t>, 2006)</w:t>
      </w:r>
      <w:r>
        <w:rPr>
          <w:color w:val="000000" w:themeColor="text1"/>
        </w:rPr>
        <w:t xml:space="preserve">. To make this </w:t>
      </w:r>
      <w:r w:rsidR="003A1084">
        <w:rPr>
          <w:color w:val="000000" w:themeColor="text1"/>
        </w:rPr>
        <w:t>simpler</w:t>
      </w:r>
      <w:r>
        <w:rPr>
          <w:color w:val="000000" w:themeColor="text1"/>
        </w:rPr>
        <w:t>, a graph has been formed</w:t>
      </w:r>
      <w:r w:rsidR="00CF5D61">
        <w:rPr>
          <w:color w:val="000000" w:themeColor="text1"/>
        </w:rPr>
        <w:t xml:space="preserve"> which can be seen in table 1.2 below</w:t>
      </w:r>
      <w:r>
        <w:rPr>
          <w:color w:val="000000" w:themeColor="text1"/>
        </w:rPr>
        <w:t>:</w:t>
      </w:r>
    </w:p>
    <w:tbl>
      <w:tblPr>
        <w:tblStyle w:val="TableGrid"/>
        <w:tblW w:w="0" w:type="auto"/>
        <w:tblLook w:val="04A0" w:firstRow="1" w:lastRow="0" w:firstColumn="1" w:lastColumn="0" w:noHBand="0" w:noVBand="1"/>
      </w:tblPr>
      <w:tblGrid>
        <w:gridCol w:w="2490"/>
        <w:gridCol w:w="2490"/>
      </w:tblGrid>
      <w:tr w:rsidR="003A1084" w14:paraId="77D26327" w14:textId="77777777" w:rsidTr="00CF5D61">
        <w:trPr>
          <w:trHeight w:val="382"/>
        </w:trPr>
        <w:tc>
          <w:tcPr>
            <w:tcW w:w="2490" w:type="dxa"/>
            <w:tcBorders>
              <w:right w:val="single" w:sz="4" w:space="0" w:color="17365D" w:themeColor="text2" w:themeShade="BF"/>
            </w:tcBorders>
            <w:shd w:val="clear" w:color="auto" w:fill="365F91" w:themeFill="accent1" w:themeFillShade="BF"/>
            <w:vAlign w:val="center"/>
          </w:tcPr>
          <w:p w14:paraId="43379EF1" w14:textId="0FFA3295" w:rsidR="003A1084" w:rsidRPr="003A1084" w:rsidRDefault="003A1084" w:rsidP="00CF5D61">
            <w:pPr>
              <w:spacing w:line="210" w:lineRule="atLeast"/>
              <w:jc w:val="center"/>
              <w:rPr>
                <w:color w:val="FFFFFF" w:themeColor="background1"/>
              </w:rPr>
            </w:pPr>
            <w:r w:rsidRPr="003A1084">
              <w:rPr>
                <w:color w:val="FFFFFF" w:themeColor="background1"/>
              </w:rPr>
              <w:t>Lexeme</w:t>
            </w:r>
          </w:p>
        </w:tc>
        <w:tc>
          <w:tcPr>
            <w:tcW w:w="2490" w:type="dxa"/>
            <w:tcBorders>
              <w:left w:val="single" w:sz="4" w:space="0" w:color="17365D" w:themeColor="text2" w:themeShade="BF"/>
            </w:tcBorders>
            <w:shd w:val="clear" w:color="auto" w:fill="365F91" w:themeFill="accent1" w:themeFillShade="BF"/>
            <w:vAlign w:val="center"/>
          </w:tcPr>
          <w:p w14:paraId="47D95659" w14:textId="4E9BEA5D" w:rsidR="003A1084" w:rsidRPr="003A1084" w:rsidRDefault="003A1084" w:rsidP="00CF5D61">
            <w:pPr>
              <w:spacing w:line="210" w:lineRule="atLeast"/>
              <w:jc w:val="center"/>
              <w:rPr>
                <w:color w:val="FFFFFF" w:themeColor="background1"/>
              </w:rPr>
            </w:pPr>
            <w:r w:rsidRPr="003A1084">
              <w:rPr>
                <w:color w:val="FFFFFF" w:themeColor="background1"/>
              </w:rPr>
              <w:t>Token</w:t>
            </w:r>
          </w:p>
        </w:tc>
      </w:tr>
      <w:tr w:rsidR="003A1084" w14:paraId="0CD09487" w14:textId="77777777" w:rsidTr="00CF5D61">
        <w:trPr>
          <w:trHeight w:val="396"/>
        </w:trPr>
        <w:tc>
          <w:tcPr>
            <w:tcW w:w="2490" w:type="dxa"/>
            <w:tcBorders>
              <w:bottom w:val="nil"/>
              <w:right w:val="single" w:sz="4" w:space="0" w:color="548DD4" w:themeColor="text2" w:themeTint="99"/>
            </w:tcBorders>
            <w:shd w:val="clear" w:color="auto" w:fill="8DB3E2" w:themeFill="text2" w:themeFillTint="66"/>
            <w:vAlign w:val="center"/>
          </w:tcPr>
          <w:p w14:paraId="5D32D2AA" w14:textId="52A7D540" w:rsidR="003A1084" w:rsidRDefault="003A1084" w:rsidP="00CF5D61">
            <w:pPr>
              <w:spacing w:line="210" w:lineRule="atLeast"/>
              <w:jc w:val="center"/>
              <w:rPr>
                <w:color w:val="000000" w:themeColor="text1"/>
              </w:rPr>
            </w:pPr>
            <w:proofErr w:type="gramStart"/>
            <w:r>
              <w:rPr>
                <w:color w:val="000000" w:themeColor="text1"/>
              </w:rPr>
              <w:t>foo</w:t>
            </w:r>
            <w:proofErr w:type="gramEnd"/>
          </w:p>
        </w:tc>
        <w:tc>
          <w:tcPr>
            <w:tcW w:w="2490" w:type="dxa"/>
            <w:tcBorders>
              <w:left w:val="single" w:sz="4" w:space="0" w:color="548DD4" w:themeColor="text2" w:themeTint="99"/>
              <w:bottom w:val="nil"/>
            </w:tcBorders>
            <w:shd w:val="clear" w:color="auto" w:fill="8DB3E2" w:themeFill="text2" w:themeFillTint="66"/>
            <w:vAlign w:val="center"/>
          </w:tcPr>
          <w:p w14:paraId="01C8BB93" w14:textId="574E5B87" w:rsidR="003A1084" w:rsidRDefault="003A1084" w:rsidP="00CF5D61">
            <w:pPr>
              <w:spacing w:line="210" w:lineRule="atLeast"/>
              <w:jc w:val="center"/>
              <w:rPr>
                <w:color w:val="000000" w:themeColor="text1"/>
              </w:rPr>
            </w:pPr>
            <w:r>
              <w:rPr>
                <w:color w:val="000000" w:themeColor="text1"/>
              </w:rPr>
              <w:t>Identifier</w:t>
            </w:r>
          </w:p>
        </w:tc>
      </w:tr>
      <w:tr w:rsidR="003A1084" w14:paraId="02E8277F"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8DEB345" w14:textId="0BACCD39"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52903FB0" w14:textId="741A3244" w:rsidR="003A1084" w:rsidRDefault="003A1084" w:rsidP="00CF5D61">
            <w:pPr>
              <w:spacing w:line="210" w:lineRule="atLeast"/>
              <w:jc w:val="center"/>
              <w:rPr>
                <w:color w:val="000000" w:themeColor="text1"/>
              </w:rPr>
            </w:pPr>
            <w:r>
              <w:rPr>
                <w:color w:val="000000" w:themeColor="text1"/>
              </w:rPr>
              <w:t>Assignment operator</w:t>
            </w:r>
          </w:p>
        </w:tc>
      </w:tr>
      <w:tr w:rsidR="003A1084" w14:paraId="1ED7277D" w14:textId="77777777" w:rsidTr="00CF5D61">
        <w:trPr>
          <w:trHeight w:val="396"/>
        </w:trPr>
        <w:tc>
          <w:tcPr>
            <w:tcW w:w="2490" w:type="dxa"/>
            <w:tcBorders>
              <w:top w:val="nil"/>
              <w:bottom w:val="nil"/>
              <w:right w:val="single" w:sz="4" w:space="0" w:color="548DD4" w:themeColor="text2" w:themeTint="99"/>
            </w:tcBorders>
            <w:shd w:val="clear" w:color="auto" w:fill="8DB3E2" w:themeFill="text2" w:themeFillTint="66"/>
            <w:vAlign w:val="center"/>
          </w:tcPr>
          <w:p w14:paraId="1F3FDD79" w14:textId="7F49B66E" w:rsidR="003A1084" w:rsidRDefault="003A1084" w:rsidP="00CF5D61">
            <w:pPr>
              <w:spacing w:line="210" w:lineRule="atLeast"/>
              <w:jc w:val="center"/>
              <w:rPr>
                <w:color w:val="000000" w:themeColor="text1"/>
              </w:rPr>
            </w:pPr>
            <w:proofErr w:type="gramStart"/>
            <w:r>
              <w:rPr>
                <w:color w:val="000000" w:themeColor="text1"/>
              </w:rPr>
              <w:t>y</w:t>
            </w:r>
            <w:proofErr w:type="gramEnd"/>
          </w:p>
        </w:tc>
        <w:tc>
          <w:tcPr>
            <w:tcW w:w="2490" w:type="dxa"/>
            <w:tcBorders>
              <w:top w:val="nil"/>
              <w:left w:val="single" w:sz="4" w:space="0" w:color="548DD4" w:themeColor="text2" w:themeTint="99"/>
              <w:bottom w:val="nil"/>
            </w:tcBorders>
            <w:shd w:val="clear" w:color="auto" w:fill="8DB3E2" w:themeFill="text2" w:themeFillTint="66"/>
            <w:vAlign w:val="center"/>
          </w:tcPr>
          <w:p w14:paraId="7020367C" w14:textId="2C074DF2" w:rsidR="003A1084" w:rsidRDefault="003A1084" w:rsidP="00CF5D61">
            <w:pPr>
              <w:spacing w:line="210" w:lineRule="atLeast"/>
              <w:jc w:val="center"/>
              <w:rPr>
                <w:color w:val="000000" w:themeColor="text1"/>
              </w:rPr>
            </w:pPr>
            <w:r>
              <w:rPr>
                <w:color w:val="000000" w:themeColor="text1"/>
              </w:rPr>
              <w:t>Identifier</w:t>
            </w:r>
          </w:p>
        </w:tc>
      </w:tr>
      <w:tr w:rsidR="003A1084" w14:paraId="24EADFCD"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F12A460" w14:textId="49E8990A"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4938D908" w14:textId="2F45FE7A" w:rsidR="003A1084" w:rsidRDefault="003A1084" w:rsidP="00CF5D61">
            <w:pPr>
              <w:spacing w:line="210" w:lineRule="atLeast"/>
              <w:jc w:val="center"/>
              <w:rPr>
                <w:color w:val="000000" w:themeColor="text1"/>
              </w:rPr>
            </w:pPr>
            <w:r>
              <w:rPr>
                <w:color w:val="000000" w:themeColor="text1"/>
              </w:rPr>
              <w:t>Multiply operator</w:t>
            </w:r>
          </w:p>
        </w:tc>
      </w:tr>
      <w:tr w:rsidR="003A1084" w14:paraId="3DCDB70F" w14:textId="77777777" w:rsidTr="00CF5D61">
        <w:trPr>
          <w:trHeight w:val="411"/>
        </w:trPr>
        <w:tc>
          <w:tcPr>
            <w:tcW w:w="2490" w:type="dxa"/>
            <w:tcBorders>
              <w:top w:val="nil"/>
              <w:bottom w:val="nil"/>
              <w:right w:val="single" w:sz="4" w:space="0" w:color="548DD4" w:themeColor="text2" w:themeTint="99"/>
            </w:tcBorders>
            <w:shd w:val="clear" w:color="auto" w:fill="8DB3E2" w:themeFill="text2" w:themeFillTint="66"/>
            <w:vAlign w:val="center"/>
          </w:tcPr>
          <w:p w14:paraId="6198716B" w14:textId="7B43F0DE" w:rsidR="003A1084" w:rsidRDefault="003A1084" w:rsidP="00CF5D61">
            <w:pPr>
              <w:spacing w:line="210" w:lineRule="atLeast"/>
              <w:jc w:val="center"/>
              <w:rPr>
                <w:color w:val="000000" w:themeColor="text1"/>
              </w:rPr>
            </w:pPr>
            <w:r>
              <w:rPr>
                <w:color w:val="000000" w:themeColor="text1"/>
              </w:rPr>
              <w:t>3</w:t>
            </w:r>
          </w:p>
        </w:tc>
        <w:tc>
          <w:tcPr>
            <w:tcW w:w="2490" w:type="dxa"/>
            <w:tcBorders>
              <w:top w:val="nil"/>
              <w:left w:val="single" w:sz="4" w:space="0" w:color="548DD4" w:themeColor="text2" w:themeTint="99"/>
              <w:bottom w:val="nil"/>
            </w:tcBorders>
            <w:shd w:val="clear" w:color="auto" w:fill="8DB3E2" w:themeFill="text2" w:themeFillTint="66"/>
            <w:vAlign w:val="center"/>
          </w:tcPr>
          <w:p w14:paraId="30440DAF" w14:textId="2B4065B0" w:rsidR="003A1084" w:rsidRDefault="003A1084" w:rsidP="00CF5D61">
            <w:pPr>
              <w:spacing w:line="210" w:lineRule="atLeast"/>
              <w:jc w:val="center"/>
              <w:rPr>
                <w:color w:val="000000" w:themeColor="text1"/>
              </w:rPr>
            </w:pPr>
            <w:r>
              <w:rPr>
                <w:color w:val="000000" w:themeColor="text1"/>
              </w:rPr>
              <w:t>Integer</w:t>
            </w:r>
          </w:p>
        </w:tc>
      </w:tr>
      <w:tr w:rsidR="003A1084" w14:paraId="1A4DBFE2" w14:textId="77777777" w:rsidTr="00CF5D61">
        <w:trPr>
          <w:trHeight w:val="411"/>
        </w:trPr>
        <w:tc>
          <w:tcPr>
            <w:tcW w:w="2490" w:type="dxa"/>
            <w:tcBorders>
              <w:top w:val="nil"/>
              <w:right w:val="single" w:sz="4" w:space="0" w:color="548DD4" w:themeColor="text2" w:themeTint="99"/>
            </w:tcBorders>
            <w:shd w:val="clear" w:color="auto" w:fill="B8CCE4" w:themeFill="accent1" w:themeFillTint="66"/>
            <w:vAlign w:val="center"/>
          </w:tcPr>
          <w:p w14:paraId="17F4950A" w14:textId="787C657D"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tcBorders>
            <w:shd w:val="clear" w:color="auto" w:fill="B8CCE4" w:themeFill="accent1" w:themeFillTint="66"/>
            <w:vAlign w:val="center"/>
          </w:tcPr>
          <w:p w14:paraId="1D066B44" w14:textId="1429DF0D" w:rsidR="003A1084" w:rsidRDefault="003A1084" w:rsidP="00CF5D61">
            <w:pPr>
              <w:spacing w:line="210" w:lineRule="atLeast"/>
              <w:jc w:val="center"/>
              <w:rPr>
                <w:color w:val="000000" w:themeColor="text1"/>
              </w:rPr>
            </w:pPr>
            <w:r>
              <w:rPr>
                <w:color w:val="000000" w:themeColor="text1"/>
              </w:rPr>
              <w:t>End of statement symbol</w:t>
            </w:r>
          </w:p>
        </w:tc>
      </w:tr>
    </w:tbl>
    <w:p w14:paraId="417AF49E" w14:textId="1360A375" w:rsidR="00E05E75" w:rsidRDefault="003A1084" w:rsidP="00CF5D61">
      <w:pPr>
        <w:spacing w:line="210" w:lineRule="atLeast"/>
        <w:rPr>
          <w:color w:val="365F91" w:themeColor="accent1" w:themeShade="BF"/>
        </w:rPr>
      </w:pPr>
      <w:r>
        <w:rPr>
          <w:color w:val="365F91" w:themeColor="accent1" w:themeShade="BF"/>
        </w:rPr>
        <w:t>Table</w:t>
      </w:r>
      <w:r w:rsidR="00D626B3">
        <w:rPr>
          <w:color w:val="365F91" w:themeColor="accent1" w:themeShade="BF"/>
        </w:rPr>
        <w:t xml:space="preserve"> 1.2 – Lexical analysis of assignment statement</w:t>
      </w:r>
    </w:p>
    <w:p w14:paraId="4B66BE35" w14:textId="77777777" w:rsidR="00E05E75" w:rsidRPr="00D626B3" w:rsidRDefault="00E05E75" w:rsidP="00DD24EC">
      <w:pPr>
        <w:spacing w:line="210" w:lineRule="atLeast"/>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1442F905" w:rsidR="00D626B3" w:rsidRDefault="00D626B3" w:rsidP="00D626B3">
      <w:pPr>
        <w:spacing w:line="210" w:lineRule="atLeast"/>
        <w:jc w:val="both"/>
        <w:rPr>
          <w:color w:val="000000" w:themeColor="text1"/>
        </w:rPr>
      </w:pPr>
      <w:r>
        <w:rPr>
          <w:color w:val="000000" w:themeColor="text1"/>
        </w:rPr>
        <w:t>The syntax analyser is a lot more complex tha</w:t>
      </w:r>
      <w:r w:rsidR="00D501E2">
        <w:rPr>
          <w:color w:val="000000" w:themeColor="text1"/>
        </w:rPr>
        <w:t>n the lexical analyser since this process</w:t>
      </w:r>
      <w:r>
        <w:rPr>
          <w:color w:val="000000" w:themeColor="text1"/>
        </w:rPr>
        <w:t xml:space="preserve"> must decide on what statements have been used depending on both the syntax and the tokens that have been used within the statement</w:t>
      </w:r>
      <w:r w:rsidR="000D4699">
        <w:rPr>
          <w:color w:val="000000" w:themeColor="text1"/>
        </w:rPr>
        <w:t xml:space="preserve"> and if the statement is </w:t>
      </w:r>
      <w:r w:rsidR="00C52F02">
        <w:rPr>
          <w:color w:val="000000" w:themeColor="text1"/>
        </w:rPr>
        <w:t>a appropriate for the language</w:t>
      </w:r>
      <w:r w:rsidR="00DD24EC">
        <w:rPr>
          <w:color w:val="808080" w:themeColor="background1" w:themeShade="80"/>
        </w:rPr>
        <w:t xml:space="preserve"> </w:t>
      </w:r>
      <w:r w:rsidR="00DD24EC" w:rsidRPr="00DD24EC">
        <w:rPr>
          <w:color w:val="808080" w:themeColor="background1" w:themeShade="80"/>
        </w:rPr>
        <w:t>(</w:t>
      </w:r>
      <w:proofErr w:type="spellStart"/>
      <w:r w:rsidR="00DD24EC" w:rsidRPr="00B82CC0">
        <w:rPr>
          <w:rFonts w:eastAsia="Times New Roman" w:cs="Arial"/>
          <w:color w:val="808080" w:themeColor="background1" w:themeShade="80"/>
          <w:shd w:val="clear" w:color="auto" w:fill="FFFFFF"/>
          <w:lang w:val="en-US" w:eastAsia="en-US"/>
        </w:rPr>
        <w:t>Klint</w:t>
      </w:r>
      <w:proofErr w:type="spellEnd"/>
      <w:r w:rsidR="00DD24EC" w:rsidRPr="00DD24EC">
        <w:rPr>
          <w:rFonts w:eastAsia="Times New Roman" w:cs="Arial"/>
          <w:color w:val="808080" w:themeColor="background1" w:themeShade="80"/>
          <w:shd w:val="clear" w:color="auto" w:fill="FFFFFF"/>
          <w:lang w:val="en-US" w:eastAsia="en-US"/>
        </w:rPr>
        <w:t>, 2007)</w:t>
      </w:r>
      <w:r w:rsidRPr="00DD24EC">
        <w:t>.</w:t>
      </w:r>
      <w:r>
        <w:rPr>
          <w:color w:val="000000" w:themeColor="text1"/>
        </w:rPr>
        <w:t xml:space="preserve"> The program will then generate a data structure called a </w:t>
      </w:r>
      <w:r w:rsidR="00C52F02">
        <w:rPr>
          <w:color w:val="000000" w:themeColor="text1"/>
        </w:rPr>
        <w:t>“</w:t>
      </w:r>
      <w:r>
        <w:rPr>
          <w:color w:val="000000" w:themeColor="text1"/>
        </w:rPr>
        <w:t>parse tree</w:t>
      </w:r>
      <w:r w:rsidR="00C52F02">
        <w:rPr>
          <w:color w:val="000000" w:themeColor="text1"/>
        </w:rPr>
        <w:t xml:space="preserve">” or “syntax tree”, </w:t>
      </w:r>
      <w:r>
        <w:rPr>
          <w:color w:val="000000" w:themeColor="text1"/>
        </w:rPr>
        <w:t>using the tokens provided by the lexical analyser, which gives the code syntactic meaning</w:t>
      </w:r>
      <w:r w:rsidR="00AC1E4F">
        <w:rPr>
          <w:color w:val="000000" w:themeColor="text1"/>
        </w:rPr>
        <w:t>.</w:t>
      </w:r>
      <w:r w:rsidR="00D501E2">
        <w:rPr>
          <w:color w:val="000000" w:themeColor="text1"/>
        </w:rPr>
        <w:t xml:space="preserve"> </w:t>
      </w:r>
      <w:r w:rsidR="00AC1E4F">
        <w:rPr>
          <w:color w:val="000000" w:themeColor="text1"/>
        </w:rPr>
        <w:t>This</w:t>
      </w:r>
      <w:r w:rsidR="00D501E2">
        <w:rPr>
          <w:color w:val="000000" w:themeColor="text1"/>
        </w:rPr>
        <w:t xml:space="preserve"> can be seen in figure 1.2 below</w:t>
      </w:r>
      <w:r>
        <w:rPr>
          <w:color w:val="000000" w:themeColor="text1"/>
        </w:rPr>
        <w:t>:</w:t>
      </w:r>
    </w:p>
    <w:p w14:paraId="01CB1EDD" w14:textId="32B99AD6" w:rsidR="00D626B3" w:rsidRDefault="00D626B3" w:rsidP="00796C10">
      <w:pPr>
        <w:spacing w:line="210" w:lineRule="atLeast"/>
        <w:rPr>
          <w:color w:val="000000" w:themeColor="text1"/>
        </w:rPr>
      </w:pPr>
      <w:r>
        <w:rPr>
          <w:noProof/>
          <w:color w:val="000000" w:themeColor="text1"/>
          <w:lang w:val="en-US" w:eastAsia="en-US"/>
        </w:rPr>
        <w:drawing>
          <wp:inline distT="0" distB="0" distL="0" distR="0" wp14:anchorId="74747F9D" wp14:editId="79C6129B">
            <wp:extent cx="3263900" cy="2302863"/>
            <wp:effectExtent l="25400" t="25400" r="12700" b="342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5406" cy="2303926"/>
                    </a:xfrm>
                    <a:prstGeom prst="rect">
                      <a:avLst/>
                    </a:prstGeom>
                    <a:noFill/>
                    <a:ln>
                      <a:solidFill>
                        <a:schemeClr val="bg1">
                          <a:lumMod val="85000"/>
                        </a:schemeClr>
                      </a:solidFill>
                    </a:ln>
                  </pic:spPr>
                </pic:pic>
              </a:graphicData>
            </a:graphic>
          </wp:inline>
        </w:drawing>
      </w:r>
    </w:p>
    <w:p w14:paraId="686BA5B3" w14:textId="77777777" w:rsidR="00D626B3" w:rsidRDefault="00D626B3" w:rsidP="00796C10">
      <w:pPr>
        <w:spacing w:line="210" w:lineRule="atLeast"/>
        <w:rPr>
          <w:color w:val="365F91" w:themeColor="accent1" w:themeShade="BF"/>
        </w:rPr>
      </w:pPr>
      <w:r>
        <w:rPr>
          <w:color w:val="365F91" w:themeColor="accent1" w:themeShade="BF"/>
        </w:rPr>
        <w:t>Figure 1.2 – Lexical analysis of a ‘C’ styled assignment statement</w:t>
      </w:r>
    </w:p>
    <w:p w14:paraId="04C0C4AF" w14:textId="7D26522C"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w:t>
      </w:r>
      <w:r w:rsidR="004C78F6">
        <w:t xml:space="preserve"> </w:t>
      </w:r>
      <w:r w:rsidR="004C78F6" w:rsidRPr="00DE19D4">
        <w:rPr>
          <w:color w:val="808080" w:themeColor="background1" w:themeShade="80"/>
        </w:rPr>
        <w:t>(</w:t>
      </w:r>
      <w:proofErr w:type="spellStart"/>
      <w:r w:rsidR="00DE19D4" w:rsidRPr="00DE19D4">
        <w:rPr>
          <w:rFonts w:eastAsia="Times New Roman" w:cs="Arial"/>
          <w:color w:val="808080" w:themeColor="background1" w:themeShade="80"/>
          <w:shd w:val="clear" w:color="auto" w:fill="FFFFFF"/>
          <w:lang w:val="en-US" w:eastAsia="en-US"/>
        </w:rPr>
        <w:t>Grune</w:t>
      </w:r>
      <w:proofErr w:type="spellEnd"/>
      <w:r w:rsidR="000D6E54">
        <w:rPr>
          <w:rFonts w:eastAsia="Times New Roman" w:cs="Arial"/>
          <w:color w:val="808080" w:themeColor="background1" w:themeShade="80"/>
          <w:shd w:val="clear" w:color="auto" w:fill="FFFFFF"/>
          <w:lang w:val="en-US" w:eastAsia="en-US"/>
        </w:rPr>
        <w:t>,</w:t>
      </w:r>
      <w:r w:rsidR="00DE19D4" w:rsidRPr="00DE19D4">
        <w:rPr>
          <w:rFonts w:eastAsia="Times New Roman" w:cs="Arial"/>
          <w:color w:val="808080" w:themeColor="background1" w:themeShade="80"/>
          <w:shd w:val="clear" w:color="auto" w:fill="FFFFFF"/>
          <w:lang w:val="en-US" w:eastAsia="en-US"/>
        </w:rPr>
        <w:t xml:space="preserve"> et al</w:t>
      </w:r>
      <w:r w:rsidR="000D6E54">
        <w:rPr>
          <w:rFonts w:eastAsia="Times New Roman" w:cs="Arial"/>
          <w:color w:val="808080" w:themeColor="background1" w:themeShade="80"/>
          <w:shd w:val="clear" w:color="auto" w:fill="FFFFFF"/>
          <w:lang w:val="en-US" w:eastAsia="en-US"/>
        </w:rPr>
        <w:t>.</w:t>
      </w:r>
      <w:r w:rsidR="00DE19D4" w:rsidRPr="00DE19D4">
        <w:rPr>
          <w:rFonts w:eastAsia="Times New Roman" w:cs="Arial"/>
          <w:color w:val="808080" w:themeColor="background1" w:themeShade="80"/>
          <w:shd w:val="clear" w:color="auto" w:fill="FFFFFF"/>
          <w:lang w:val="en-US" w:eastAsia="en-US"/>
        </w:rPr>
        <w:t>, 2008)</w:t>
      </w:r>
      <w:r w:rsidRPr="00DE19D4">
        <w:t>.</w:t>
      </w:r>
      <w:r>
        <w:t xml:space="preserve"> </w:t>
      </w:r>
      <w:r w:rsidR="00253BD1">
        <w:t>To describe a grammar, rules are defined in the form of a list. BNF is especially popular due to its ability to easily nest statements. Here</w:t>
      </w:r>
      <w:r>
        <w:t xml:space="preserv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7D038407" w14:textId="5D1B4976" w:rsidR="00546A1B" w:rsidRPr="00597BE9"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r w:rsidR="00876C91">
        <w:t>often,</w:t>
      </w:r>
      <w:r>
        <w:t xml:space="preserve"> avoid this time consuming approach and </w:t>
      </w:r>
      <w:r w:rsidR="00703A05">
        <w:t xml:space="preserve">utilise the easiness of using regular expressions in order to match the tokens provided in the input </w:t>
      </w:r>
      <w:r w:rsidR="000B1257">
        <w:t xml:space="preserve">stream. </w:t>
      </w:r>
    </w:p>
    <w:p w14:paraId="02550572" w14:textId="5B1567DD" w:rsidR="00775209" w:rsidRPr="000D3964" w:rsidRDefault="00D626B3" w:rsidP="00775209">
      <w:pPr>
        <w:pStyle w:val="Heading2"/>
        <w:rPr>
          <w:sz w:val="22"/>
        </w:rPr>
      </w:pPr>
      <w:bookmarkStart w:id="10" w:name="_Toc323558684"/>
      <w:r>
        <w:rPr>
          <w:sz w:val="22"/>
        </w:rPr>
        <w:t>3</w:t>
      </w:r>
      <w:r w:rsidR="00775209" w:rsidRPr="000D3964">
        <w:rPr>
          <w:sz w:val="22"/>
        </w:rPr>
        <w:t>.</w:t>
      </w:r>
      <w:r w:rsidR="00C66431">
        <w:rPr>
          <w:sz w:val="22"/>
        </w:rPr>
        <w:t>1.2</w:t>
      </w:r>
      <w:r w:rsidR="00775209" w:rsidRPr="000D3964">
        <w:rPr>
          <w:sz w:val="22"/>
        </w:rPr>
        <w:t xml:space="preserve"> Syntax highlighting</w:t>
      </w:r>
      <w:bookmarkEnd w:id="10"/>
    </w:p>
    <w:p w14:paraId="538D332C" w14:textId="09C12D64"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rsidR="00B878C3">
        <w:t xml:space="preserve"> </w:t>
      </w:r>
      <w:r w:rsidR="00B878C3" w:rsidRPr="00753733">
        <w:rPr>
          <w:color w:val="808080" w:themeColor="background1" w:themeShade="80"/>
        </w:rPr>
        <w:t>(</w:t>
      </w:r>
      <w:proofErr w:type="spellStart"/>
      <w:r w:rsidR="00B878C3" w:rsidRPr="00753733">
        <w:rPr>
          <w:rFonts w:eastAsia="Times New Roman" w:cs="Arial"/>
          <w:color w:val="808080" w:themeColor="background1" w:themeShade="80"/>
          <w:shd w:val="clear" w:color="auto" w:fill="FFFFFF"/>
          <w:lang w:val="en-US" w:eastAsia="en-US"/>
        </w:rPr>
        <w:t>D'Anjou</w:t>
      </w:r>
      <w:proofErr w:type="spellEnd"/>
      <w:r w:rsidR="000D6E54">
        <w:rPr>
          <w:rFonts w:eastAsia="Times New Roman" w:cs="Arial"/>
          <w:color w:val="808080" w:themeColor="background1" w:themeShade="80"/>
          <w:shd w:val="clear" w:color="auto" w:fill="FFFFFF"/>
          <w:lang w:val="en-US" w:eastAsia="en-US"/>
        </w:rPr>
        <w:t>,</w:t>
      </w:r>
      <w:r w:rsidR="00B878C3" w:rsidRPr="00753733">
        <w:rPr>
          <w:rFonts w:eastAsia="Times New Roman" w:cs="Arial"/>
          <w:color w:val="808080" w:themeColor="background1" w:themeShade="80"/>
          <w:shd w:val="clear" w:color="auto" w:fill="FFFFFF"/>
          <w:lang w:val="en-US" w:eastAsia="en-US"/>
        </w:rPr>
        <w:t xml:space="preserve"> et al</w:t>
      </w:r>
      <w:r w:rsidR="000D6E54">
        <w:rPr>
          <w:rFonts w:eastAsia="Times New Roman" w:cs="Arial"/>
          <w:color w:val="808080" w:themeColor="background1" w:themeShade="80"/>
          <w:shd w:val="clear" w:color="auto" w:fill="FFFFFF"/>
          <w:lang w:val="en-US" w:eastAsia="en-US"/>
        </w:rPr>
        <w:t>.</w:t>
      </w:r>
      <w:r w:rsidR="00B878C3" w:rsidRPr="00753733">
        <w:rPr>
          <w:rFonts w:eastAsia="Times New Roman" w:cs="Arial"/>
          <w:color w:val="808080" w:themeColor="background1" w:themeShade="80"/>
          <w:shd w:val="clear" w:color="auto" w:fill="FFFFFF"/>
          <w:lang w:val="en-US" w:eastAsia="en-US"/>
        </w:rPr>
        <w:t>, 2004)</w:t>
      </w:r>
      <w:r w:rsidRPr="00BA1DF2">
        <w:t>.</w:t>
      </w:r>
      <w:r w:rsidR="00F52CE5" w:rsidRPr="00BA1DF2">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proofErr w:type="spellStart"/>
      <w:r w:rsidR="00690842">
        <w:rPr>
          <w:color w:val="000000" w:themeColor="text1"/>
        </w:rPr>
        <w:t>Advait</w:t>
      </w:r>
      <w:proofErr w:type="spellEnd"/>
      <w:r w:rsidR="00690842">
        <w:rPr>
          <w:color w:val="000000" w:themeColor="text1"/>
        </w:rPr>
        <w:t xml:space="preserve"> </w:t>
      </w:r>
      <w:proofErr w:type="spellStart"/>
      <w:r w:rsidR="00690842">
        <w:rPr>
          <w:color w:val="000000" w:themeColor="text1"/>
        </w:rPr>
        <w:t>Sarkar</w:t>
      </w:r>
      <w:proofErr w:type="spellEnd"/>
      <w:r w:rsidR="00690842">
        <w:rPr>
          <w:color w:val="000000" w:themeColor="text1"/>
        </w:rPr>
        <w:t xml:space="preserve"> </w:t>
      </w:r>
      <w:r w:rsidR="000D6E54">
        <w:rPr>
          <w:color w:val="808080" w:themeColor="background1" w:themeShade="80"/>
        </w:rPr>
        <w:t>(</w:t>
      </w:r>
      <w:proofErr w:type="spellStart"/>
      <w:r w:rsidR="00690842" w:rsidRPr="00DE7FAA">
        <w:rPr>
          <w:color w:val="808080" w:themeColor="background1" w:themeShade="80"/>
        </w:rPr>
        <w:t>Sarkar</w:t>
      </w:r>
      <w:proofErr w:type="spellEnd"/>
      <w:r w:rsidR="00690842" w:rsidRPr="00DE7FAA">
        <w:rPr>
          <w:color w:val="808080" w:themeColor="background1" w:themeShade="80"/>
        </w:rPr>
        <w:t>,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51B88343" w:rsidR="00DC2533" w:rsidRDefault="005F0F04" w:rsidP="00796C10">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2E90860B" wp14:editId="797332A1">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796C10">
      <w:pPr>
        <w:spacing w:line="210" w:lineRule="atLeast"/>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proofErr w:type="spellStart"/>
      <w:r w:rsidR="00DC2533" w:rsidRPr="00DC2533">
        <w:rPr>
          <w:color w:val="365F91" w:themeColor="accent1" w:themeShade="BF"/>
        </w:rPr>
        <w:t>Advait</w:t>
      </w:r>
      <w:proofErr w:type="spellEnd"/>
      <w:r w:rsidR="00DC2533" w:rsidRPr="00DC2533">
        <w:rPr>
          <w:color w:val="365F91" w:themeColor="accent1" w:themeShade="BF"/>
        </w:rPr>
        <w:t xml:space="preserve"> </w:t>
      </w:r>
      <w:proofErr w:type="spellStart"/>
      <w:r w:rsidR="00DC2533" w:rsidRPr="00DC2533">
        <w:rPr>
          <w:color w:val="365F91" w:themeColor="accent1" w:themeShade="BF"/>
        </w:rPr>
        <w:t>Sarkar</w:t>
      </w:r>
      <w:proofErr w:type="spellEnd"/>
      <w:r w:rsidR="00DC2533">
        <w:rPr>
          <w:color w:val="365F91" w:themeColor="accent1" w:themeShade="BF"/>
        </w:rPr>
        <w:t>, 2015)</w:t>
      </w:r>
    </w:p>
    <w:p w14:paraId="2D79FBDE" w14:textId="1B7A2E80" w:rsidR="00DC2533" w:rsidRPr="00A104AD" w:rsidRDefault="00546A1B" w:rsidP="001609C1">
      <w:pPr>
        <w:rPr>
          <w:color w:val="000000" w:themeColor="text1"/>
        </w:rPr>
      </w:pPr>
      <w:r>
        <w:rPr>
          <w:color w:val="000000" w:themeColor="text1"/>
        </w:rPr>
        <w:t>Although the study did find that programmers with more experience were less affected by syntax highlighting.  Below is</w:t>
      </w:r>
      <w:r w:rsidR="00876C91">
        <w:rPr>
          <w:color w:val="000000" w:themeColor="text1"/>
        </w:rPr>
        <w:t xml:space="preserve"> an example of some python code. T</w:t>
      </w:r>
      <w:r>
        <w:rPr>
          <w:color w:val="000000" w:themeColor="text1"/>
        </w:rPr>
        <w:t>he above block of text</w:t>
      </w:r>
      <w:r w:rsidR="00753733">
        <w:rPr>
          <w:color w:val="000000" w:themeColor="text1"/>
        </w:rPr>
        <w:t>,</w:t>
      </w:r>
      <w:r>
        <w:rPr>
          <w:color w:val="000000" w:themeColor="text1"/>
        </w:rPr>
        <w:t xml:space="preserve"> has been processed by Notepad++’s syntax highlighter, whereas the bottom block has been left plain:</w:t>
      </w:r>
    </w:p>
    <w:p w14:paraId="703537D3" w14:textId="77777777" w:rsidR="00DC2533" w:rsidRDefault="00A914C1" w:rsidP="00796C10">
      <w:r>
        <w:rPr>
          <w:noProof/>
          <w:lang w:val="en-US" w:eastAsia="en-US"/>
        </w:rPr>
        <w:drawing>
          <wp:inline distT="0" distB="0" distL="0" distR="0" wp14:anchorId="045F980E" wp14:editId="47F01AC4">
            <wp:extent cx="4430806" cy="1304925"/>
            <wp:effectExtent l="25400" t="25400" r="14605" b="15875"/>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6235" cy="1306524"/>
                    </a:xfrm>
                    <a:prstGeom prst="rect">
                      <a:avLst/>
                    </a:prstGeom>
                    <a:noFill/>
                    <a:ln>
                      <a:solidFill>
                        <a:srgbClr val="BFBFBF"/>
                      </a:solidFill>
                    </a:ln>
                  </pic:spPr>
                </pic:pic>
              </a:graphicData>
            </a:graphic>
          </wp:inline>
        </w:drawing>
      </w:r>
    </w:p>
    <w:p w14:paraId="0596972B" w14:textId="459A7F5A" w:rsidR="00A914C1" w:rsidRDefault="00A914C1" w:rsidP="00796C10">
      <w:r>
        <w:rPr>
          <w:noProof/>
          <w:lang w:val="en-US" w:eastAsia="en-US"/>
        </w:rPr>
        <w:drawing>
          <wp:inline distT="0" distB="0" distL="0" distR="0" wp14:anchorId="0EC87AB1" wp14:editId="53146D78">
            <wp:extent cx="4493507" cy="1364505"/>
            <wp:effectExtent l="25400" t="25400" r="27940" b="330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solidFill>
                        <a:srgbClr val="BFBFBF"/>
                      </a:solidFill>
                    </a:ln>
                  </pic:spPr>
                </pic:pic>
              </a:graphicData>
            </a:graphic>
          </wp:inline>
        </w:drawing>
      </w:r>
    </w:p>
    <w:p w14:paraId="625C2F7C" w14:textId="060A4F91" w:rsidR="00A914C1" w:rsidRDefault="00D626B3" w:rsidP="00796C10">
      <w:pPr>
        <w:spacing w:line="210" w:lineRule="atLeast"/>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1C0B0AAE" w14:textId="2D10AA70" w:rsidR="00AC5F43" w:rsidRDefault="00AC5F43" w:rsidP="001609C1">
      <w:r>
        <w:t>Figure3.1.2 outlines Notepad++’syntax highlighting the difference and the difference it makes when trying to understand the code. Notice how the keywords and identifiers (such as “IF”, “FOR” and “_</w:t>
      </w:r>
      <w:proofErr w:type="spellStart"/>
      <w:r>
        <w:t>getFromVocab</w:t>
      </w:r>
      <w:proofErr w:type="spellEnd"/>
      <w:r>
        <w:t>”) have been visually enhanced.</w:t>
      </w:r>
    </w:p>
    <w:p w14:paraId="5D7B2C72" w14:textId="7E2B38B5" w:rsidR="004C3221" w:rsidRDefault="00C94E05" w:rsidP="001609C1">
      <w:r>
        <w:lastRenderedPageBreak/>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drawing>
          <wp:inline distT="0" distB="0" distL="0" distR="0" wp14:anchorId="2740C832" wp14:editId="0C61EF60">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B2EB695" w:rsidR="004C3221" w:rsidRDefault="00CD65DD" w:rsidP="001609C1">
      <w:r>
        <w:t>This helps to improve the understanding an</w:t>
      </w:r>
      <w:r w:rsidR="00FC708F">
        <w:t>d readability of the code.</w:t>
      </w:r>
      <w:r w:rsidR="00556849">
        <w:t xml:space="preserve"> Knuth’s literal programming notion, viewed software readability as </w:t>
      </w:r>
      <w:r w:rsidR="00BB3AC3">
        <w:t xml:space="preserve">the key element to being able to maintain and write code </w:t>
      </w:r>
      <w:r w:rsidR="00BB3AC3" w:rsidRPr="00BB3AC3">
        <w:rPr>
          <w:color w:val="808080" w:themeColor="background1" w:themeShade="80"/>
        </w:rPr>
        <w:t xml:space="preserve">(Knuth, </w:t>
      </w:r>
      <w:r w:rsidR="00A71D47">
        <w:rPr>
          <w:color w:val="808080" w:themeColor="background1" w:themeShade="80"/>
        </w:rPr>
        <w:t>1983</w:t>
      </w:r>
      <w:r w:rsidR="00BB3AC3" w:rsidRPr="00BB3AC3">
        <w:rPr>
          <w:color w:val="808080" w:themeColor="background1" w:themeShade="80"/>
        </w:rPr>
        <w:t>)</w:t>
      </w:r>
      <w:r w:rsidR="00BB3AC3">
        <w:t xml:space="preserve">. </w:t>
      </w:r>
      <w:r w:rsidR="00556849">
        <w:t>S</w:t>
      </w:r>
      <w:r>
        <w:t>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100D47D2" w:rsidR="00D96068" w:rsidRPr="00DE28CA" w:rsidRDefault="00387F9D" w:rsidP="001609C1">
      <w:r>
        <w:t>There are many ways to build a syntax highlighter; one of the most popular methods involves a lexical analyser and parser</w:t>
      </w:r>
      <w:r w:rsidR="00A104AD">
        <w:t xml:space="preserve"> </w:t>
      </w:r>
      <w:r w:rsidR="00A104AD" w:rsidRPr="00A104AD">
        <w:rPr>
          <w:color w:val="808080" w:themeColor="background1" w:themeShade="80"/>
        </w:rPr>
        <w:t>(</w:t>
      </w:r>
      <w:r w:rsidR="00A104AD" w:rsidRPr="00A104AD">
        <w:rPr>
          <w:rFonts w:eastAsia="Times New Roman" w:cs="Arial"/>
          <w:color w:val="808080" w:themeColor="background1" w:themeShade="80"/>
          <w:shd w:val="clear" w:color="auto" w:fill="FFFFFF"/>
          <w:lang w:val="en-US" w:eastAsia="en-US"/>
        </w:rPr>
        <w:t>University of Virginia, 2007)</w:t>
      </w:r>
      <w:r w:rsidR="00DC4B59">
        <w:t>, this method makes it extremely hard to accommodate different programming languages</w:t>
      </w:r>
      <w:r w:rsidR="00891710">
        <w:t xml:space="preserve"> due to the time consuming task of deeply defining</w:t>
      </w:r>
      <w:r w:rsidR="007C5262">
        <w:t xml:space="preserve"> a </w:t>
      </w:r>
      <w:r w:rsidR="002D610F">
        <w:t>grammar</w:t>
      </w:r>
      <w:r w:rsidR="00891710">
        <w:t xml:space="preserve"> in order to generate a parse tree</w:t>
      </w:r>
      <w:r>
        <w:t xml:space="preserve">. </w:t>
      </w:r>
      <w:r w:rsidR="00374839">
        <w:t xml:space="preserve">Some code editors adopt a regular expression finite state machine approach, </w:t>
      </w:r>
      <w:r w:rsidR="007C5262">
        <w:t>and remove the concept of supporting a parse tree</w:t>
      </w:r>
      <w:r w:rsidR="00DE28CA">
        <w:t xml:space="preserve"> such as Notepad++ </w:t>
      </w:r>
      <w:r w:rsidR="00DE28CA" w:rsidRPr="00DE28CA">
        <w:rPr>
          <w:color w:val="808080" w:themeColor="background1" w:themeShade="80"/>
        </w:rPr>
        <w:t>(Notepad++, 2016)</w:t>
      </w:r>
      <w:r w:rsidR="007C5262">
        <w:t>. This allows the software to still provide functions such as basic autocomplete and syntax highlighting but not very complex functions such as compiler integration.</w:t>
      </w:r>
      <w:r w:rsidR="000E44EC">
        <w:t xml:space="preserve"> However, with a more simplistic approach these code editors are able to support a wider variety of languages.</w:t>
      </w:r>
      <w:r w:rsidR="00DE28CA">
        <w:t xml:space="preserve"> </w:t>
      </w:r>
    </w:p>
    <w:p w14:paraId="1C67C52F" w14:textId="76EF19FC" w:rsidR="00775209" w:rsidRDefault="00D626B3" w:rsidP="00775209">
      <w:pPr>
        <w:pStyle w:val="Heading2"/>
        <w:rPr>
          <w:sz w:val="22"/>
        </w:rPr>
      </w:pPr>
      <w:bookmarkStart w:id="11" w:name="_Toc323558685"/>
      <w:r>
        <w:rPr>
          <w:sz w:val="22"/>
        </w:rPr>
        <w:t>3</w:t>
      </w:r>
      <w:r w:rsidR="00775209" w:rsidRPr="000D3964">
        <w:rPr>
          <w:sz w:val="22"/>
        </w:rPr>
        <w:t>.</w:t>
      </w:r>
      <w:r w:rsidR="00C66431">
        <w:rPr>
          <w:sz w:val="22"/>
        </w:rPr>
        <w:t>1.3</w:t>
      </w:r>
      <w:r w:rsidR="00775209" w:rsidRPr="000D3964">
        <w:rPr>
          <w:sz w:val="22"/>
        </w:rPr>
        <w:t xml:space="preserve"> Auto complete</w:t>
      </w:r>
      <w:bookmarkEnd w:id="11"/>
    </w:p>
    <w:p w14:paraId="3ED8C10C" w14:textId="7C152CCA" w:rsidR="00284EDA" w:rsidRDefault="007B522E" w:rsidP="007B522E">
      <w:r>
        <w:t xml:space="preserve">Originally auto-completion functionality was invented to aid people with disabilities, </w:t>
      </w:r>
      <w:r>
        <w:rPr>
          <w:rFonts w:eastAsia="Times New Roman" w:cs="Arial"/>
          <w:shd w:val="clear" w:color="auto" w:fill="FFFFFF"/>
          <w:lang w:val="en-US" w:eastAsia="en-US"/>
        </w:rPr>
        <w:t xml:space="preserve">but was implemented in other text editing tools such as code editors soon after </w:t>
      </w:r>
      <w:r w:rsidRPr="00D006BC">
        <w:rPr>
          <w:color w:val="808080" w:themeColor="background1" w:themeShade="80"/>
        </w:rPr>
        <w:t>(</w:t>
      </w:r>
      <w:r w:rsidR="007621BF">
        <w:rPr>
          <w:rFonts w:eastAsia="Times New Roman" w:cs="Arial"/>
          <w:color w:val="808080" w:themeColor="background1" w:themeShade="80"/>
          <w:shd w:val="clear" w:color="auto" w:fill="FFFFFF"/>
          <w:lang w:val="en-US" w:eastAsia="en-US"/>
        </w:rPr>
        <w:t>Tam, et al.,</w:t>
      </w:r>
      <w:r w:rsidRPr="00D006BC">
        <w:rPr>
          <w:rFonts w:eastAsia="Times New Roman" w:cs="Arial"/>
          <w:color w:val="808080" w:themeColor="background1" w:themeShade="80"/>
          <w:shd w:val="clear" w:color="auto" w:fill="FFFFFF"/>
          <w:lang w:val="en-US" w:eastAsia="en-US"/>
        </w:rPr>
        <w:t xml:space="preserve"> 2009)</w:t>
      </w:r>
      <w:r w:rsidRPr="00D006BC">
        <w:rPr>
          <w:rFonts w:eastAsia="Times New Roman" w:cs="Arial"/>
          <w:shd w:val="clear" w:color="auto" w:fill="FFFFFF"/>
          <w:lang w:val="en-US" w:eastAsia="en-US"/>
        </w:rPr>
        <w:t>.</w:t>
      </w:r>
      <w:r>
        <w:t xml:space="preserve"> </w:t>
      </w:r>
      <w:r w:rsidR="00E93E68">
        <w:t>‘Autocomplete’ is a feature that provides accurate suggestions of words as the user types into the text area. The user can select one of the presented suggestions, which will cause for the word to be instantly completed and therefore increasing typing speed.</w:t>
      </w:r>
      <w:r w:rsidR="00284EDA">
        <w:t xml:space="preserve"> Theoretically, word-prediction software should reduce the amount of keystrokes to complete a word by 50%</w:t>
      </w:r>
      <w:r w:rsidR="00FB3AA7">
        <w:t xml:space="preserve"> </w:t>
      </w:r>
      <w:r w:rsidR="006074A6">
        <w:rPr>
          <w:color w:val="808080" w:themeColor="background1" w:themeShade="80"/>
        </w:rPr>
        <w:t>(</w:t>
      </w:r>
      <w:proofErr w:type="spellStart"/>
      <w:r w:rsidR="00FB3AA7" w:rsidRPr="00FB3AA7">
        <w:rPr>
          <w:color w:val="808080" w:themeColor="background1" w:themeShade="80"/>
        </w:rPr>
        <w:t>Herold</w:t>
      </w:r>
      <w:proofErr w:type="spellEnd"/>
      <w:r w:rsidR="00FB3AA7" w:rsidRPr="00FB3AA7">
        <w:rPr>
          <w:color w:val="808080" w:themeColor="background1" w:themeShade="80"/>
        </w:rPr>
        <w:t>, 2008)</w:t>
      </w:r>
      <w:r w:rsidR="00284EDA">
        <w:t>.</w:t>
      </w:r>
      <w:r w:rsidR="00694D74">
        <w:t xml:space="preserve"> </w:t>
      </w:r>
    </w:p>
    <w:p w14:paraId="2BF57E27" w14:textId="44542147" w:rsidR="007B5EB6" w:rsidRDefault="00E93E68" w:rsidP="00E93E68">
      <w:r>
        <w:t xml:space="preserve">Like syntax highlighters, auto-completers require the grammar of the language to be defined in order to select tokens as suggestions. Many editors struggle with this problem, especially IDE’s since it is very hard to create syntax and lexical analysers </w:t>
      </w:r>
      <w:r w:rsidR="00876C91">
        <w:t>that are capable of supporting</w:t>
      </w:r>
      <w:r>
        <w:t xml:space="preserve"> </w:t>
      </w:r>
      <w:r w:rsidR="002F5711">
        <w:t>a large array of languages</w:t>
      </w:r>
      <w:r w:rsidR="00463DE9">
        <w:t>, as discussed above in 3.1.2</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w:t>
      </w:r>
      <w:proofErr w:type="gramStart"/>
      <w:r w:rsidR="008A7773">
        <w:t>by</w:t>
      </w:r>
      <w:r w:rsidR="003838EE">
        <w:t>,</w:t>
      </w:r>
      <w:proofErr w:type="gramEnd"/>
      <w:r w:rsidR="003838EE">
        <w:t xml:space="preserve"> instead,</w:t>
      </w:r>
      <w:r w:rsidR="008A7773">
        <w:t xml:space="preserve"> introducing </w:t>
      </w:r>
      <w:r w:rsidR="002F5711">
        <w:t>‘plug-ins’</w:t>
      </w:r>
      <w:r w:rsidR="008A7773">
        <w:t xml:space="preserve"> </w:t>
      </w:r>
      <w:r w:rsidR="00DE7FAA">
        <w:t xml:space="preserve">which can be added </w:t>
      </w:r>
      <w:r w:rsidR="00F70831">
        <w:t>to the software externally and can perform extra functions</w:t>
      </w:r>
      <w:r w:rsidR="00F70831" w:rsidRPr="00F70831">
        <w:rPr>
          <w:color w:val="808080" w:themeColor="background1" w:themeShade="80"/>
        </w:rPr>
        <w:t xml:space="preserve"> (</w:t>
      </w:r>
      <w:r w:rsidR="00F70831" w:rsidRPr="00F70831">
        <w:rPr>
          <w:rFonts w:eastAsia="Times New Roman" w:cs="Arial"/>
          <w:color w:val="808080" w:themeColor="background1" w:themeShade="80"/>
          <w:shd w:val="clear" w:color="auto" w:fill="FFFFFF"/>
          <w:lang w:val="en-US" w:eastAsia="en-US"/>
        </w:rPr>
        <w:t>Vu</w:t>
      </w:r>
      <w:r w:rsidR="00E37BD8">
        <w:rPr>
          <w:rFonts w:eastAsia="Times New Roman" w:cs="Arial"/>
          <w:color w:val="808080" w:themeColor="background1" w:themeShade="80"/>
          <w:shd w:val="clear" w:color="auto" w:fill="FFFFFF"/>
          <w:lang w:val="en-US" w:eastAsia="en-US"/>
        </w:rPr>
        <w:t>, et al.</w:t>
      </w:r>
      <w:r w:rsidR="00F70831" w:rsidRPr="00F70831">
        <w:rPr>
          <w:rFonts w:eastAsia="Times New Roman" w:cs="Arial"/>
          <w:color w:val="808080" w:themeColor="background1" w:themeShade="80"/>
          <w:shd w:val="clear" w:color="auto" w:fill="FFFFFF"/>
          <w:lang w:val="en-US" w:eastAsia="en-US"/>
        </w:rPr>
        <w:t>, 2005)</w:t>
      </w:r>
      <w:r w:rsidR="00DC4B59">
        <w:t>.</w:t>
      </w:r>
      <w:r w:rsidR="005D4C67">
        <w:t xml:space="preserve"> </w:t>
      </w:r>
      <w:r w:rsidR="002F009A">
        <w:t>Since IDE’s have a stronger knowledge of the defined grammar means that they can provide</w:t>
      </w:r>
      <w:r w:rsidR="00876C91">
        <w:t xml:space="preserve"> smarter autocorrect features. </w:t>
      </w:r>
      <w:r w:rsidR="002F009A">
        <w:t xml:space="preserve">For example, below is a figure taken from Android studio (IDE) </w:t>
      </w:r>
      <w:r w:rsidR="002F009A" w:rsidRPr="002F009A">
        <w:rPr>
          <w:color w:val="808080" w:themeColor="background1" w:themeShade="80"/>
        </w:rPr>
        <w:t>(Android Studio, 2016)</w:t>
      </w:r>
      <w:r w:rsidR="002F009A">
        <w:t xml:space="preserve">, which utilises the </w:t>
      </w:r>
      <w:proofErr w:type="spellStart"/>
      <w:r w:rsidR="002F009A">
        <w:t>IntelliJ</w:t>
      </w:r>
      <w:proofErr w:type="spellEnd"/>
      <w:r w:rsidR="002F009A">
        <w:t xml:space="preserve"> platform in order to produce one of the smartest auto completers available: </w:t>
      </w:r>
    </w:p>
    <w:p w14:paraId="39C3F369" w14:textId="20EDF956" w:rsidR="00A914C1" w:rsidRDefault="000A32B7" w:rsidP="007B60AE">
      <w:pPr>
        <w:spacing w:line="210" w:lineRule="atLeast"/>
        <w:jc w:val="center"/>
        <w:rPr>
          <w:color w:val="000000" w:themeColor="text1"/>
        </w:rPr>
      </w:pPr>
      <w:r>
        <w:rPr>
          <w:noProof/>
          <w:lang w:val="en-US" w:eastAsia="en-US"/>
        </w:rPr>
        <w:lastRenderedPageBreak/>
        <w:drawing>
          <wp:inline distT="0" distB="0" distL="0" distR="0" wp14:anchorId="55323B18" wp14:editId="1DD478E0">
            <wp:extent cx="5064798" cy="1685624"/>
            <wp:effectExtent l="25400" t="25400" r="15240" b="1651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82" cy="168798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 xml:space="preserve">Android studios </w:t>
      </w:r>
      <w:proofErr w:type="spellStart"/>
      <w:r w:rsidR="000A32B7">
        <w:rPr>
          <w:color w:val="365F91" w:themeColor="accent1" w:themeShade="BF"/>
        </w:rPr>
        <w:t>IntelliJ</w:t>
      </w:r>
      <w:proofErr w:type="spellEnd"/>
      <w:r w:rsidR="000A32B7">
        <w:rPr>
          <w:color w:val="365F91" w:themeColor="accent1" w:themeShade="BF"/>
        </w:rPr>
        <w:t xml:space="preserve"> autocomplete (Android Studio, 2016)</w:t>
      </w:r>
    </w:p>
    <w:p w14:paraId="0BB7ED6A" w14:textId="29194F18" w:rsidR="007A2313" w:rsidRPr="007B60AE" w:rsidRDefault="002F009A" w:rsidP="007B60AE">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r w:rsidR="0028653A">
        <w:t>By predicting and replacing the currently typed word, the software reduces the amount of key presses</w:t>
      </w:r>
      <w:r w:rsidR="00C92CD5">
        <w:t xml:space="preserve"> required for the user</w:t>
      </w:r>
      <w:r w:rsidR="0028653A">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2" w:name="_Toc323558686"/>
      <w:r>
        <w:rPr>
          <w:sz w:val="22"/>
        </w:rPr>
        <w:t>3</w:t>
      </w:r>
      <w:r w:rsidR="00775209" w:rsidRPr="000D3964">
        <w:rPr>
          <w:sz w:val="22"/>
        </w:rPr>
        <w:t>.</w:t>
      </w:r>
      <w:r w:rsidR="00C66431">
        <w:rPr>
          <w:sz w:val="22"/>
        </w:rPr>
        <w:t>1.4</w:t>
      </w:r>
      <w:r w:rsidR="00775209" w:rsidRPr="000D3964">
        <w:rPr>
          <w:sz w:val="22"/>
        </w:rPr>
        <w:t xml:space="preserve"> Software functionality</w:t>
      </w:r>
      <w:bookmarkEnd w:id="12"/>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42FED8E6"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w:t>
      </w:r>
      <w:r w:rsidR="00E75FD6">
        <w:t>,</w:t>
      </w:r>
      <w:r w:rsidR="004D6C46">
        <w:t xml:space="preserve"> which helps the user to keep their necessary code files as a bundle</w:t>
      </w:r>
      <w:r w:rsidR="00E75FD6">
        <w:t>. T</w:t>
      </w:r>
      <w:r w:rsidR="000920CF">
        <w: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796C10">
      <w:pPr>
        <w:rPr>
          <w:color w:val="000000" w:themeColor="text1"/>
        </w:rPr>
      </w:pPr>
      <w:r>
        <w:rPr>
          <w:noProof/>
          <w:color w:val="000000" w:themeColor="text1"/>
          <w:lang w:val="en-US" w:eastAsia="en-US"/>
        </w:rPr>
        <w:drawing>
          <wp:inline distT="0" distB="0" distL="0" distR="0" wp14:anchorId="45B47D96" wp14:editId="0E6E6859">
            <wp:extent cx="1878973" cy="2485724"/>
            <wp:effectExtent l="0" t="0" r="635" b="381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9363" cy="2486241"/>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17BD2011">
            <wp:extent cx="1918335" cy="2442538"/>
            <wp:effectExtent l="25400" t="25400" r="37465" b="2159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160" cy="2444862"/>
                    </a:xfrm>
                    <a:prstGeom prst="rect">
                      <a:avLst/>
                    </a:prstGeom>
                    <a:noFill/>
                    <a:ln>
                      <a:solidFill>
                        <a:schemeClr val="bg1">
                          <a:lumMod val="85000"/>
                        </a:schemeClr>
                      </a:solidFill>
                    </a:ln>
                  </pic:spPr>
                </pic:pic>
              </a:graphicData>
            </a:graphic>
          </wp:inline>
        </w:drawing>
      </w:r>
    </w:p>
    <w:p w14:paraId="381F7198" w14:textId="5A9302B3" w:rsidR="007159AE" w:rsidRPr="001609C1" w:rsidRDefault="00D626B3" w:rsidP="00796C10">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lastRenderedPageBreak/>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5426EB3D" w14:textId="741B5458" w:rsidR="00B221BD" w:rsidRDefault="009525A7" w:rsidP="001609C1">
      <w:pPr>
        <w:spacing w:line="210" w:lineRule="atLeast"/>
        <w:rPr>
          <w:color w:val="000000" w:themeColor="text1"/>
        </w:rPr>
      </w:pPr>
      <w:r>
        <w:rPr>
          <w:color w:val="000000" w:themeColor="text1"/>
        </w:rPr>
        <w:t>Whilst researching the common functionalities of text editing with code editors and IDE’s it quickly became apparent that there are a few common features that are very important to the development speed of code.</w:t>
      </w:r>
      <w:r w:rsidR="00DA6C70">
        <w:rPr>
          <w:color w:val="000000" w:themeColor="text1"/>
        </w:rPr>
        <w:t xml:space="preserve"> These are:</w:t>
      </w:r>
    </w:p>
    <w:p w14:paraId="62FF49F3" w14:textId="14F97EAC" w:rsidR="00B221BD" w:rsidRPr="00B221BD" w:rsidRDefault="00B221BD" w:rsidP="00B221BD">
      <w:pPr>
        <w:pStyle w:val="ListParagraph"/>
        <w:numPr>
          <w:ilvl w:val="0"/>
          <w:numId w:val="19"/>
        </w:numPr>
        <w:spacing w:line="210" w:lineRule="atLeast"/>
        <w:rPr>
          <w:color w:val="000000" w:themeColor="text1"/>
        </w:rPr>
      </w:pPr>
      <w:r>
        <w:rPr>
          <w:color w:val="000000" w:themeColor="text1"/>
        </w:rPr>
        <w:t>Auto-indentation</w:t>
      </w:r>
    </w:p>
    <w:p w14:paraId="26488D65" w14:textId="6783553E" w:rsidR="00DA6C70" w:rsidRDefault="00DA6C70" w:rsidP="00DA6C70">
      <w:pPr>
        <w:pStyle w:val="ListParagraph"/>
        <w:numPr>
          <w:ilvl w:val="0"/>
          <w:numId w:val="19"/>
        </w:numPr>
        <w:spacing w:line="210" w:lineRule="atLeast"/>
        <w:rPr>
          <w:color w:val="000000" w:themeColor="text1"/>
        </w:rPr>
      </w:pPr>
      <w:r>
        <w:rPr>
          <w:color w:val="000000" w:themeColor="text1"/>
        </w:rPr>
        <w:t>Code refactoring</w:t>
      </w:r>
    </w:p>
    <w:p w14:paraId="6395E45C" w14:textId="3BAFEF3D" w:rsidR="00DA6C70" w:rsidRDefault="00DA6C70" w:rsidP="00DA6C70">
      <w:pPr>
        <w:pStyle w:val="ListParagraph"/>
        <w:numPr>
          <w:ilvl w:val="0"/>
          <w:numId w:val="19"/>
        </w:numPr>
        <w:spacing w:line="210" w:lineRule="atLeast"/>
        <w:rPr>
          <w:color w:val="000000" w:themeColor="text1"/>
        </w:rPr>
      </w:pPr>
      <w:proofErr w:type="spellStart"/>
      <w:r>
        <w:rPr>
          <w:color w:val="000000" w:themeColor="text1"/>
        </w:rPr>
        <w:t>RegExp</w:t>
      </w:r>
      <w:proofErr w:type="spellEnd"/>
      <w:r>
        <w:rPr>
          <w:color w:val="000000" w:themeColor="text1"/>
        </w:rPr>
        <w:t xml:space="preserve"> search and replace</w:t>
      </w:r>
    </w:p>
    <w:p w14:paraId="5533B4E7" w14:textId="6779D186" w:rsidR="00DA6C70" w:rsidRPr="00DA6C70" w:rsidRDefault="00DA6C70" w:rsidP="00DA6C70">
      <w:pPr>
        <w:pStyle w:val="ListParagraph"/>
        <w:numPr>
          <w:ilvl w:val="0"/>
          <w:numId w:val="19"/>
        </w:numPr>
        <w:spacing w:line="210" w:lineRule="atLeast"/>
        <w:rPr>
          <w:color w:val="000000" w:themeColor="text1"/>
        </w:rPr>
      </w:pPr>
      <w:r>
        <w:rPr>
          <w:color w:val="000000" w:themeColor="text1"/>
        </w:rPr>
        <w:t>Multi-lined editing</w:t>
      </w:r>
    </w:p>
    <w:p w14:paraId="62D67DA7" w14:textId="73E80759" w:rsidR="00406686" w:rsidRDefault="009525A7" w:rsidP="001609C1">
      <w:pPr>
        <w:spacing w:line="210" w:lineRule="atLeast"/>
        <w:rPr>
          <w:color w:val="000000" w:themeColor="text1"/>
        </w:rPr>
      </w:pPr>
      <w:r>
        <w:rPr>
          <w:color w:val="000000" w:themeColor="text1"/>
        </w:rPr>
        <w:t>Firstly, a</w:t>
      </w:r>
      <w:r w:rsidR="00A220E8">
        <w:rPr>
          <w:color w:val="000000" w:themeColor="text1"/>
        </w:rPr>
        <w:t>uto-indentation simply formats the</w:t>
      </w:r>
      <w:r>
        <w:rPr>
          <w:color w:val="000000" w:themeColor="text1"/>
        </w:rPr>
        <w:t xml:space="preserve">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25B4A0F" w14:textId="38557357" w:rsidR="00A220E8" w:rsidRDefault="000163FD" w:rsidP="003C5B9D">
      <w:pPr>
        <w:spacing w:line="210" w:lineRule="atLeast"/>
        <w:rPr>
          <w:color w:val="000000" w:themeColor="text1"/>
        </w:rPr>
      </w:pPr>
      <w:r>
        <w:rPr>
          <w:color w:val="000000" w:themeColor="text1"/>
        </w:rPr>
        <w:t xml:space="preserve">Code refactoring is the process of re-modelling certain aspects of the code automatically in order to reduce the program complexity. This is done </w:t>
      </w:r>
      <w:r w:rsidR="004A7A9C">
        <w:rPr>
          <w:color w:val="000000" w:themeColor="text1"/>
        </w:rPr>
        <w:t>in a certain way that does not a</w:t>
      </w:r>
      <w:r>
        <w:rPr>
          <w:color w:val="000000" w:themeColor="text1"/>
        </w:rPr>
        <w:t xml:space="preserve">ffect the external usage of the </w:t>
      </w:r>
      <w:r w:rsidR="004A7A9C">
        <w:rPr>
          <w:color w:val="000000" w:themeColor="text1"/>
        </w:rPr>
        <w:t>code;</w:t>
      </w:r>
      <w:r>
        <w:rPr>
          <w:color w:val="000000" w:themeColor="text1"/>
        </w:rPr>
        <w:t xml:space="preserve"> it still runs the same</w:t>
      </w:r>
      <w:r w:rsidR="004A7A9C">
        <w:rPr>
          <w:color w:val="000000" w:themeColor="text1"/>
        </w:rPr>
        <w:t xml:space="preserve"> </w:t>
      </w:r>
      <w:r w:rsidR="00711430">
        <w:rPr>
          <w:color w:val="808080" w:themeColor="background1" w:themeShade="80"/>
        </w:rPr>
        <w:t>(</w:t>
      </w:r>
      <w:r w:rsidR="004A7A9C" w:rsidRPr="004A7A9C">
        <w:rPr>
          <w:rFonts w:eastAsia="Times New Roman" w:cs="Arial"/>
          <w:color w:val="808080" w:themeColor="background1" w:themeShade="80"/>
          <w:shd w:val="clear" w:color="auto" w:fill="FFFFFF"/>
          <w:lang w:val="en-US" w:eastAsia="en-US"/>
        </w:rPr>
        <w:t>Fowler, 1999)</w:t>
      </w:r>
      <w:r>
        <w:rPr>
          <w:color w:val="000000" w:themeColor="text1"/>
        </w:rPr>
        <w:t xml:space="preserve">. </w:t>
      </w:r>
      <w:r w:rsidR="00BC4E29">
        <w:rPr>
          <w:color w:val="000000" w:themeColor="text1"/>
        </w:rPr>
        <w:t>However, this functionality is only found in very powerful IDE’s</w:t>
      </w:r>
      <w:r w:rsidR="00A220E8">
        <w:rPr>
          <w:color w:val="000000" w:themeColor="text1"/>
        </w:rPr>
        <w:t xml:space="preserve"> (Such as Visual Studios </w:t>
      </w:r>
      <w:r w:rsidR="00A220E8" w:rsidRPr="00A220E8">
        <w:rPr>
          <w:color w:val="808080" w:themeColor="background1" w:themeShade="80"/>
        </w:rPr>
        <w:t>(Microsoft, 2013)</w:t>
      </w:r>
      <w:r w:rsidR="00A220E8">
        <w:rPr>
          <w:color w:val="000000" w:themeColor="text1"/>
        </w:rPr>
        <w:t>) and</w:t>
      </w:r>
      <w:r w:rsidR="00BC4E29">
        <w:rPr>
          <w:color w:val="000000" w:themeColor="text1"/>
        </w:rPr>
        <w:t xml:space="preserve"> is often accessed</w:t>
      </w:r>
      <w:r w:rsidR="00A220E8">
        <w:rPr>
          <w:color w:val="000000" w:themeColor="text1"/>
        </w:rPr>
        <w:t xml:space="preserve"> </w:t>
      </w:r>
      <w:r w:rsidR="00BC4E29">
        <w:rPr>
          <w:color w:val="000000" w:themeColor="text1"/>
        </w:rPr>
        <w:t xml:space="preserve">by the user </w:t>
      </w:r>
      <w:r w:rsidR="00A220E8">
        <w:rPr>
          <w:color w:val="000000" w:themeColor="text1"/>
        </w:rPr>
        <w:t>right clicking on a certain function and selecting this “Refactor” button. This will cause for the selected function to be broken down into smaller functions and therefore reducing the complexity of the code.</w:t>
      </w:r>
      <w:r w:rsidR="00BC4E29">
        <w:rPr>
          <w:color w:val="000000" w:themeColor="text1"/>
        </w:rPr>
        <w:t xml:space="preserve"> </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lastRenderedPageBreak/>
        <w:drawing>
          <wp:inline distT="0" distB="0" distL="0" distR="0" wp14:anchorId="347E1BCB" wp14:editId="13E517F0">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4BD27E82" w14:textId="1E3AE9DE" w:rsidR="007B60AE" w:rsidRDefault="00F5093F" w:rsidP="00A220E8">
      <w:pPr>
        <w:spacing w:line="210" w:lineRule="atLeast"/>
        <w:jc w:val="center"/>
        <w:rPr>
          <w:color w:val="365F91" w:themeColor="accent1" w:themeShade="BF"/>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552AAB81" w14:textId="23B69AC4" w:rsidR="00A220E8" w:rsidRDefault="00A220E8" w:rsidP="00A220E8">
      <w:pPr>
        <w:spacing w:line="210" w:lineRule="atLeast"/>
        <w:rPr>
          <w:color w:val="365F91" w:themeColor="accent1" w:themeShade="BF"/>
        </w:rPr>
      </w:pPr>
      <w:r>
        <w:rPr>
          <w:color w:val="000000" w:themeColor="text1"/>
        </w:rPr>
        <w:t>Multi-lined code editing is a feature that allows for users to create multiple text cursors. This gives theme the ability to input text in multiple locations with a single key press, therefore making it much easier to create tedious templates such as HTML or XML.</w:t>
      </w:r>
    </w:p>
    <w:p w14:paraId="654C2C5F" w14:textId="77777777" w:rsidR="007B60AE" w:rsidRDefault="007B60AE" w:rsidP="00A220E8">
      <w:pPr>
        <w:spacing w:line="210" w:lineRule="atLeast"/>
        <w:rPr>
          <w:color w:val="365F91" w:themeColor="accent1" w:themeShade="BF"/>
        </w:rPr>
      </w:pPr>
    </w:p>
    <w:p w14:paraId="364F2EF9" w14:textId="77777777" w:rsidR="007B60AE" w:rsidRDefault="007B60AE" w:rsidP="009C79A4">
      <w:pPr>
        <w:spacing w:line="210" w:lineRule="atLeast"/>
        <w:jc w:val="center"/>
        <w:rPr>
          <w:color w:val="365F91" w:themeColor="accent1" w:themeShade="BF"/>
        </w:rPr>
      </w:pPr>
    </w:p>
    <w:p w14:paraId="276EEA14" w14:textId="77777777" w:rsidR="00A220E8" w:rsidRDefault="00A220E8" w:rsidP="009C79A4">
      <w:pPr>
        <w:spacing w:line="210" w:lineRule="atLeast"/>
        <w:jc w:val="center"/>
        <w:rPr>
          <w:color w:val="365F91" w:themeColor="accent1" w:themeShade="BF"/>
        </w:rPr>
      </w:pPr>
    </w:p>
    <w:p w14:paraId="6516C7C5" w14:textId="77777777" w:rsidR="00A220E8" w:rsidRDefault="00A220E8" w:rsidP="009C79A4">
      <w:pPr>
        <w:spacing w:line="210" w:lineRule="atLeast"/>
        <w:jc w:val="center"/>
        <w:rPr>
          <w:color w:val="365F91" w:themeColor="accent1" w:themeShade="BF"/>
        </w:rPr>
      </w:pPr>
    </w:p>
    <w:p w14:paraId="35FACDD9" w14:textId="77777777" w:rsidR="00A220E8" w:rsidRDefault="00A220E8" w:rsidP="009C79A4">
      <w:pPr>
        <w:spacing w:line="210" w:lineRule="atLeast"/>
        <w:jc w:val="center"/>
        <w:rPr>
          <w:color w:val="365F91" w:themeColor="accent1" w:themeShade="BF"/>
        </w:rPr>
      </w:pPr>
    </w:p>
    <w:p w14:paraId="71B7CC47" w14:textId="77777777" w:rsidR="00A220E8" w:rsidRDefault="00A220E8" w:rsidP="009C79A4">
      <w:pPr>
        <w:spacing w:line="210" w:lineRule="atLeast"/>
        <w:jc w:val="center"/>
        <w:rPr>
          <w:color w:val="365F91" w:themeColor="accent1" w:themeShade="BF"/>
        </w:rPr>
      </w:pPr>
    </w:p>
    <w:p w14:paraId="3324C6D1" w14:textId="77777777" w:rsidR="00A220E8" w:rsidRDefault="00A220E8" w:rsidP="009C79A4">
      <w:pPr>
        <w:spacing w:line="210" w:lineRule="atLeast"/>
        <w:jc w:val="center"/>
        <w:rPr>
          <w:color w:val="365F91" w:themeColor="accent1" w:themeShade="BF"/>
        </w:rPr>
      </w:pPr>
    </w:p>
    <w:p w14:paraId="24EBFFB1" w14:textId="77777777" w:rsidR="00A220E8" w:rsidRDefault="00A220E8" w:rsidP="009C79A4">
      <w:pPr>
        <w:spacing w:line="210" w:lineRule="atLeast"/>
        <w:jc w:val="center"/>
        <w:rPr>
          <w:color w:val="365F91" w:themeColor="accent1" w:themeShade="BF"/>
        </w:rPr>
      </w:pPr>
    </w:p>
    <w:p w14:paraId="0CBCF2E2" w14:textId="77777777" w:rsidR="00A220E8" w:rsidRDefault="00A220E8" w:rsidP="009C79A4">
      <w:pPr>
        <w:spacing w:line="210" w:lineRule="atLeast"/>
        <w:jc w:val="center"/>
        <w:rPr>
          <w:color w:val="365F91" w:themeColor="accent1" w:themeShade="BF"/>
        </w:rPr>
      </w:pPr>
    </w:p>
    <w:p w14:paraId="47BE89D0" w14:textId="77777777" w:rsidR="00A220E8" w:rsidRDefault="00A220E8" w:rsidP="009C79A4">
      <w:pPr>
        <w:spacing w:line="210" w:lineRule="atLeast"/>
        <w:jc w:val="center"/>
        <w:rPr>
          <w:color w:val="365F91" w:themeColor="accent1" w:themeShade="BF"/>
        </w:rPr>
      </w:pPr>
    </w:p>
    <w:p w14:paraId="73B9D5DD" w14:textId="77777777" w:rsidR="00A220E8" w:rsidRDefault="00A220E8" w:rsidP="009C79A4">
      <w:pPr>
        <w:spacing w:line="210" w:lineRule="atLeast"/>
        <w:jc w:val="center"/>
        <w:rPr>
          <w:color w:val="365F91" w:themeColor="accent1" w:themeShade="BF"/>
        </w:rPr>
      </w:pPr>
    </w:p>
    <w:p w14:paraId="3B4E6F4E" w14:textId="77777777" w:rsidR="00A220E8" w:rsidRDefault="00A220E8" w:rsidP="009C79A4">
      <w:pPr>
        <w:spacing w:line="210" w:lineRule="atLeast"/>
        <w:jc w:val="center"/>
        <w:rPr>
          <w:color w:val="365F91" w:themeColor="accent1" w:themeShade="BF"/>
        </w:rPr>
      </w:pPr>
    </w:p>
    <w:p w14:paraId="4B10CC17" w14:textId="77777777" w:rsidR="00A220E8" w:rsidRDefault="00A220E8" w:rsidP="009C79A4">
      <w:pPr>
        <w:spacing w:line="210" w:lineRule="atLeast"/>
        <w:jc w:val="center"/>
        <w:rPr>
          <w:color w:val="365F91" w:themeColor="accent1" w:themeShade="BF"/>
        </w:rPr>
      </w:pPr>
    </w:p>
    <w:p w14:paraId="5E727681" w14:textId="77777777" w:rsidR="00A220E8" w:rsidRDefault="00A220E8" w:rsidP="009C79A4">
      <w:pPr>
        <w:spacing w:line="210" w:lineRule="atLeast"/>
        <w:jc w:val="center"/>
        <w:rPr>
          <w:color w:val="365F91" w:themeColor="accent1" w:themeShade="BF"/>
        </w:rPr>
      </w:pPr>
    </w:p>
    <w:p w14:paraId="68391F22" w14:textId="77777777" w:rsidR="00A220E8" w:rsidRDefault="00A220E8" w:rsidP="009C79A4">
      <w:pPr>
        <w:spacing w:line="210" w:lineRule="atLeast"/>
        <w:jc w:val="center"/>
        <w:rPr>
          <w:color w:val="365F91" w:themeColor="accent1" w:themeShade="BF"/>
        </w:rPr>
      </w:pPr>
    </w:p>
    <w:p w14:paraId="726C473F" w14:textId="77777777" w:rsidR="00A220E8" w:rsidRDefault="00A220E8" w:rsidP="009C79A4">
      <w:pPr>
        <w:spacing w:line="210" w:lineRule="atLeast"/>
        <w:jc w:val="center"/>
        <w:rPr>
          <w:color w:val="365F91" w:themeColor="accent1" w:themeShade="BF"/>
        </w:rPr>
      </w:pPr>
    </w:p>
    <w:p w14:paraId="3EF62B4E" w14:textId="77777777" w:rsidR="00A220E8" w:rsidRDefault="00A220E8" w:rsidP="009C79A4">
      <w:pPr>
        <w:spacing w:line="210" w:lineRule="atLeast"/>
        <w:jc w:val="center"/>
        <w:rPr>
          <w:color w:val="365F91" w:themeColor="accent1" w:themeShade="BF"/>
        </w:rPr>
      </w:pPr>
    </w:p>
    <w:p w14:paraId="04E82D13" w14:textId="77777777" w:rsidR="00A220E8" w:rsidRDefault="00A220E8" w:rsidP="009C79A4">
      <w:pPr>
        <w:spacing w:line="210" w:lineRule="atLeast"/>
        <w:jc w:val="center"/>
        <w:rPr>
          <w:color w:val="365F91" w:themeColor="accent1" w:themeShade="BF"/>
        </w:rPr>
      </w:pPr>
    </w:p>
    <w:p w14:paraId="5A15EE4B" w14:textId="77777777" w:rsidR="00A220E8" w:rsidRDefault="00A220E8" w:rsidP="009C79A4">
      <w:pPr>
        <w:spacing w:line="210" w:lineRule="atLeast"/>
        <w:jc w:val="center"/>
        <w:rPr>
          <w:color w:val="365F91" w:themeColor="accent1" w:themeShade="BF"/>
        </w:rPr>
      </w:pPr>
    </w:p>
    <w:p w14:paraId="06787C07" w14:textId="77777777" w:rsidR="00A220E8" w:rsidRDefault="00A220E8" w:rsidP="009C79A4">
      <w:pPr>
        <w:spacing w:line="210" w:lineRule="atLeast"/>
        <w:jc w:val="center"/>
        <w:rPr>
          <w:color w:val="365F91" w:themeColor="accent1" w:themeShade="BF"/>
        </w:rPr>
      </w:pPr>
    </w:p>
    <w:p w14:paraId="16C9E6F8" w14:textId="77777777" w:rsidR="007B60AE" w:rsidRPr="009C79A4" w:rsidRDefault="007B60AE" w:rsidP="009C79A4">
      <w:pPr>
        <w:spacing w:line="210" w:lineRule="atLeast"/>
        <w:jc w:val="center"/>
        <w:rPr>
          <w:color w:val="365F91" w:themeColor="accent1" w:themeShade="BF"/>
        </w:rPr>
      </w:pPr>
    </w:p>
    <w:p w14:paraId="15CF7BB9" w14:textId="53CA1457" w:rsidR="00AC2F56" w:rsidRPr="00AC2F56" w:rsidRDefault="00D626B3" w:rsidP="00AC2F56">
      <w:pPr>
        <w:pStyle w:val="Heading2"/>
      </w:pPr>
      <w:bookmarkStart w:id="13" w:name="_Toc323558687"/>
      <w:r>
        <w:lastRenderedPageBreak/>
        <w:t>3</w:t>
      </w:r>
      <w:r w:rsidR="00D73AAD">
        <w:t>.2</w:t>
      </w:r>
      <w:r w:rsidR="00D34E33">
        <w:t xml:space="preserve"> </w:t>
      </w:r>
      <w:r w:rsidR="00AC2F56">
        <w:t>Comparison of t</w:t>
      </w:r>
      <w:r w:rsidR="00D34E33">
        <w:t>echnologies</w:t>
      </w:r>
      <w:bookmarkEnd w:id="13"/>
    </w:p>
    <w:p w14:paraId="30BD9914" w14:textId="2DED9301" w:rsidR="00AC2F56" w:rsidRPr="00AC2F56" w:rsidRDefault="00AC2F56" w:rsidP="00AC2F56">
      <w:pPr>
        <w:pStyle w:val="Heading2"/>
        <w:rPr>
          <w:sz w:val="22"/>
        </w:rPr>
      </w:pPr>
      <w:bookmarkStart w:id="14" w:name="_Toc323558688"/>
      <w:r>
        <w:rPr>
          <w:sz w:val="22"/>
        </w:rPr>
        <w:t>3.2</w:t>
      </w:r>
      <w:r w:rsidRPr="000D3964">
        <w:rPr>
          <w:sz w:val="22"/>
        </w:rPr>
        <w:t xml:space="preserve">.1 </w:t>
      </w:r>
      <w:r>
        <w:rPr>
          <w:sz w:val="22"/>
        </w:rPr>
        <w:t>Programming language</w:t>
      </w:r>
      <w:bookmarkEnd w:id="14"/>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6855732C"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w:t>
      </w:r>
      <w:proofErr w:type="spellStart"/>
      <w:r w:rsidR="00020169">
        <w:rPr>
          <w:color w:val="000000" w:themeColor="text1"/>
        </w:rPr>
        <w:t>Laxmi</w:t>
      </w:r>
      <w:proofErr w:type="spellEnd"/>
      <w:r w:rsidR="00020169">
        <w:rPr>
          <w:color w:val="000000" w:themeColor="text1"/>
        </w:rPr>
        <w:t xml:space="preserve">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 xml:space="preserve">After its birth it became popular because of many reasons like security, robust and </w:t>
      </w:r>
      <w:proofErr w:type="spellStart"/>
      <w:r w:rsidR="00020169" w:rsidRPr="00020169">
        <w:rPr>
          <w:rFonts w:eastAsia="Times New Roman" w:cs="Times New Roman"/>
          <w:color w:val="808080" w:themeColor="background1" w:themeShade="80"/>
          <w:lang w:eastAsia="en-US"/>
        </w:rPr>
        <w:t>multithreadedness</w:t>
      </w:r>
      <w:proofErr w:type="spellEnd"/>
      <w:r w:rsidR="00020169" w:rsidRPr="00020169">
        <w:rPr>
          <w:rFonts w:eastAsia="Times New Roman" w:cs="Times New Roman"/>
          <w:color w:val="808080" w:themeColor="background1" w:themeShade="80"/>
          <w:lang w:eastAsia="en-US"/>
        </w:rPr>
        <w:t xml:space="preserve"> but mainly because of its portable and platform independent. The logic and magic behind its plat</w:t>
      </w:r>
      <w:r w:rsidR="005E09BE">
        <w:rPr>
          <w:rFonts w:eastAsia="Times New Roman" w:cs="Times New Roman"/>
          <w:color w:val="808080" w:themeColor="background1" w:themeShade="80"/>
          <w:lang w:eastAsia="en-US"/>
        </w:rPr>
        <w:t>form independence is ‘byte code’</w:t>
      </w:r>
      <w:r w:rsidR="00020169" w:rsidRPr="00020169">
        <w:rPr>
          <w:rFonts w:eastAsia="Times New Roman" w:cs="Times New Roman"/>
          <w:color w:val="808080" w:themeColor="background1" w:themeShade="80"/>
          <w:lang w:eastAsia="en-US"/>
        </w:rPr>
        <w:t>”</w:t>
      </w:r>
      <w:r w:rsidR="00020169" w:rsidRPr="00020169">
        <w:rPr>
          <w:color w:val="808080" w:themeColor="background1" w:themeShade="80"/>
        </w:rPr>
        <w:t xml:space="preserve"> </w:t>
      </w:r>
      <w:r w:rsidR="00711430">
        <w:rPr>
          <w:color w:val="808080" w:themeColor="background1" w:themeShade="80"/>
        </w:rPr>
        <w:t xml:space="preserve"> (J</w:t>
      </w:r>
      <w:r w:rsidR="00020169">
        <w:rPr>
          <w:color w:val="808080" w:themeColor="background1" w:themeShade="80"/>
        </w:rPr>
        <w:t>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0EC7B4FD"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sidR="00DD0D13">
        <w:rPr>
          <w:color w:val="000000" w:themeColor="text1"/>
        </w:rPr>
        <w:t xml:space="preserve">. Also, python dominates a huge array of programming areas from games, robotics, web, and more </w:t>
      </w:r>
      <w:r w:rsidR="00711430">
        <w:rPr>
          <w:color w:val="808080" w:themeColor="background1" w:themeShade="80"/>
        </w:rPr>
        <w:t>(</w:t>
      </w:r>
      <w:proofErr w:type="spellStart"/>
      <w:r w:rsidR="00DD0D13" w:rsidRPr="00DD0D13">
        <w:rPr>
          <w:color w:val="808080" w:themeColor="background1" w:themeShade="80"/>
        </w:rPr>
        <w:t>Nosrati</w:t>
      </w:r>
      <w:proofErr w:type="spellEnd"/>
      <w:r w:rsidR="00DD0D13" w:rsidRPr="00DD0D13">
        <w:rPr>
          <w:color w:val="808080" w:themeColor="background1" w:themeShade="80"/>
        </w:rPr>
        <w:t>, 2011)</w:t>
      </w:r>
      <w:r>
        <w:rPr>
          <w:color w:val="000000" w:themeColor="text1"/>
        </w:rPr>
        <w:t>.</w:t>
      </w:r>
      <w:r w:rsidR="006908B8">
        <w:rPr>
          <w:color w:val="000000" w:themeColor="text1"/>
        </w:rPr>
        <w:t xml:space="preserve"> </w:t>
      </w:r>
      <w:r w:rsidR="00DD0D13">
        <w:rPr>
          <w:color w:val="000000" w:themeColor="text1"/>
        </w:rPr>
        <w:t>But,</w:t>
      </w:r>
      <w:r w:rsidR="006908B8">
        <w:rPr>
          <w:color w:val="000000" w:themeColor="text1"/>
        </w:rPr>
        <w:t xml:space="preserve">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3849E001" w14:textId="3FE44B1E" w:rsidR="00176F97" w:rsidRPr="00711430" w:rsidRDefault="00E82476" w:rsidP="00711430">
      <w:pPr>
        <w:rPr>
          <w:rFonts w:eastAsia="Times New Roman" w:cs="Times New Roman"/>
          <w:color w:val="808080" w:themeColor="background1" w:themeShade="80"/>
          <w:lang w:val="en-US" w:eastAsia="en-US"/>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w:t>
      </w:r>
      <w:r w:rsidR="009C79A4">
        <w:rPr>
          <w:color w:val="000000" w:themeColor="text1"/>
        </w:rPr>
        <w:t xml:space="preserve"> When compared to Java and python, C++ has a much faster code execute time </w:t>
      </w:r>
      <w:r w:rsidR="009C79A4" w:rsidRPr="00E959BF">
        <w:rPr>
          <w:color w:val="808080" w:themeColor="background1" w:themeShade="80"/>
        </w:rPr>
        <w:t>(</w:t>
      </w:r>
      <w:proofErr w:type="spellStart"/>
      <w:r w:rsidR="009C79A4" w:rsidRPr="00E959BF">
        <w:rPr>
          <w:rFonts w:eastAsia="Times New Roman" w:cs="Arial"/>
          <w:color w:val="808080" w:themeColor="background1" w:themeShade="80"/>
          <w:shd w:val="clear" w:color="auto" w:fill="FFFFFF"/>
          <w:lang w:val="en-US" w:eastAsia="en-US"/>
        </w:rPr>
        <w:t>Alnaser</w:t>
      </w:r>
      <w:proofErr w:type="spellEnd"/>
      <w:r w:rsidR="00711430">
        <w:rPr>
          <w:rFonts w:eastAsia="Times New Roman" w:cs="Arial"/>
          <w:color w:val="808080" w:themeColor="background1" w:themeShade="80"/>
          <w:shd w:val="clear" w:color="auto" w:fill="FFFFFF"/>
          <w:lang w:val="en-US" w:eastAsia="en-US"/>
        </w:rPr>
        <w:t>,</w:t>
      </w:r>
      <w:r w:rsidR="00711430">
        <w:rPr>
          <w:rFonts w:eastAsia="Times New Roman" w:cs="Times New Roman"/>
          <w:color w:val="808080" w:themeColor="background1" w:themeShade="80"/>
          <w:lang w:val="en-US" w:eastAsia="en-US"/>
        </w:rPr>
        <w:t xml:space="preserve"> e</w:t>
      </w:r>
      <w:r w:rsidR="009C79A4" w:rsidRPr="00E959BF">
        <w:rPr>
          <w:color w:val="808080" w:themeColor="background1" w:themeShade="80"/>
        </w:rPr>
        <w:t>t al</w:t>
      </w:r>
      <w:r w:rsidR="00711430">
        <w:rPr>
          <w:color w:val="808080" w:themeColor="background1" w:themeShade="80"/>
        </w:rPr>
        <w:t>.</w:t>
      </w:r>
      <w:r w:rsidR="009C79A4" w:rsidRPr="00E959BF">
        <w:rPr>
          <w:color w:val="808080" w:themeColor="background1" w:themeShade="80"/>
        </w:rPr>
        <w:t>, 2012).</w:t>
      </w:r>
      <w:r w:rsidR="004F1739" w:rsidRPr="00E959BF">
        <w:rPr>
          <w:color w:val="000000" w:themeColor="text1"/>
        </w:rPr>
        <w:t xml:space="preserve"> </w:t>
      </w:r>
      <w:r w:rsidR="005C1B1C" w:rsidRPr="00E959BF">
        <w:rPr>
          <w:color w:val="000000" w:themeColor="text1"/>
        </w:rPr>
        <w:t>However, C++ is sometimes avoided due to its slow development speeds and difficulty of debugging. Reliability can also be compromised when using C++ since the programmer</w:t>
      </w:r>
      <w:r w:rsidR="005C1B1C">
        <w:rPr>
          <w:color w:val="000000" w:themeColor="text1"/>
        </w:rPr>
        <w:t xml:space="preserve">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w:t>
      </w:r>
      <w:proofErr w:type="spellStart"/>
      <w:r>
        <w:t>Biomedcentral</w:t>
      </w:r>
      <w:proofErr w:type="spellEnd"/>
      <w:r>
        <w:t xml:space="preserve"> </w:t>
      </w:r>
      <w:r w:rsidRPr="00C92B4E">
        <w:rPr>
          <w:color w:val="808080" w:themeColor="background1" w:themeShade="80"/>
        </w:rPr>
        <w:t>(</w:t>
      </w:r>
      <w:proofErr w:type="spellStart"/>
      <w:r w:rsidRPr="00C92B4E">
        <w:rPr>
          <w:color w:val="808080" w:themeColor="background1" w:themeShade="80"/>
        </w:rPr>
        <w:t>Biomedcentral</w:t>
      </w:r>
      <w:proofErr w:type="spellEnd"/>
      <w:r w:rsidRPr="00C92B4E">
        <w:rPr>
          <w:color w:val="808080" w:themeColor="background1" w:themeShade="80"/>
        </w:rPr>
        <w:t>, 2015)</w:t>
      </w:r>
      <w:r>
        <w:t xml:space="preserve"> provided an accurate display of the comparison of speed between the languages, as shown below:</w:t>
      </w:r>
    </w:p>
    <w:p w14:paraId="5A4942F1" w14:textId="502FAF1B" w:rsidR="008F1410" w:rsidRDefault="008F1410" w:rsidP="00796C10">
      <w:r>
        <w:rPr>
          <w:noProof/>
          <w:lang w:val="en-US" w:eastAsia="en-US"/>
        </w:rPr>
        <w:lastRenderedPageBreak/>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200" cy="2763520"/>
                    </a:xfrm>
                    <a:prstGeom prst="rect">
                      <a:avLst/>
                    </a:prstGeom>
                  </pic:spPr>
                </pic:pic>
              </a:graphicData>
            </a:graphic>
          </wp:inline>
        </w:drawing>
      </w:r>
    </w:p>
    <w:p w14:paraId="743D4B28" w14:textId="494543B1" w:rsidR="00176F97" w:rsidRDefault="00D626B3" w:rsidP="00176F97">
      <w:pPr>
        <w:spacing w:line="210" w:lineRule="atLeast"/>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w:t>
      </w:r>
      <w:proofErr w:type="spellStart"/>
      <w:r w:rsidR="00F71059">
        <w:rPr>
          <w:color w:val="365F91" w:themeColor="accent1" w:themeShade="BF"/>
        </w:rPr>
        <w:t>B</w:t>
      </w:r>
      <w:r w:rsidR="008F1410">
        <w:rPr>
          <w:color w:val="365F91" w:themeColor="accent1" w:themeShade="BF"/>
        </w:rPr>
        <w:t>iomedcentral</w:t>
      </w:r>
      <w:proofErr w:type="spellEnd"/>
      <w:r w:rsidR="008F1410">
        <w:rPr>
          <w:color w:val="365F91" w:themeColor="accent1" w:themeShade="BF"/>
        </w:rPr>
        <w:t>, 2015)</w:t>
      </w:r>
    </w:p>
    <w:p w14:paraId="3CB0D207" w14:textId="06F0FBA9" w:rsidR="00176F97" w:rsidRDefault="00176F97" w:rsidP="00176F97">
      <w:pPr>
        <w:pStyle w:val="Heading2"/>
        <w:rPr>
          <w:sz w:val="22"/>
        </w:rPr>
      </w:pPr>
      <w:bookmarkStart w:id="15" w:name="_Toc323558689"/>
      <w:r>
        <w:rPr>
          <w:sz w:val="22"/>
        </w:rPr>
        <w:t>3.2.2</w:t>
      </w:r>
      <w:r w:rsidRPr="000D3964">
        <w:rPr>
          <w:sz w:val="22"/>
        </w:rPr>
        <w:t xml:space="preserve"> </w:t>
      </w:r>
      <w:r>
        <w:rPr>
          <w:sz w:val="22"/>
        </w:rPr>
        <w:t>Frameworks</w:t>
      </w:r>
      <w:r w:rsidR="003A30CA">
        <w:rPr>
          <w:sz w:val="22"/>
        </w:rPr>
        <w:t xml:space="preserve"> and GUI API’s</w:t>
      </w:r>
      <w:bookmarkEnd w:id="15"/>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w:t>
      </w:r>
      <w:r w:rsidRPr="00796C10">
        <w:rPr>
          <w:color w:val="808080" w:themeColor="background1" w:themeShade="80"/>
        </w:rPr>
        <w:t>(Qt Creator, 2015)</w:t>
      </w:r>
      <w:r>
        <w:rPr>
          <w:color w:val="000000" w:themeColor="text1"/>
        </w:rPr>
        <w:t xml:space="preserve">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6C7798">
      <w:pPr>
        <w:spacing w:line="210" w:lineRule="atLeast"/>
        <w:rPr>
          <w:color w:val="000000" w:themeColor="text1"/>
        </w:rPr>
      </w:pPr>
      <w:r>
        <w:rPr>
          <w:noProof/>
          <w:color w:val="000000" w:themeColor="text1"/>
          <w:lang w:val="en-US" w:eastAsia="en-US"/>
        </w:rPr>
        <w:drawing>
          <wp:inline distT="0" distB="0" distL="0" distR="0" wp14:anchorId="547DAE11" wp14:editId="13B0F629">
            <wp:extent cx="3714148" cy="2060837"/>
            <wp:effectExtent l="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6323" cy="2062044"/>
                    </a:xfrm>
                    <a:prstGeom prst="rect">
                      <a:avLst/>
                    </a:prstGeom>
                    <a:noFill/>
                    <a:ln>
                      <a:noFill/>
                    </a:ln>
                  </pic:spPr>
                </pic:pic>
              </a:graphicData>
            </a:graphic>
          </wp:inline>
        </w:drawing>
      </w:r>
    </w:p>
    <w:p w14:paraId="277DF5E3" w14:textId="13CF7BEB" w:rsidR="00B21335" w:rsidRPr="00C31FFE" w:rsidRDefault="00B21335" w:rsidP="006C7798">
      <w:pPr>
        <w:spacing w:line="210" w:lineRule="atLeast"/>
        <w:rPr>
          <w:color w:val="365F91" w:themeColor="accent1" w:themeShade="BF"/>
        </w:rPr>
      </w:pPr>
      <w:r>
        <w:rPr>
          <w:color w:val="365F91" w:themeColor="accent1" w:themeShade="BF"/>
        </w:rPr>
        <w:t>Figure 3.2.2 – QT’s GUI tool (QT Creator, 2015)</w:t>
      </w:r>
    </w:p>
    <w:p w14:paraId="081FAEEF" w14:textId="701C94D0" w:rsidR="00FD5BF5"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r w:rsidR="007B60AE">
        <w:rPr>
          <w:color w:val="000000" w:themeColor="text1"/>
        </w:rPr>
        <w:t xml:space="preserve"> </w:t>
      </w:r>
      <w:r w:rsidR="00372CE2">
        <w:rPr>
          <w:color w:val="000000" w:themeColor="text1"/>
        </w:rPr>
        <w:t>The CSS parser that comes built into QT makes it much easier to apply style to the GUI of the application and would be extremely useful later on in the development of the project when the ‘plug-in’ system is</w:t>
      </w:r>
      <w:r w:rsidR="00507EDE">
        <w:rPr>
          <w:color w:val="000000" w:themeColor="text1"/>
        </w:rPr>
        <w:t xml:space="preserve"> implemented. This means that the </w:t>
      </w:r>
      <w:r w:rsidR="000B1776">
        <w:rPr>
          <w:color w:val="000000" w:themeColor="text1"/>
        </w:rPr>
        <w:t>user would</w:t>
      </w:r>
      <w:r w:rsidR="00372CE2">
        <w:rPr>
          <w:color w:val="000000" w:themeColor="text1"/>
        </w:rPr>
        <w:t xml:space="preserve"> be</w:t>
      </w:r>
      <w:r w:rsidR="00507EDE">
        <w:rPr>
          <w:color w:val="000000" w:themeColor="text1"/>
        </w:rPr>
        <w:t xml:space="preserve"> able</w:t>
      </w:r>
      <w:r w:rsidR="00057945">
        <w:rPr>
          <w:color w:val="000000" w:themeColor="text1"/>
        </w:rPr>
        <w:t xml:space="preserve"> to create </w:t>
      </w:r>
      <w:proofErr w:type="gramStart"/>
      <w:r w:rsidR="000B1776">
        <w:rPr>
          <w:color w:val="000000" w:themeColor="text1"/>
        </w:rPr>
        <w:t>their own</w:t>
      </w:r>
      <w:proofErr w:type="gramEnd"/>
      <w:r w:rsidR="000B1776">
        <w:rPr>
          <w:color w:val="000000" w:themeColor="text1"/>
        </w:rPr>
        <w:t xml:space="preserve"> style-sheet and </w:t>
      </w:r>
      <w:r w:rsidR="000B1776">
        <w:rPr>
          <w:color w:val="000000" w:themeColor="text1"/>
        </w:rPr>
        <w:lastRenderedPageBreak/>
        <w:t>completely change the look of the application with out re-compiling the source code of the code-editor</w:t>
      </w:r>
      <w:r w:rsidR="00372CE2">
        <w:rPr>
          <w:color w:val="000000" w:themeColor="text1"/>
        </w:rPr>
        <w:t>.</w:t>
      </w:r>
      <w:r w:rsidR="000B1776">
        <w:rPr>
          <w:color w:val="000000" w:themeColor="text1"/>
        </w:rPr>
        <w:t xml:space="preserve"> </w:t>
      </w:r>
      <w:r w:rsidR="00C31FFE">
        <w:rPr>
          <w:color w:val="000000" w:themeColor="text1"/>
        </w:rPr>
        <w:t>A sample of QCSS (QT’</w:t>
      </w:r>
      <w:r w:rsidR="009432EF">
        <w:rPr>
          <w:color w:val="000000" w:themeColor="text1"/>
        </w:rPr>
        <w:t>s adapted version of CSS):</w:t>
      </w:r>
    </w:p>
    <w:p w14:paraId="2DC1FD51" w14:textId="567BEBF0" w:rsidR="009432EF" w:rsidRDefault="009432EF" w:rsidP="00796C10">
      <w:pPr>
        <w:spacing w:line="210" w:lineRule="atLeast"/>
        <w:rPr>
          <w:color w:val="000000" w:themeColor="text1"/>
        </w:rPr>
      </w:pPr>
      <w:r>
        <w:rPr>
          <w:noProof/>
          <w:color w:val="000000" w:themeColor="text1"/>
          <w:lang w:val="en-US" w:eastAsia="en-US"/>
        </w:rPr>
        <w:drawing>
          <wp:inline distT="0" distB="0" distL="0" distR="0" wp14:anchorId="4A478B88" wp14:editId="24E6AE4A">
            <wp:extent cx="3200400" cy="1922463"/>
            <wp:effectExtent l="0" t="0" r="0" b="825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863" cy="1922741"/>
                    </a:xfrm>
                    <a:prstGeom prst="rect">
                      <a:avLst/>
                    </a:prstGeom>
                    <a:noFill/>
                    <a:ln>
                      <a:noFill/>
                    </a:ln>
                  </pic:spPr>
                </pic:pic>
              </a:graphicData>
            </a:graphic>
          </wp:inline>
        </w:drawing>
      </w:r>
    </w:p>
    <w:p w14:paraId="41F790CD" w14:textId="5E702FF6" w:rsidR="009432EF" w:rsidRPr="00082D63" w:rsidRDefault="009432EF" w:rsidP="00082D63">
      <w:pPr>
        <w:spacing w:line="210" w:lineRule="atLeast"/>
        <w:rPr>
          <w:color w:val="365F91" w:themeColor="accent1" w:themeShade="BF"/>
        </w:rPr>
      </w:pPr>
      <w:r>
        <w:rPr>
          <w:color w:val="365F91" w:themeColor="accent1" w:themeShade="BF"/>
        </w:rPr>
        <w:t>Figure 3.2.3 – Example QCSS code</w:t>
      </w: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w:t>
      </w:r>
      <w:proofErr w:type="spellStart"/>
      <w:r>
        <w:rPr>
          <w:color w:val="000000" w:themeColor="text1"/>
          <w:u w:val="single"/>
        </w:rPr>
        <w:t>Ultimatepp</w:t>
      </w:r>
      <w:proofErr w:type="spellEnd"/>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6C7798">
      <w:r>
        <w:rPr>
          <w:noProof/>
          <w:lang w:val="en-US" w:eastAsia="en-US"/>
        </w:rPr>
        <w:drawing>
          <wp:inline distT="0" distB="0" distL="0" distR="0" wp14:anchorId="6B6F4F59" wp14:editId="3E0010E9">
            <wp:extent cx="3429000" cy="2257872"/>
            <wp:effectExtent l="0" t="0" r="0" b="317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0094" cy="2258593"/>
                    </a:xfrm>
                    <a:prstGeom prst="rect">
                      <a:avLst/>
                    </a:prstGeom>
                    <a:noFill/>
                    <a:ln>
                      <a:noFill/>
                    </a:ln>
                  </pic:spPr>
                </pic:pic>
              </a:graphicData>
            </a:graphic>
          </wp:inline>
        </w:drawing>
      </w:r>
    </w:p>
    <w:p w14:paraId="6A338FD1" w14:textId="593E47E9" w:rsidR="00F22893" w:rsidRPr="00F22893" w:rsidRDefault="00F22893" w:rsidP="006C7798">
      <w:pPr>
        <w:spacing w:line="210" w:lineRule="atLeast"/>
        <w:rPr>
          <w:color w:val="365F91" w:themeColor="accent1" w:themeShade="BF"/>
        </w:rPr>
      </w:pPr>
      <w:r>
        <w:rPr>
          <w:color w:val="365F91" w:themeColor="accent1" w:themeShade="BF"/>
        </w:rPr>
        <w:t>Figure 3.2.4 – Ultimate++’s IDE (</w:t>
      </w:r>
      <w:proofErr w:type="spellStart"/>
      <w:r>
        <w:rPr>
          <w:color w:val="365F91" w:themeColor="accent1" w:themeShade="BF"/>
        </w:rPr>
        <w:t>Ultimatepp</w:t>
      </w:r>
      <w:proofErr w:type="spellEnd"/>
      <w:r>
        <w:rPr>
          <w:color w:val="365F91" w:themeColor="accent1" w:themeShade="BF"/>
        </w:rPr>
        <w:t>,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727675FF" w14:textId="77777777" w:rsidR="00303BC0" w:rsidRPr="003A30CA" w:rsidRDefault="00303BC0" w:rsidP="003A30CA"/>
    <w:p w14:paraId="3E1C4CF7" w14:textId="19BAB1F2" w:rsidR="00DA4635" w:rsidRDefault="00DA4635" w:rsidP="00DA4635">
      <w:pPr>
        <w:spacing w:line="210" w:lineRule="atLeast"/>
        <w:rPr>
          <w:color w:val="000000" w:themeColor="text1"/>
          <w:u w:val="single"/>
        </w:rPr>
      </w:pPr>
      <w:r>
        <w:rPr>
          <w:color w:val="000000" w:themeColor="text1"/>
          <w:u w:val="single"/>
        </w:rPr>
        <w:lastRenderedPageBreak/>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179" w:type="dxa"/>
        <w:tblInd w:w="108" w:type="dxa"/>
        <w:shd w:val="clear" w:color="auto" w:fill="95B3D7" w:themeFill="accent1" w:themeFillTint="99"/>
        <w:tblLayout w:type="fixed"/>
        <w:tblLook w:val="04A0" w:firstRow="1" w:lastRow="0" w:firstColumn="1" w:lastColumn="0" w:noHBand="0" w:noVBand="1"/>
      </w:tblPr>
      <w:tblGrid>
        <w:gridCol w:w="1644"/>
        <w:gridCol w:w="1096"/>
        <w:gridCol w:w="1233"/>
        <w:gridCol w:w="1096"/>
        <w:gridCol w:w="1644"/>
        <w:gridCol w:w="1370"/>
        <w:gridCol w:w="1096"/>
      </w:tblGrid>
      <w:tr w:rsidR="00623AC5" w14:paraId="4C3D3015" w14:textId="77777777" w:rsidTr="00240793">
        <w:trPr>
          <w:trHeight w:val="662"/>
        </w:trPr>
        <w:tc>
          <w:tcPr>
            <w:tcW w:w="1644"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64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37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240793">
        <w:trPr>
          <w:trHeight w:val="548"/>
        </w:trPr>
        <w:tc>
          <w:tcPr>
            <w:tcW w:w="1644"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096"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09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64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37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09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240793">
        <w:trPr>
          <w:trHeight w:val="525"/>
        </w:trPr>
        <w:tc>
          <w:tcPr>
            <w:tcW w:w="1644"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proofErr w:type="spellStart"/>
            <w:r>
              <w:rPr>
                <w:color w:val="548DD4" w:themeColor="text2" w:themeTint="99"/>
                <w:sz w:val="18"/>
                <w:szCs w:val="18"/>
              </w:rPr>
              <w:t>Ultimatepp</w:t>
            </w:r>
            <w:proofErr w:type="spellEnd"/>
            <w:r>
              <w:rPr>
                <w:color w:val="548DD4" w:themeColor="text2" w:themeTint="99"/>
                <w:sz w:val="18"/>
                <w:szCs w:val="18"/>
              </w:rPr>
              <w:t>, 2016</w:t>
            </w:r>
            <w:r w:rsidRPr="000C2825">
              <w:rPr>
                <w:color w:val="548DD4" w:themeColor="text2" w:themeTint="99"/>
                <w:sz w:val="18"/>
                <w:szCs w:val="18"/>
              </w:rPr>
              <w:t>)</w:t>
            </w:r>
          </w:p>
        </w:tc>
        <w:tc>
          <w:tcPr>
            <w:tcW w:w="1096"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33"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64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37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240793">
        <w:trPr>
          <w:trHeight w:val="525"/>
        </w:trPr>
        <w:tc>
          <w:tcPr>
            <w:tcW w:w="1644"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096"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33"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64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37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1D4E4F37" w14:textId="531AD97C" w:rsidR="00A220E8" w:rsidRDefault="00A220E8" w:rsidP="00A220E8">
      <w:pPr>
        <w:spacing w:line="210" w:lineRule="atLeast"/>
        <w:rPr>
          <w:color w:val="000000" w:themeColor="text1"/>
          <w:u w:val="single"/>
        </w:rPr>
      </w:pPr>
      <w:r>
        <w:rPr>
          <w:color w:val="000000" w:themeColor="text1"/>
          <w:u w:val="single"/>
        </w:rPr>
        <w:t>Text editing features</w:t>
      </w:r>
    </w:p>
    <w:p w14:paraId="705F9119" w14:textId="759B0AFC" w:rsidR="00A220E8" w:rsidRDefault="001104BD" w:rsidP="001609C1">
      <w:r>
        <w:t xml:space="preserve">As discussed in section 3.1.4 software functionality, there are 4 common features that </w:t>
      </w:r>
      <w:r w:rsidR="00D52714">
        <w:t>exist</w:t>
      </w:r>
      <w:r>
        <w:t xml:space="preserve"> in various code editors that improve the users ability to write code. Due to the planned timing constraints of this project (see appendix E) the author only has enough time to implement</w:t>
      </w:r>
      <w:r w:rsidR="007B522E">
        <w:t xml:space="preserve"> only</w:t>
      </w:r>
      <w:r>
        <w:t xml:space="preserve"> two functionalities. So it is important that the author chooses the most effective functions. The author produced a questionnaire that was posted on the popular computer science forum “Hacker news”</w:t>
      </w:r>
      <w:r w:rsidR="00D52714">
        <w:t xml:space="preserve"> </w:t>
      </w:r>
      <w:r w:rsidR="00D52714" w:rsidRPr="00F3457C">
        <w:rPr>
          <w:color w:val="808080" w:themeColor="background1" w:themeShade="80"/>
        </w:rPr>
        <w:t>(Hacker news, 2016)</w:t>
      </w:r>
      <w:r>
        <w:t xml:space="preserve"> in order to gain a better understanding of the</w:t>
      </w:r>
      <w:r w:rsidR="000645F1">
        <w:t xml:space="preserve"> target</w:t>
      </w:r>
      <w:r>
        <w:t xml:space="preserve"> </w:t>
      </w:r>
      <w:r w:rsidR="000645F1">
        <w:t xml:space="preserve">users </w:t>
      </w:r>
      <w:r>
        <w:t>wants. This question-air asked common programmers whi</w:t>
      </w:r>
      <w:r w:rsidR="00776CA8">
        <w:t>ch feature they use the most out</w:t>
      </w:r>
      <w:r>
        <w:t xml:space="preserve"> of the 4:</w:t>
      </w:r>
    </w:p>
    <w:p w14:paraId="50E9A252" w14:textId="4C85A6B9" w:rsidR="00240793" w:rsidRDefault="00240793" w:rsidP="001609C1">
      <w:r>
        <w:rPr>
          <w:noProof/>
          <w:lang w:val="en-US" w:eastAsia="en-US"/>
        </w:rPr>
        <w:drawing>
          <wp:inline distT="0" distB="0" distL="0" distR="0" wp14:anchorId="7695A43F" wp14:editId="62626468">
            <wp:extent cx="4887975" cy="2044700"/>
            <wp:effectExtent l="0" t="0" r="0" b="0"/>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2047" t="2097"/>
                    <a:stretch/>
                  </pic:blipFill>
                  <pic:spPr bwMode="auto">
                    <a:xfrm>
                      <a:off x="0" y="0"/>
                      <a:ext cx="4892421" cy="2046560"/>
                    </a:xfrm>
                    <a:prstGeom prst="rect">
                      <a:avLst/>
                    </a:prstGeom>
                    <a:noFill/>
                    <a:ln>
                      <a:noFill/>
                    </a:ln>
                    <a:extLst>
                      <a:ext uri="{53640926-AAD7-44d8-BBD7-CCE9431645EC}">
                        <a14:shadowObscured xmlns:a14="http://schemas.microsoft.com/office/drawing/2010/main"/>
                      </a:ext>
                    </a:extLst>
                  </pic:spPr>
                </pic:pic>
              </a:graphicData>
            </a:graphic>
          </wp:inline>
        </w:drawing>
      </w:r>
    </w:p>
    <w:p w14:paraId="07A35B13" w14:textId="66AC5F48" w:rsidR="00240793" w:rsidRDefault="00240793" w:rsidP="00240793">
      <w:pPr>
        <w:spacing w:line="210" w:lineRule="atLeast"/>
        <w:rPr>
          <w:color w:val="365F91" w:themeColor="accent1" w:themeShade="BF"/>
        </w:rPr>
      </w:pPr>
      <w:r>
        <w:rPr>
          <w:color w:val="365F91" w:themeColor="accent1" w:themeShade="BF"/>
        </w:rPr>
        <w:t>Figure 3.2.6 – Results for questionnaire</w:t>
      </w:r>
    </w:p>
    <w:p w14:paraId="37F5D978" w14:textId="1D643C1E" w:rsidR="00240793" w:rsidRDefault="00240793" w:rsidP="00240793">
      <w:pPr>
        <w:spacing w:line="210" w:lineRule="atLeast"/>
      </w:pPr>
      <w:r>
        <w:lastRenderedPageBreak/>
        <w:t>As can bee seen in Figure 3.2.5, 136 applicants completed the questionnaire. The results showed that there was an extremely high demand for the search and replace functionality which received a total of 70 votes. Second came the auto-indentation feature, which received 41 votes and was closely followed by code refactoring</w:t>
      </w:r>
      <w:r w:rsidR="00C60888">
        <w:t xml:space="preserve"> (22 votes). Multi-lined editing came in last with a mere 3 votes.</w:t>
      </w:r>
    </w:p>
    <w:p w14:paraId="5752340A" w14:textId="5A17F665" w:rsidR="00240793" w:rsidRPr="00F96F5C" w:rsidRDefault="00C60888" w:rsidP="00F96F5C">
      <w:pPr>
        <w:spacing w:line="210" w:lineRule="atLeast"/>
        <w:rPr>
          <w:color w:val="365F91" w:themeColor="accent1" w:themeShade="BF"/>
        </w:rPr>
      </w:pPr>
      <w:r>
        <w:t>This graph shows us that the typical programmers that would be using the Able software, if were to only pick 2 features, would choose to use the “search and replace” functionality along with the auto-indentation feature and therefore making these the most suitable for the project.</w:t>
      </w:r>
    </w:p>
    <w:p w14:paraId="24BA2B6F" w14:textId="188071DB" w:rsidR="00D34E33" w:rsidRDefault="00D626B3" w:rsidP="00097B9E">
      <w:pPr>
        <w:pStyle w:val="Heading2"/>
      </w:pPr>
      <w:bookmarkStart w:id="16" w:name="_Toc323558690"/>
      <w:r>
        <w:t>3</w:t>
      </w:r>
      <w:r w:rsidR="00114591">
        <w:t>.3</w:t>
      </w:r>
      <w:r w:rsidR="00D34E33">
        <w:t xml:space="preserve"> </w:t>
      </w:r>
      <w:r w:rsidR="007F779C">
        <w:t>Comparison of algorithms</w:t>
      </w:r>
      <w:bookmarkEnd w:id="16"/>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7" w:name="_Toc323558691"/>
      <w:r>
        <w:rPr>
          <w:sz w:val="22"/>
        </w:rPr>
        <w:t>3.3</w:t>
      </w:r>
      <w:r w:rsidRPr="000D3964">
        <w:rPr>
          <w:sz w:val="22"/>
        </w:rPr>
        <w:t xml:space="preserve">.1 </w:t>
      </w:r>
      <w:r>
        <w:rPr>
          <w:sz w:val="22"/>
        </w:rPr>
        <w:t>Syntax highlighting techniques</w:t>
      </w:r>
      <w:bookmarkEnd w:id="17"/>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proofErr w:type="gramStart"/>
      <w:r>
        <w:t xml:space="preserve">This test was performed by </w:t>
      </w:r>
      <w:r w:rsidR="006E6ABE">
        <w:t>running both of the algorithms in two different scenarios</w:t>
      </w:r>
      <w:proofErr w:type="gramEnd"/>
      <w:r w:rsidR="006E6ABE">
        <w:t>: Firstly, when the code file is first loaded/initialised (requiring the entire file to be highlighted). Secondly, when a change has been through the editing interface to the displayed code (requiring a re-highlight).</w:t>
      </w:r>
    </w:p>
    <w:tbl>
      <w:tblPr>
        <w:tblW w:w="9022" w:type="dxa"/>
        <w:tblInd w:w="93" w:type="dxa"/>
        <w:tblLayout w:type="fixed"/>
        <w:tblLook w:val="04A0" w:firstRow="1" w:lastRow="0" w:firstColumn="1" w:lastColumn="0" w:noHBand="0" w:noVBand="1"/>
      </w:tblPr>
      <w:tblGrid>
        <w:gridCol w:w="1716"/>
        <w:gridCol w:w="1405"/>
        <w:gridCol w:w="1396"/>
        <w:gridCol w:w="130"/>
        <w:gridCol w:w="2058"/>
        <w:gridCol w:w="28"/>
        <w:gridCol w:w="2289"/>
      </w:tblGrid>
      <w:tr w:rsidR="002E779F" w:rsidRPr="002E779F" w14:paraId="4FB561DB" w14:textId="77777777" w:rsidTr="00E959BF">
        <w:trPr>
          <w:trHeight w:val="312"/>
        </w:trPr>
        <w:tc>
          <w:tcPr>
            <w:tcW w:w="17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405"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52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058"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317"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E959BF">
        <w:trPr>
          <w:trHeight w:val="312"/>
        </w:trPr>
        <w:tc>
          <w:tcPr>
            <w:tcW w:w="1716"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 xml:space="preserve">Standard </w:t>
            </w:r>
            <w:proofErr w:type="spellStart"/>
            <w:r>
              <w:rPr>
                <w:rFonts w:ascii="Calibri" w:eastAsia="Times New Roman" w:hAnsi="Calibri" w:cs="Times New Roman"/>
                <w:color w:val="000000"/>
                <w:sz w:val="24"/>
                <w:szCs w:val="24"/>
                <w:lang w:val="en-US" w:eastAsia="en-US"/>
              </w:rPr>
              <w:t>CodeHighlight</w:t>
            </w:r>
            <w:proofErr w:type="spellEnd"/>
          </w:p>
        </w:tc>
        <w:tc>
          <w:tcPr>
            <w:tcW w:w="1405"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396"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216"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289"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396"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216"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289"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396"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216"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289"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396"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216"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289"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E959BF">
        <w:trPr>
          <w:trHeight w:val="312"/>
        </w:trPr>
        <w:tc>
          <w:tcPr>
            <w:tcW w:w="1716"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proofErr w:type="spellStart"/>
            <w:r>
              <w:rPr>
                <w:rFonts w:ascii="Calibri" w:eastAsia="Times New Roman" w:hAnsi="Calibri" w:cs="Times New Roman"/>
                <w:color w:val="000000"/>
                <w:sz w:val="24"/>
                <w:szCs w:val="24"/>
                <w:lang w:val="en-US" w:eastAsia="en-US"/>
              </w:rPr>
              <w:t>BlockHighlight</w:t>
            </w:r>
            <w:proofErr w:type="spellEnd"/>
          </w:p>
        </w:tc>
        <w:tc>
          <w:tcPr>
            <w:tcW w:w="1405"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396"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216"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289"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E959BF">
        <w:trPr>
          <w:trHeight w:val="312"/>
        </w:trPr>
        <w:tc>
          <w:tcPr>
            <w:tcW w:w="1716"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396"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216"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289"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E959BF">
        <w:trPr>
          <w:trHeight w:val="312"/>
        </w:trPr>
        <w:tc>
          <w:tcPr>
            <w:tcW w:w="1716"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396"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216"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289"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E959BF">
        <w:trPr>
          <w:trHeight w:val="312"/>
        </w:trPr>
        <w:tc>
          <w:tcPr>
            <w:tcW w:w="1716"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396"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216"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289"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w:t>
      </w:r>
      <w:proofErr w:type="spellStart"/>
      <w:r w:rsidR="00135FA6">
        <w:t>CodeHighlight</w:t>
      </w:r>
      <w:proofErr w:type="spellEnd"/>
      <w:r w:rsidR="00135FA6">
        <w:t xml:space="preserve">’ </w:t>
      </w:r>
      <w:r>
        <w:t xml:space="preserve">algorithm </w:t>
      </w:r>
      <w:r w:rsidR="00135FA6">
        <w:t xml:space="preserve">has a slightly quicker initialisation speed since it has fewer overheads. However, whenever the algorithm is used for re-highlighting, its </w:t>
      </w:r>
      <w:r w:rsidR="00135FA6">
        <w:lastRenderedPageBreak/>
        <w:t>speed is considerably slower than the advanced ‘</w:t>
      </w:r>
      <w:proofErr w:type="spellStart"/>
      <w:r w:rsidR="00135FA6">
        <w:t>BlockHighlight</w:t>
      </w:r>
      <w:proofErr w:type="spellEnd"/>
      <w:r w:rsidR="00135FA6">
        <w:t>’ algorithm. For this reason, the advanced ‘</w:t>
      </w:r>
      <w:proofErr w:type="spellStart"/>
      <w:r w:rsidR="00135FA6">
        <w:t>BlockHighlight</w:t>
      </w:r>
      <w:proofErr w:type="spellEnd"/>
      <w:r w:rsidR="00135FA6">
        <w:t>’ algorithm is much more suitable for this project.</w:t>
      </w:r>
    </w:p>
    <w:p w14:paraId="06BF6980" w14:textId="144A7D0E" w:rsidR="00E05E75" w:rsidRDefault="00E05E75" w:rsidP="00E05E75">
      <w:pPr>
        <w:pStyle w:val="Heading2"/>
        <w:rPr>
          <w:sz w:val="22"/>
        </w:rPr>
      </w:pPr>
      <w:bookmarkStart w:id="18" w:name="_Toc323558692"/>
      <w:r>
        <w:rPr>
          <w:sz w:val="22"/>
        </w:rPr>
        <w:t>3.3.2</w:t>
      </w:r>
      <w:r w:rsidRPr="000D3964">
        <w:rPr>
          <w:sz w:val="22"/>
        </w:rPr>
        <w:t xml:space="preserve"> </w:t>
      </w:r>
      <w:r w:rsidR="00211038">
        <w:rPr>
          <w:sz w:val="22"/>
        </w:rPr>
        <w:t>Lexical analysis</w:t>
      </w:r>
      <w:bookmarkEnd w:id="18"/>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2B583F89"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w:t>
      </w:r>
      <w:r w:rsidR="00F22701">
        <w:rPr>
          <w:color w:val="000000" w:themeColor="text1"/>
        </w:rPr>
        <w:t xml:space="preserve"> </w:t>
      </w:r>
      <w:r w:rsidR="00F22701" w:rsidRPr="00F22701">
        <w:rPr>
          <w:color w:val="808080" w:themeColor="background1" w:themeShade="80"/>
        </w:rPr>
        <w:t>(</w:t>
      </w:r>
      <w:r w:rsidR="00711430">
        <w:rPr>
          <w:color w:val="808080" w:themeColor="background1" w:themeShade="80"/>
        </w:rPr>
        <w:t>J</w:t>
      </w:r>
      <w:r w:rsidR="00F22701" w:rsidRPr="00F22701">
        <w:rPr>
          <w:color w:val="808080" w:themeColor="background1" w:themeShade="80"/>
        </w:rPr>
        <w:t>ohnson, 2008)</w:t>
      </w:r>
      <w:r>
        <w:rPr>
          <w:color w:val="000000" w:themeColor="text1"/>
        </w:rPr>
        <w:t>.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1D976F46" w:rsidR="00CA553C" w:rsidRPr="00A71A8F" w:rsidRDefault="00CA553C" w:rsidP="00A71A8F">
      <w:pPr>
        <w:rPr>
          <w:rFonts w:ascii="Times" w:eastAsia="Times New Roman" w:hAnsi="Times" w:cs="Times New Roman"/>
          <w:sz w:val="20"/>
          <w:szCs w:val="20"/>
          <w:lang w:val="en-US" w:eastAsia="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w:t>
      </w:r>
      <w:r w:rsidR="00AC469E" w:rsidRPr="00A71A8F">
        <w:rPr>
          <w:rFonts w:cs="Times"/>
          <w:lang w:val="en-US"/>
        </w:rPr>
        <w:t>single token type, together these form a finite state machine capable of describing the grammar</w:t>
      </w:r>
      <w:r w:rsidR="00A71A8F" w:rsidRPr="00A71A8F">
        <w:rPr>
          <w:rFonts w:cs="Times"/>
          <w:lang w:val="en-US"/>
        </w:rPr>
        <w:t xml:space="preserve"> </w:t>
      </w:r>
      <w:r w:rsidR="00A71A8F" w:rsidRPr="00A71A8F">
        <w:rPr>
          <w:rFonts w:cs="Times"/>
          <w:color w:val="808080" w:themeColor="background1" w:themeShade="80"/>
          <w:lang w:val="en-US"/>
        </w:rPr>
        <w:t>(</w:t>
      </w:r>
      <w:r w:rsidR="00A71A8F" w:rsidRPr="00A71A8F">
        <w:rPr>
          <w:rFonts w:eastAsia="Times New Roman" w:cs="Arial"/>
          <w:color w:val="808080" w:themeColor="background1" w:themeShade="80"/>
          <w:shd w:val="clear" w:color="auto" w:fill="FFFFFF"/>
          <w:lang w:val="en-US" w:eastAsia="en-US"/>
        </w:rPr>
        <w:t>University of Virginia, 2007)</w:t>
      </w:r>
      <w:r w:rsidR="00AC469E" w:rsidRPr="00A71A8F">
        <w:rPr>
          <w:rFonts w:cs="Times"/>
          <w:lang w:val="en-US"/>
        </w:rPr>
        <w:t>.</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60E5738B" w:rsidR="00B957C9"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Regular expression analysers fail to implement some of the functionality that Ad-hoc scanners can provide.</w:t>
      </w:r>
      <w:r w:rsidR="007C7DB4">
        <w:rPr>
          <w:color w:val="000000" w:themeColor="text1"/>
        </w:rPr>
        <w:t xml:space="preserve"> </w:t>
      </w:r>
      <w:proofErr w:type="spellStart"/>
      <w:r w:rsidR="00A07C24">
        <w:rPr>
          <w:color w:val="000000" w:themeColor="text1"/>
        </w:rPr>
        <w:t>RegExp</w:t>
      </w:r>
      <w:proofErr w:type="spellEnd"/>
      <w:r w:rsidR="00A07C24">
        <w:rPr>
          <w:color w:val="000000" w:themeColor="text1"/>
        </w:rPr>
        <w:t xml:space="preserve"> state machines cannot utilise</w:t>
      </w:r>
      <w:r>
        <w:rPr>
          <w:color w:val="000000" w:themeColor="text1"/>
        </w:rPr>
        <w:t xml:space="preserve"> ‘look-ahead’</w:t>
      </w:r>
      <w:r w:rsidR="00A07C24">
        <w:rPr>
          <w:color w:val="000000" w:themeColor="text1"/>
        </w:rPr>
        <w:t xml:space="preserve"> without serious complication</w:t>
      </w:r>
      <w:r>
        <w:rPr>
          <w:color w:val="000000" w:themeColor="text1"/>
        </w:rPr>
        <w:t xml:space="preserve"> </w:t>
      </w:r>
      <w:r w:rsidR="00A07C24">
        <w:rPr>
          <w:color w:val="000000" w:themeColor="text1"/>
        </w:rPr>
        <w:t>and do not support nesting, so larger expressions can look extremely complicated and messy</w:t>
      </w:r>
      <w:r>
        <w:rPr>
          <w:color w:val="000000" w:themeColor="text1"/>
        </w:rPr>
        <w:t>.</w:t>
      </w: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75AE6747" w:rsidR="00566573" w:rsidRPr="00097229" w:rsidRDefault="00314BFC" w:rsidP="00566573">
      <w:pPr>
        <w:rPr>
          <w:color w:val="000000" w:themeColor="text1"/>
        </w:rPr>
      </w:pPr>
      <w:r>
        <w:rPr>
          <w:color w:val="000000" w:themeColor="text1"/>
        </w:rPr>
        <w:lastRenderedPageBreak/>
        <w:t>While the results do show that the Ad-hoc scanning approach is slightly more efficient, the difference is not that great. The flexibility that the regular expression finite state machine offers is much more suitable for this project</w:t>
      </w:r>
      <w:r w:rsidR="003D1164">
        <w:rPr>
          <w:color w:val="000000" w:themeColor="text1"/>
        </w:rPr>
        <w:t xml:space="preserve"> as the efficiency is not </w:t>
      </w:r>
      <w:r w:rsidR="00974534">
        <w:rPr>
          <w:color w:val="000000" w:themeColor="text1"/>
        </w:rPr>
        <w:t xml:space="preserve">as </w:t>
      </w:r>
      <w:r w:rsidR="003D1164">
        <w:rPr>
          <w:color w:val="000000" w:themeColor="text1"/>
        </w:rPr>
        <w:t>drastically impacted</w:t>
      </w:r>
      <w:r w:rsidR="00974534">
        <w:rPr>
          <w:color w:val="000000" w:themeColor="text1"/>
        </w:rPr>
        <w:t xml:space="preserve"> as expected</w:t>
      </w:r>
      <w:r>
        <w:rPr>
          <w:color w:val="000000" w:themeColor="text1"/>
        </w:rPr>
        <w:t>.</w:t>
      </w:r>
    </w:p>
    <w:p w14:paraId="41AA86E2" w14:textId="46055768" w:rsidR="00426ADC" w:rsidRPr="00426ADC" w:rsidRDefault="00A50534" w:rsidP="00426ADC">
      <w:pPr>
        <w:pStyle w:val="Heading2"/>
        <w:rPr>
          <w:sz w:val="22"/>
        </w:rPr>
      </w:pPr>
      <w:bookmarkStart w:id="19" w:name="_Toc323558693"/>
      <w:r>
        <w:rPr>
          <w:sz w:val="22"/>
        </w:rPr>
        <w:t>3.3.3</w:t>
      </w:r>
      <w:r w:rsidRPr="000D3964">
        <w:rPr>
          <w:sz w:val="22"/>
        </w:rPr>
        <w:t xml:space="preserve"> </w:t>
      </w:r>
      <w:r w:rsidR="000C3183">
        <w:rPr>
          <w:sz w:val="22"/>
        </w:rPr>
        <w:t>Autocomplete matching</w:t>
      </w:r>
      <w:bookmarkEnd w:id="19"/>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w:t>
      </w:r>
      <w:proofErr w:type="spellStart"/>
      <w:r>
        <w:t>br</w:t>
      </w:r>
      <w:proofErr w:type="spellEnd"/>
      <w:r>
        <w:t>’ then ‘break’ should be displayed as a suggestion.</w:t>
      </w:r>
    </w:p>
    <w:p w14:paraId="22205D6F" w14:textId="67E73211" w:rsidR="00B957C9" w:rsidRDefault="00426ADC" w:rsidP="008B105B">
      <w:r>
        <w:t xml:space="preserve">In order to build a dictionary, the auto-completer needs to run </w:t>
      </w:r>
      <w:proofErr w:type="gramStart"/>
      <w:r>
        <w:t>algorithms which check the recently inputted string for new dictionary entries every time the user interacts with the editing</w:t>
      </w:r>
      <w:proofErr w:type="gramEnd"/>
      <w:r>
        <w:t xml:space="preserve">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711430">
        <w:rPr>
          <w:color w:val="808080" w:themeColor="background1" w:themeShade="80"/>
        </w:rPr>
        <w:t>(Qt, 2015</w:t>
      </w:r>
      <w:r w:rsidR="00B0483D" w:rsidRPr="00711430">
        <w:rPr>
          <w:color w:val="808080" w:themeColor="background1" w:themeShade="80"/>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56D41F96" w14:textId="22CCAFAF" w:rsidR="00A921B3"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20" w:name="_Toc323558694"/>
      <w:r>
        <w:t>3</w:t>
      </w:r>
      <w:r w:rsidR="00114591">
        <w:t>.4</w:t>
      </w:r>
      <w:r w:rsidR="00D34E33">
        <w:t xml:space="preserve"> A</w:t>
      </w:r>
      <w:r w:rsidR="002604A3">
        <w:t>lternative solutions</w:t>
      </w:r>
      <w:bookmarkEnd w:id="20"/>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1" w:name="_Toc323558695"/>
      <w:r>
        <w:rPr>
          <w:sz w:val="22"/>
        </w:rPr>
        <w:lastRenderedPageBreak/>
        <w:t>3</w:t>
      </w:r>
      <w:r w:rsidR="000D3964" w:rsidRPr="000D3964">
        <w:rPr>
          <w:sz w:val="22"/>
        </w:rPr>
        <w:t>.4.1 Critical appraisal of Atom</w:t>
      </w:r>
      <w:bookmarkEnd w:id="21"/>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684AB5">
        <w:rPr>
          <w:color w:val="808080" w:themeColor="background1" w:themeShade="80"/>
        </w:rPr>
        <w:t>(Atom</w:t>
      </w:r>
      <w:r w:rsidR="003A2D40" w:rsidRPr="00684AB5">
        <w:rPr>
          <w:color w:val="808080" w:themeColor="background1" w:themeShade="80"/>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xml:space="preserve">. This also creates great plug-in opportunities because users can share their hacks on a large </w:t>
      </w:r>
      <w:proofErr w:type="spellStart"/>
      <w:r w:rsidR="00EF35D6" w:rsidRPr="002E4D08">
        <w:rPr>
          <w:color w:val="000000" w:themeColor="text1"/>
        </w:rPr>
        <w:t>GitHub</w:t>
      </w:r>
      <w:proofErr w:type="spellEnd"/>
      <w:r w:rsidR="00EF35D6" w:rsidRPr="002E4D08">
        <w:rPr>
          <w:color w:val="000000" w:themeColor="text1"/>
        </w:rPr>
        <w:t xml:space="preserve">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711430">
        <w:rPr>
          <w:color w:val="808080" w:themeColor="background1" w:themeShade="80"/>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2" w:name="_Toc323558696"/>
      <w:r>
        <w:rPr>
          <w:sz w:val="22"/>
        </w:rPr>
        <w:lastRenderedPageBreak/>
        <w:t>3</w:t>
      </w:r>
      <w:r w:rsidR="00865E06">
        <w:rPr>
          <w:sz w:val="22"/>
        </w:rPr>
        <w:t>.4.2</w:t>
      </w:r>
      <w:r w:rsidR="00D65838" w:rsidRPr="000D3964">
        <w:rPr>
          <w:sz w:val="22"/>
        </w:rPr>
        <w:t xml:space="preserve"> Critical appraisal of </w:t>
      </w:r>
      <w:r w:rsidR="00D65838">
        <w:rPr>
          <w:sz w:val="22"/>
        </w:rPr>
        <w:t>Sublime</w:t>
      </w:r>
      <w:bookmarkEnd w:id="22"/>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1C84CB3C" w14:textId="77777777" w:rsidR="003E5C21" w:rsidRDefault="003E5C21" w:rsidP="00865E06"/>
    <w:p w14:paraId="2D7580D5" w14:textId="77777777" w:rsidR="003E5C21" w:rsidRDefault="003E5C21" w:rsidP="00865E06"/>
    <w:p w14:paraId="0FDC4286" w14:textId="77777777" w:rsidR="003E5C21" w:rsidRDefault="003E5C21" w:rsidP="00865E06"/>
    <w:p w14:paraId="0FF0CBAD" w14:textId="77777777" w:rsidR="003E5C21" w:rsidRDefault="003E5C21" w:rsidP="00865E06"/>
    <w:p w14:paraId="23C259C8" w14:textId="77777777" w:rsidR="003E5C21" w:rsidRDefault="003E5C21" w:rsidP="00865E06"/>
    <w:p w14:paraId="71FB0E64" w14:textId="77777777" w:rsidR="003E5C21" w:rsidRDefault="003E5C21" w:rsidP="00865E06"/>
    <w:p w14:paraId="6BC2BC0F" w14:textId="0B5F1F42" w:rsidR="004C38FE" w:rsidRPr="004C38FE" w:rsidRDefault="00D626B3" w:rsidP="004358B1">
      <w:pPr>
        <w:pStyle w:val="Heading1"/>
      </w:pPr>
      <w:bookmarkStart w:id="23" w:name="_Toc323558697"/>
      <w:r>
        <w:lastRenderedPageBreak/>
        <w:t>4</w:t>
      </w:r>
      <w:r w:rsidR="00185E51">
        <w:t xml:space="preserve">. </w:t>
      </w:r>
      <w:r w:rsidR="006215E6">
        <w:t>Technical development</w:t>
      </w:r>
      <w:bookmarkEnd w:id="23"/>
    </w:p>
    <w:p w14:paraId="4CBE7E5C" w14:textId="06A57B0E" w:rsidR="006215E6" w:rsidRDefault="006215E6" w:rsidP="008C4B06">
      <w:pPr>
        <w:pStyle w:val="Heading2"/>
        <w:ind w:firstLine="76"/>
      </w:pPr>
      <w:bookmarkStart w:id="24" w:name="_Toc323558698"/>
      <w:r>
        <w:t>4.1 System Design</w:t>
      </w:r>
      <w:bookmarkEnd w:id="24"/>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3E5C21">
      <w:pPr>
        <w:ind w:left="76"/>
      </w:pPr>
      <w:r>
        <w:rPr>
          <w:noProof/>
          <w:lang w:val="en-US" w:eastAsia="en-US"/>
        </w:rPr>
        <w:drawing>
          <wp:inline distT="0" distB="0" distL="0" distR="0" wp14:anchorId="366862E8" wp14:editId="19036CFD">
            <wp:extent cx="3810000" cy="38100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602" cy="3810602"/>
                    </a:xfrm>
                    <a:prstGeom prst="rect">
                      <a:avLst/>
                    </a:prstGeom>
                    <a:noFill/>
                    <a:ln>
                      <a:solidFill>
                        <a:schemeClr val="bg1">
                          <a:lumMod val="85000"/>
                        </a:schemeClr>
                      </a:solidFill>
                    </a:ln>
                  </pic:spPr>
                </pic:pic>
              </a:graphicData>
            </a:graphic>
          </wp:inline>
        </w:drawing>
      </w:r>
    </w:p>
    <w:p w14:paraId="0391017F" w14:textId="74B4EC17" w:rsidR="00A838BF" w:rsidRDefault="00A838BF" w:rsidP="003E5C21">
      <w:pPr>
        <w:ind w:firstLine="76"/>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w:t>
      </w:r>
      <w:proofErr w:type="gramStart"/>
      <w:r>
        <w:t>Able</w:t>
      </w:r>
      <w:proofErr w:type="gramEnd"/>
      <w:r>
        <w:t xml:space="preserv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15ED1A34" w:rsidR="00A838BF" w:rsidRDefault="00D9583F" w:rsidP="00A04170">
      <w:pPr>
        <w:ind w:left="76"/>
      </w:pPr>
      <w:r>
        <w:t>The ‘Hack’ system, which allows users to manage their custom themes and language support files, exists to give the software a customizable functionality. Users will be able add QSS (.</w:t>
      </w:r>
      <w:proofErr w:type="spellStart"/>
      <w:r>
        <w:t>qcss</w:t>
      </w:r>
      <w:proofErr w:type="spellEnd"/>
      <w:r>
        <w:t>) and CFG (.</w:t>
      </w:r>
      <w:proofErr w:type="spellStart"/>
      <w:r>
        <w:t>cgf</w:t>
      </w:r>
      <w:proofErr w:type="spellEnd"/>
      <w:r>
        <w:t>) files in order to give the entire software a different look or support a different language.</w:t>
      </w:r>
    </w:p>
    <w:p w14:paraId="2922775E" w14:textId="328B0065" w:rsidR="008C4B06" w:rsidRDefault="008C4B06" w:rsidP="008C4B06">
      <w:pPr>
        <w:pStyle w:val="Heading2"/>
        <w:rPr>
          <w:sz w:val="22"/>
        </w:rPr>
      </w:pPr>
      <w:bookmarkStart w:id="25" w:name="_Toc323558699"/>
      <w:r>
        <w:rPr>
          <w:sz w:val="22"/>
        </w:rPr>
        <w:lastRenderedPageBreak/>
        <w:t>4.1</w:t>
      </w:r>
      <w:r w:rsidR="00A838BF">
        <w:rPr>
          <w:sz w:val="22"/>
        </w:rPr>
        <w:t>.1</w:t>
      </w:r>
      <w:r w:rsidRPr="000D3964">
        <w:rPr>
          <w:sz w:val="22"/>
        </w:rPr>
        <w:t xml:space="preserve"> </w:t>
      </w:r>
      <w:r w:rsidR="002476E0">
        <w:rPr>
          <w:sz w:val="22"/>
        </w:rPr>
        <w:t>Specification</w:t>
      </w:r>
      <w:r w:rsidR="000E0E0A">
        <w:rPr>
          <w:sz w:val="22"/>
        </w:rPr>
        <w:t>s</w:t>
      </w:r>
      <w:bookmarkEnd w:id="25"/>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proofErr w:type="spellStart"/>
      <w:r>
        <w:rPr>
          <w:sz w:val="24"/>
          <w:szCs w:val="24"/>
        </w:rPr>
        <w:t>RegExp</w:t>
      </w:r>
      <w:proofErr w:type="spellEnd"/>
      <w:r>
        <w:rPr>
          <w:sz w:val="24"/>
          <w:szCs w:val="24"/>
        </w:rPr>
        <w:t xml:space="preserve">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6" w:name="_Toc323558700"/>
      <w:r>
        <w:lastRenderedPageBreak/>
        <w:t>4.2</w:t>
      </w:r>
      <w:r w:rsidR="006215E6">
        <w:t xml:space="preserve"> System architecture</w:t>
      </w:r>
      <w:bookmarkEnd w:id="26"/>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A543D24" w:rsidR="006215E6" w:rsidRDefault="006215E6" w:rsidP="006215E6">
      <w:r>
        <w:t xml:space="preserve">The complex algorithms that </w:t>
      </w:r>
      <w:r w:rsidR="00D26BB2">
        <w:t>will be implemented within the</w:t>
      </w:r>
      <w:r>
        <w:t xml:space="preserve"> system architecture cannot be seen inside of this diagram due to the simplification</w:t>
      </w:r>
      <w:r w:rsidR="00F333F8">
        <w:t xml:space="preserve"> but will be discussed in section 4.4</w:t>
      </w:r>
      <w:r>
        <w:t xml:space="preserve">.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w:t>
      </w:r>
      <w:r w:rsidR="00BA092E">
        <w:t>nText</w:t>
      </w:r>
      <w:proofErr w:type="spellEnd"/>
      <w:r w:rsidR="00BA092E">
        <w:t>’ variable in order to locate</w:t>
      </w:r>
      <w:r>
        <w:t xml:space="preserve"> auto-complete suggestions and to </w:t>
      </w:r>
      <w:r w:rsidR="00BA092E">
        <w:t xml:space="preserve">highlight certain tokens </w:t>
      </w:r>
      <w:r>
        <w:t>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7" w:name="_Toc323558701"/>
      <w:r>
        <w:rPr>
          <w:sz w:val="22"/>
        </w:rPr>
        <w:t>4.2</w:t>
      </w:r>
      <w:r w:rsidRPr="000D3964">
        <w:rPr>
          <w:sz w:val="22"/>
        </w:rPr>
        <w:t xml:space="preserve"> </w:t>
      </w:r>
      <w:r>
        <w:rPr>
          <w:sz w:val="22"/>
        </w:rPr>
        <w:t>Modular design</w:t>
      </w:r>
      <w:bookmarkEnd w:id="27"/>
    </w:p>
    <w:p w14:paraId="6C8E0878" w14:textId="3CD3072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711430">
        <w:rPr>
          <w:color w:val="808080" w:themeColor="background1" w:themeShade="80"/>
        </w:rPr>
        <w:t>(</w:t>
      </w:r>
      <w:proofErr w:type="spellStart"/>
      <w:r w:rsidR="00F0429F" w:rsidRPr="00711430">
        <w:rPr>
          <w:rFonts w:eastAsia="Times New Roman" w:cs="Arial"/>
          <w:color w:val="808080" w:themeColor="background1" w:themeShade="80"/>
          <w:shd w:val="clear" w:color="auto" w:fill="FFFFFF"/>
          <w:lang w:val="en-US" w:eastAsia="en-US"/>
        </w:rPr>
        <w:t>Laplante</w:t>
      </w:r>
      <w:proofErr w:type="spellEnd"/>
      <w:r w:rsidR="00F0429F" w:rsidRPr="00711430">
        <w:rPr>
          <w:rFonts w:eastAsia="Times New Roman" w:cs="Arial"/>
          <w:color w:val="808080" w:themeColor="background1" w:themeShade="80"/>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711430">
        <w:rPr>
          <w:color w:val="808080" w:themeColor="background1" w:themeShade="80"/>
        </w:rPr>
        <w:t>(Sun,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8" w:name="_Toc323558702"/>
      <w:r>
        <w:rPr>
          <w:sz w:val="22"/>
        </w:rPr>
        <w:t>4.3</w:t>
      </w:r>
      <w:r w:rsidRPr="000D3964">
        <w:rPr>
          <w:sz w:val="22"/>
        </w:rPr>
        <w:t xml:space="preserve"> </w:t>
      </w:r>
      <w:r>
        <w:rPr>
          <w:sz w:val="22"/>
        </w:rPr>
        <w:t>System functionality</w:t>
      </w:r>
      <w:bookmarkEnd w:id="28"/>
    </w:p>
    <w:p w14:paraId="1F74888E" w14:textId="2C6170E9" w:rsidR="005F030E" w:rsidRDefault="00C97997" w:rsidP="006215E6">
      <w:r>
        <w:t>The system functionality is a very important aspect of the</w:t>
      </w:r>
      <w:r w:rsidR="006C5A7E">
        <w:t xml:space="preserve"> planning stages since this </w:t>
      </w:r>
      <w:r>
        <w:t xml:space="preserve">details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013EFD27">
            <wp:extent cx="5016500" cy="3353611"/>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7856" cy="3354518"/>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21ECA409"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w:t>
      </w:r>
      <w:r w:rsidR="00795283">
        <w:t>erface is initialised</w:t>
      </w:r>
      <w:r>
        <w:t>. By looking at figure 4.3 it is obvious that the flow of the program evolves around the code editor and most interaction leads back to the editing interface.</w:t>
      </w:r>
      <w:r w:rsidR="0031534C">
        <w:t xml:space="preserve"> All further functionality once the code editor has been initialised is </w:t>
      </w:r>
      <w:r w:rsidR="00795283">
        <w:t>triggered</w:t>
      </w:r>
      <w:r w:rsidR="0031534C">
        <w:t xml:space="preserve">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646ACE3B" w14:textId="10D3F03C" w:rsidR="0081252D" w:rsidRPr="00C2202E" w:rsidRDefault="001C0676" w:rsidP="001918C5">
      <w:pPr>
        <w:spacing w:line="210" w:lineRule="atLeast"/>
      </w:pPr>
      <w:r>
        <w:lastRenderedPageBreak/>
        <w:t xml:space="preserve">Figure 4.3.1 provides a more in depth plan of the “Re-highlight syntax” and “Add/suggest auto correction” processes that are displayed in figure 4.3. The autocompletes functionality is fairly simple, since it decides to either provide a completion suggestion or add a new entry into the dictionary. </w:t>
      </w:r>
      <w:proofErr w:type="gramStart"/>
      <w:r>
        <w:t>Whereas, the syntax highlighter is slightly more complex.</w:t>
      </w:r>
      <w:proofErr w:type="gramEnd"/>
      <w:r>
        <w:t xml:space="preserve">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9" w:name="_Toc323558703"/>
      <w:r>
        <w:t>4</w:t>
      </w:r>
      <w:r w:rsidR="002476E0">
        <w:t>.3</w:t>
      </w:r>
      <w:r w:rsidR="004C38FE">
        <w:t xml:space="preserve"> User interface</w:t>
      </w:r>
      <w:bookmarkEnd w:id="29"/>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6838F61D" w:rsidR="00692094" w:rsidRDefault="00692094" w:rsidP="00692094">
      <w:pPr>
        <w:ind w:left="720"/>
        <w:rPr>
          <w:color w:val="808080" w:themeColor="background1" w:themeShade="80"/>
        </w:rPr>
      </w:pPr>
      <w:r w:rsidRPr="00692094">
        <w:rPr>
          <w:color w:val="808080" w:themeColor="background1" w:themeShade="80"/>
        </w:rPr>
        <w:t>“We started with the obvious notion that in order for the CE devices to be usable to everyday users, the UI must be simple. To be simple, we believe that the UI must diligently an</w:t>
      </w:r>
      <w:r w:rsidR="00FE1AF5">
        <w:rPr>
          <w:color w:val="808080" w:themeColor="background1" w:themeShade="80"/>
        </w:rPr>
        <w:t>d</w:t>
      </w:r>
      <w:r w:rsidRPr="00692094">
        <w:rPr>
          <w:color w:val="808080" w:themeColor="background1" w:themeShade="80"/>
        </w:rPr>
        <w:t xml:space="preserve"> consistently adhere to three principles: minimum, intuitiveness and consistency”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 xml:space="preserve">This is to try and direct as much user eye focus </w:t>
      </w:r>
      <w:r>
        <w:lastRenderedPageBreak/>
        <w:t>towards the code editing area as possible. The simple colour scheme of blacks, greys, blues and greens create and very relaxing environment for the user.</w:t>
      </w:r>
    </w:p>
    <w:p w14:paraId="177D2A64" w14:textId="7F44B0D7" w:rsidR="002D13D9" w:rsidRDefault="00AC388A" w:rsidP="005C26D0">
      <w:r>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w:t>
      </w:r>
      <w:proofErr w:type="spellStart"/>
      <w:r>
        <w:t>fileTree</w:t>
      </w:r>
      <w:proofErr w:type="spellEnd"/>
      <w:r>
        <w:t>’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9E2249">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Default="009022E7" w:rsidP="009E2249">
      <w:pPr>
        <w:rPr>
          <w:color w:val="365F91" w:themeColor="accent1" w:themeShade="BF"/>
        </w:rPr>
      </w:pPr>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688281FB" w14:textId="77777777" w:rsidR="0020713B" w:rsidRPr="00775D52" w:rsidRDefault="0020713B" w:rsidP="009E2249"/>
    <w:p w14:paraId="4D858D51" w14:textId="586CD679" w:rsidR="009022E7" w:rsidRDefault="009022E7" w:rsidP="009022E7">
      <w:r>
        <w:lastRenderedPageBreak/>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5F441F7" w:rsidR="00B21EEF" w:rsidRPr="004E76BA" w:rsidRDefault="008D7B2A" w:rsidP="005C26D0">
      <w:pPr>
        <w:rPr>
          <w:rFonts w:ascii="Times" w:eastAsia="Times New Roman" w:hAnsi="Times" w:cs="Times New Roman"/>
          <w:sz w:val="20"/>
          <w:szCs w:val="20"/>
          <w:lang w:val="en-US" w:eastAsia="en-US"/>
        </w:rPr>
      </w:pPr>
      <w:r>
        <w:lastRenderedPageBreak/>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w:t>
      </w:r>
      <w:proofErr w:type="spellStart"/>
      <w:r w:rsidR="005D72A1">
        <w:t>Beymer</w:t>
      </w:r>
      <w:proofErr w:type="spellEnd"/>
      <w:r w:rsidR="005D72A1">
        <w:t xml:space="preserve"> </w:t>
      </w:r>
      <w:r w:rsidR="005D72A1" w:rsidRPr="00824BC5">
        <w:rPr>
          <w:color w:val="808080" w:themeColor="background1" w:themeShade="80"/>
        </w:rPr>
        <w:t>(</w:t>
      </w:r>
      <w:proofErr w:type="spellStart"/>
      <w:r w:rsidR="005D72A1" w:rsidRPr="00824BC5">
        <w:rPr>
          <w:color w:val="808080" w:themeColor="background1" w:themeShade="80"/>
        </w:rPr>
        <w:t>Beymer</w:t>
      </w:r>
      <w:proofErr w:type="spellEnd"/>
      <w:r w:rsidR="005D72A1" w:rsidRPr="00824BC5">
        <w:rPr>
          <w:color w:val="808080" w:themeColor="background1" w:themeShade="80"/>
        </w:rPr>
        <w:t>,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w:t>
      </w:r>
      <w:proofErr w:type="spellStart"/>
      <w:r w:rsidR="00824BC5" w:rsidRPr="00824BC5">
        <w:rPr>
          <w:rFonts w:eastAsia="Times New Roman" w:cs="Times New Roman"/>
          <w:color w:val="808080" w:themeColor="background1" w:themeShade="80"/>
          <w:lang w:val="en-US" w:eastAsia="en-US"/>
        </w:rPr>
        <w:t>SourceCode</w:t>
      </w:r>
      <w:proofErr w:type="spellEnd"/>
      <w:r w:rsidR="00824BC5" w:rsidRPr="00824BC5">
        <w:rPr>
          <w:rFonts w:eastAsia="Times New Roman" w:cs="Times New Roman"/>
          <w:color w:val="808080" w:themeColor="background1" w:themeShade="80"/>
          <w:lang w:val="en-US" w:eastAsia="en-US"/>
        </w:rPr>
        <w:t xml:space="preserv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30" w:name="_Toc323558704"/>
      <w:r>
        <w:t>4.4</w:t>
      </w:r>
      <w:r w:rsidR="00851CE6">
        <w:t xml:space="preserve"> System implementation</w:t>
      </w:r>
      <w:bookmarkEnd w:id="30"/>
    </w:p>
    <w:p w14:paraId="35E1E974" w14:textId="60353047" w:rsidR="008F7857" w:rsidRDefault="008F7857" w:rsidP="008F7857">
      <w:pPr>
        <w:pStyle w:val="Heading2"/>
        <w:rPr>
          <w:sz w:val="22"/>
        </w:rPr>
      </w:pPr>
      <w:bookmarkStart w:id="31" w:name="_Toc323558705"/>
      <w:r>
        <w:rPr>
          <w:sz w:val="22"/>
        </w:rPr>
        <w:t>4.4.1</w:t>
      </w:r>
      <w:r w:rsidRPr="000D3964">
        <w:rPr>
          <w:sz w:val="22"/>
        </w:rPr>
        <w:t xml:space="preserve"> </w:t>
      </w:r>
      <w:r>
        <w:rPr>
          <w:sz w:val="22"/>
        </w:rPr>
        <w:t>Text editor</w:t>
      </w:r>
      <w:bookmarkEnd w:id="31"/>
    </w:p>
    <w:p w14:paraId="5FB17ECE" w14:textId="642E5701" w:rsidR="00BC522D" w:rsidRDefault="00BC522D" w:rsidP="00BC522D">
      <w:pPr>
        <w:jc w:val="center"/>
      </w:pPr>
      <w:r>
        <w:rPr>
          <w:noProof/>
          <w:lang w:val="en-US" w:eastAsia="en-US"/>
        </w:rPr>
        <w:drawing>
          <wp:inline distT="0" distB="0" distL="0" distR="0" wp14:anchorId="7968B831" wp14:editId="58093AC7">
            <wp:extent cx="5694230" cy="3657600"/>
            <wp:effectExtent l="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t="693" r="425"/>
                    <a:stretch/>
                  </pic:blipFill>
                  <pic:spPr bwMode="auto">
                    <a:xfrm>
                      <a:off x="0" y="0"/>
                      <a:ext cx="5698246" cy="3660179"/>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442FEB50"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sidR="00D06809">
        <w:rPr>
          <w:color w:val="365F91" w:themeColor="accent1" w:themeShade="BF"/>
        </w:rPr>
        <w:t xml:space="preserve"> – Able</w:t>
      </w:r>
      <w:r>
        <w:rPr>
          <w:color w:val="365F91" w:themeColor="accent1" w:themeShade="BF"/>
        </w:rPr>
        <w:t xml:space="preserve"> </w:t>
      </w:r>
      <w:r w:rsidR="00D06809">
        <w:rPr>
          <w:color w:val="365F91" w:themeColor="accent1" w:themeShade="BF"/>
        </w:rPr>
        <w:t>code</w:t>
      </w:r>
      <w:r>
        <w:rPr>
          <w:color w:val="365F91" w:themeColor="accent1" w:themeShade="BF"/>
        </w:rPr>
        <w:t xml:space="preserve"> editor</w:t>
      </w:r>
      <w:r w:rsidR="00D06809">
        <w:rPr>
          <w:color w:val="365F91" w:themeColor="accent1" w:themeShade="BF"/>
        </w:rPr>
        <w:t>,</w:t>
      </w:r>
      <w:r>
        <w:rPr>
          <w:color w:val="365F91" w:themeColor="accent1" w:themeShade="BF"/>
        </w:rPr>
        <w:t xml:space="preserve"> highlighting </w:t>
      </w:r>
      <w:proofErr w:type="gramStart"/>
      <w:r>
        <w:rPr>
          <w:color w:val="365F91" w:themeColor="accent1" w:themeShade="BF"/>
        </w:rPr>
        <w:t>a</w:t>
      </w:r>
      <w:proofErr w:type="gramEnd"/>
      <w:r>
        <w:rPr>
          <w:color w:val="365F91" w:themeColor="accent1" w:themeShade="BF"/>
        </w:rPr>
        <w:t xml:space="preserve"> html file</w:t>
      </w:r>
    </w:p>
    <w:p w14:paraId="2E5AF348" w14:textId="7D632916" w:rsidR="00C65F83" w:rsidRDefault="00C65F83" w:rsidP="00C65F83">
      <w:r>
        <w:t xml:space="preserve">Figure 4.4.1 shows the fully functioning </w:t>
      </w:r>
      <w:r w:rsidR="00FD469B">
        <w:t>text editor</w:t>
      </w:r>
      <w:r w:rsidR="00D06809">
        <w:t xml:space="preserve"> widget</w:t>
      </w:r>
      <w:r w:rsidR="00FD469B">
        <w:t xml:space="preserve">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sidRPr="00E117D9">
        <w:rPr>
          <w:color w:val="808080" w:themeColor="background1" w:themeShade="80"/>
        </w:rPr>
        <w:t>(QT</w:t>
      </w:r>
      <w:r w:rsidRPr="00E117D9">
        <w:rPr>
          <w:color w:val="808080" w:themeColor="background1" w:themeShade="80"/>
        </w:rPr>
        <w:t xml:space="preserve">, 2015)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proofErr w:type="spellStart"/>
      <w:r w:rsidR="00F5777B">
        <w:t>Q</w:t>
      </w:r>
      <w:r>
        <w:t>PlainTextEdit</w:t>
      </w:r>
      <w:proofErr w:type="spellEnd"/>
      <w:r>
        <w:t>”.</w:t>
      </w:r>
      <w:r w:rsidR="00F5777B" w:rsidRPr="00F5777B">
        <w:t xml:space="preserve"> </w:t>
      </w:r>
      <w:r w:rsidR="00F5777B">
        <w:t>However, apart from the ability to enter text, the “</w:t>
      </w:r>
      <w:proofErr w:type="spellStart"/>
      <w:r w:rsidR="00F5777B">
        <w:t>QPlainTextEdit</w:t>
      </w:r>
      <w:proofErr w:type="spellEnd"/>
      <w:r w:rsidR="00F5777B">
        <w:t xml:space="preserve">”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lastRenderedPageBreak/>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6DE0737" w:rsidR="001B0BE7" w:rsidRDefault="001B0BE7" w:rsidP="001B0BE7">
      <w:r>
        <w:t>Figure 4.4.2 shows an example of</w:t>
      </w:r>
      <w:r w:rsidR="00C17F6D">
        <w:t xml:space="preserve"> how</w:t>
      </w:r>
      <w:r>
        <w:t xml:space="preserve"> a dev</w:t>
      </w:r>
      <w:r w:rsidR="00CE65ED">
        <w:t xml:space="preserve">eloper might create </w:t>
      </w:r>
      <w:r w:rsidR="00226A3F">
        <w:t>a custom</w:t>
      </w:r>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w:t>
      </w:r>
      <w:proofErr w:type="spellStart"/>
      <w:r w:rsidR="00922BA4">
        <w:t>QPlainTextEdit</w:t>
      </w:r>
      <w:proofErr w:type="spellEnd"/>
      <w:r w:rsidR="00922BA4">
        <w:t xml:space="preserve">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2" w:name="_Toc323558706"/>
      <w:r w:rsidRPr="00CA38A8">
        <w:rPr>
          <w:color w:val="4F81BD" w:themeColor="accent1"/>
          <w:sz w:val="22"/>
        </w:rPr>
        <w:t>4.4.1.1 Syntax highlighting</w:t>
      </w:r>
      <w:bookmarkEnd w:id="32"/>
    </w:p>
    <w:p w14:paraId="046F5F90" w14:textId="27F5FB0D" w:rsidR="00573620" w:rsidRDefault="00CE65ED" w:rsidP="00FD469B">
      <w:r>
        <w:t xml:space="preserve">As discussed above, the syntax highlighting functionality is fired whenever the overridden </w:t>
      </w:r>
      <w:proofErr w:type="spellStart"/>
      <w:r>
        <w:t>keyPressEvent</w:t>
      </w:r>
      <w:proofErr w:type="spellEnd"/>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The syntax highlighter provides the effect by matchin</w:t>
      </w:r>
      <w:r w:rsidR="005F0F04">
        <w:t>g any tokens within the changed</w:t>
      </w:r>
      <w:r w:rsidR="00283E6D">
        <w:t xml:space="preserve"> block of</w:t>
      </w:r>
      <w:r w:rsidR="00573620">
        <w:t xml:space="preserve"> code and applying a foreground colour change using the built in “</w:t>
      </w:r>
      <w:proofErr w:type="spellStart"/>
      <w:r w:rsidR="00573620">
        <w:t>SetFormat</w:t>
      </w:r>
      <w:proofErr w:type="spellEnd"/>
      <w:r w:rsidR="00573620">
        <w: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02AAEAE3">
            <wp:extent cx="6016492" cy="1452282"/>
            <wp:effectExtent l="0" t="0" r="3810"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a:extLst>
                        <a:ext uri="{28A0092B-C50C-407E-A947-70E740481C1C}">
                          <a14:useLocalDpi xmlns:a14="http://schemas.microsoft.com/office/drawing/2010/main" val="0"/>
                        </a:ext>
                      </a:extLst>
                    </a:blip>
                    <a:srcRect l="704" r="2601"/>
                    <a:stretch/>
                  </pic:blipFill>
                  <pic:spPr bwMode="auto">
                    <a:xfrm>
                      <a:off x="0" y="0"/>
                      <a:ext cx="6021394" cy="1453465"/>
                    </a:xfrm>
                    <a:prstGeom prst="rect">
                      <a:avLst/>
                    </a:prstGeom>
                    <a:noFill/>
                    <a:ln>
                      <a:noFill/>
                    </a:ln>
                    <a:extLst>
                      <a:ext uri="{53640926-AAD7-44d8-BBD7-CCE9431645EC}">
                        <a14:shadowObscured xmlns:a14="http://schemas.microsoft.com/office/drawing/2010/main"/>
                      </a:ext>
                    </a:extLst>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w:t>
      </w:r>
      <w:proofErr w:type="spellStart"/>
      <w:r w:rsidR="009C3DE7">
        <w:t>HighlightingRule</w:t>
      </w:r>
      <w:proofErr w:type="spellEnd"/>
      <w:r w:rsidR="009C3DE7">
        <w:t>” object contains both a regular expression and an associated syntax colour hex value. The object “</w:t>
      </w:r>
      <w:proofErr w:type="spellStart"/>
      <w:r w:rsidR="009C3DE7">
        <w:t>ruleSet</w:t>
      </w:r>
      <w:proofErr w:type="spellEnd"/>
      <w:r w:rsidR="009C3DE7">
        <w:t>” contains a list of “</w:t>
      </w:r>
      <w:proofErr w:type="spellStart"/>
      <w:r w:rsidR="009C3DE7">
        <w:t>HighligtingRules</w:t>
      </w:r>
      <w:proofErr w:type="spellEnd"/>
      <w:r w:rsidR="009C3DE7">
        <w:t>”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lastRenderedPageBreak/>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7ECD1506" w:rsidR="003E367A" w:rsidRDefault="009C3DE7" w:rsidP="00672DCC">
      <w:r>
        <w:t>A “</w:t>
      </w:r>
      <w:proofErr w:type="spellStart"/>
      <w:r>
        <w:t>ruleSet</w:t>
      </w:r>
      <w:proofErr w:type="spellEnd"/>
      <w:r>
        <w:t xml:space="preserve">”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When this rule is reached by the highlighting algorithm then all text items that are matched with this expression will be applied with the hex colour “</w:t>
      </w:r>
      <w:r w:rsidR="007D0224" w:rsidRPr="007D0224">
        <w:t>#CF5C51</w:t>
      </w:r>
      <w:r w:rsidR="007D0224">
        <w:t>”</w:t>
      </w:r>
      <w:r w:rsidR="0052180E">
        <w:t xml:space="preserve"> (</w:t>
      </w:r>
      <w:r w:rsidR="00E64F46">
        <w:t>To</w:t>
      </w:r>
      <w:r w:rsidR="00F03AC4">
        <w:t xml:space="preserve"> see</w:t>
      </w:r>
      <w:r w:rsidR="00E64F46">
        <w:t xml:space="preserve"> the entire language support rule set for C++ please view appendix A</w:t>
      </w:r>
      <w:r w:rsidR="0052180E">
        <w:t>)</w:t>
      </w:r>
      <w:r w:rsidR="00E64F46">
        <w:t>.</w:t>
      </w:r>
      <w:r w:rsidR="00F861E5">
        <w:t xml:space="preserve"> This functionality is displayed in the form of a flow diagram:</w:t>
      </w:r>
    </w:p>
    <w:p w14:paraId="534CEC47" w14:textId="49113450" w:rsidR="00F861E5" w:rsidRDefault="00F861E5" w:rsidP="00672DCC">
      <w:r>
        <w:rPr>
          <w:noProof/>
          <w:lang w:val="en-US" w:eastAsia="en-US"/>
        </w:rPr>
        <w:drawing>
          <wp:inline distT="0" distB="0" distL="0" distR="0" wp14:anchorId="3410B6B5" wp14:editId="003E08D6">
            <wp:extent cx="2268415" cy="2203440"/>
            <wp:effectExtent l="25400" t="25400" r="17780" b="3238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61E179DE" w14:textId="6F65DDE4" w:rsidR="00F861E5" w:rsidRPr="00EA5B55" w:rsidRDefault="00F861E5" w:rsidP="00F861E5">
      <w:pPr>
        <w:spacing w:line="210" w:lineRule="atLeast"/>
        <w:rPr>
          <w:color w:val="365F91" w:themeColor="accent1" w:themeShade="BF"/>
        </w:rPr>
      </w:pPr>
      <w:r>
        <w:rPr>
          <w:color w:val="365F91" w:themeColor="accent1" w:themeShade="BF"/>
        </w:rPr>
        <w:t>Figure 4.4.1.5 – Two different rule-sets being applied to a C++ file (Able)</w:t>
      </w:r>
    </w:p>
    <w:p w14:paraId="494B1E98" w14:textId="36E4606B" w:rsidR="00F861E5" w:rsidRDefault="00F861E5" w:rsidP="00672DCC">
      <w:r>
        <w:t xml:space="preserve">Figure 4.4.1.5 shows how the syntax highlighter module grabs the </w:t>
      </w:r>
      <w:r w:rsidR="00EA44D6">
        <w:t>tokens, which</w:t>
      </w:r>
      <w:r>
        <w:t xml:space="preserve"> are supplied by the language support file and attempts to match them against a block of code.</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465AF7A6" w:rsidR="00BF765F" w:rsidRDefault="00794F3E" w:rsidP="00672DCC">
      <w:r>
        <w:t xml:space="preserve">When working on large files it can be extremely taxing on the system if the syntax highlighting algorithm is forced to re-highlight the entire code file every time the users triggers the </w:t>
      </w:r>
      <w:proofErr w:type="spellStart"/>
      <w:r>
        <w:t>kreyPressEvent</w:t>
      </w:r>
      <w:proofErr w:type="spellEnd"/>
      <w:r>
        <w:t>. In order to reduce the time taken to re-highlight, able is built to understand that code is written in blocks, so instead of re-highlighting the entire file able re-highlight</w:t>
      </w:r>
      <w:r w:rsidR="00BF765F">
        <w:t>s the single individual block</w:t>
      </w:r>
      <w:r w:rsidR="00331C00">
        <w:t xml:space="preserve"> that has been changed</w:t>
      </w:r>
      <w:r w:rsidR="00BF765F">
        <w:t xml:space="preserve"> (Unless a multi-lined comment is matched, then all blocks within the comment are</w:t>
      </w:r>
      <w:r w:rsidR="00F861E5">
        <w:t xml:space="preserve"> re-highlighted). Figure 4.4.1.6</w:t>
      </w:r>
      <w:r w:rsidR="00BF765F">
        <w:t xml:space="preserve"> shows how the algorithm interprets a code file in terms of ‘blocks’.</w:t>
      </w:r>
    </w:p>
    <w:p w14:paraId="7BF73CD1" w14:textId="4847C029" w:rsidR="00BF765F" w:rsidRDefault="005870CB" w:rsidP="005870CB">
      <w:pPr>
        <w:jc w:val="center"/>
      </w:pPr>
      <w:r>
        <w:rPr>
          <w:noProof/>
          <w:lang w:val="en-US" w:eastAsia="en-US"/>
        </w:rPr>
        <w:lastRenderedPageBreak/>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9968A01" w:rsidR="005870CB" w:rsidRPr="00BB30A4" w:rsidRDefault="00F861E5" w:rsidP="00BB30A4">
      <w:pPr>
        <w:spacing w:line="210" w:lineRule="atLeast"/>
        <w:jc w:val="center"/>
        <w:rPr>
          <w:color w:val="365F91" w:themeColor="accent1" w:themeShade="BF"/>
        </w:rPr>
      </w:pPr>
      <w:r>
        <w:rPr>
          <w:color w:val="365F91" w:themeColor="accent1" w:themeShade="BF"/>
        </w:rPr>
        <w:t>Figure 4.4.1.6</w:t>
      </w:r>
      <w:r w:rsidR="005870CB">
        <w:rPr>
          <w:color w:val="365F91" w:themeColor="accent1" w:themeShade="BF"/>
        </w:rPr>
        <w:t xml:space="preserve"> –Able’s text block feature example </w:t>
      </w:r>
    </w:p>
    <w:p w14:paraId="32123DE4" w14:textId="6E03AE47" w:rsidR="008F7857" w:rsidRDefault="008F7857" w:rsidP="008F7857">
      <w:pPr>
        <w:pStyle w:val="Heading2"/>
        <w:rPr>
          <w:color w:val="4F81BD" w:themeColor="accent1"/>
          <w:sz w:val="22"/>
        </w:rPr>
      </w:pPr>
      <w:bookmarkStart w:id="33" w:name="_Toc323558707"/>
      <w:r w:rsidRPr="00CA38A8">
        <w:rPr>
          <w:color w:val="4F81BD" w:themeColor="accent1"/>
          <w:sz w:val="22"/>
        </w:rPr>
        <w:t>4.4.1.2 Auto completion</w:t>
      </w:r>
      <w:bookmarkEnd w:id="33"/>
    </w:p>
    <w:p w14:paraId="641A7BA0" w14:textId="7D3DE1AC"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 xml:space="preserve">similarly. </w:t>
      </w:r>
      <w:r w:rsidR="00197D9D">
        <w:t>When created</w:t>
      </w:r>
      <w:r w:rsidR="00400E61">
        <w:t>,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w:t>
      </w:r>
      <w:proofErr w:type="spellStart"/>
      <w:r w:rsidR="00060360">
        <w:t>keyPressEvent</w:t>
      </w:r>
      <w:proofErr w:type="spellEnd"/>
      <w:r w:rsidR="00060360">
        <w:t xml:space="preserve"> discussed in section 4.4.1. </w:t>
      </w:r>
    </w:p>
    <w:p w14:paraId="05FC0F68" w14:textId="1BFDB800" w:rsidR="003E61A1" w:rsidRDefault="00060360" w:rsidP="005D5C73">
      <w:r>
        <w:t>Once the auto-completer has be</w:t>
      </w:r>
      <w:r w:rsidR="005F68CB">
        <w:t>en</w:t>
      </w:r>
      <w:r>
        <w:t xml:space="preserve"> triggered vi</w:t>
      </w:r>
      <w:r w:rsidR="00480604">
        <w:t xml:space="preserve">a the </w:t>
      </w:r>
      <w:proofErr w:type="spellStart"/>
      <w:r w:rsidR="00480604">
        <w:t>keyPressEvent</w:t>
      </w:r>
      <w:proofErr w:type="spellEnd"/>
      <w:r w:rsidR="00480604">
        <w:t>,</w:t>
      </w:r>
      <w:r w:rsidR="005F68CB">
        <w:t xml:space="preserve"> </w:t>
      </w:r>
      <w:r w:rsidR="00197D9D">
        <w:t>if</w:t>
      </w:r>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w:t>
      </w:r>
      <w:r w:rsidR="003E61A1">
        <w:t xml:space="preserve">This has been visualised in the form of a flow chart (previously displayed in section 4.2): </w:t>
      </w:r>
    </w:p>
    <w:p w14:paraId="62FE8274" w14:textId="208A5488" w:rsidR="00060360" w:rsidRDefault="003E61A1" w:rsidP="005D5C73">
      <w:r>
        <w:rPr>
          <w:noProof/>
          <w:lang w:val="en-US" w:eastAsia="en-US"/>
        </w:rPr>
        <w:drawing>
          <wp:inline distT="0" distB="0" distL="0" distR="0" wp14:anchorId="75D9B2A8" wp14:editId="3BA7BB49">
            <wp:extent cx="2542350" cy="2239237"/>
            <wp:effectExtent l="25400" t="25400" r="23495" b="2159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6723F">
        <w:t xml:space="preserve"> </w:t>
      </w:r>
    </w:p>
    <w:p w14:paraId="06B77EBF" w14:textId="5A9C7592" w:rsidR="003E61A1" w:rsidRPr="0014092B" w:rsidRDefault="003E61A1" w:rsidP="0014092B">
      <w:pPr>
        <w:spacing w:line="210" w:lineRule="atLeast"/>
        <w:rPr>
          <w:color w:val="365F91" w:themeColor="accent1" w:themeShade="BF"/>
        </w:rPr>
      </w:pPr>
      <w:r>
        <w:rPr>
          <w:color w:val="365F91" w:themeColor="accent1" w:themeShade="BF"/>
        </w:rPr>
        <w:t>Figure 4.4.1.6–Able’s auto-completer function (Python)</w:t>
      </w:r>
    </w:p>
    <w:p w14:paraId="3BD4594E" w14:textId="3F573E34" w:rsidR="003E61A1" w:rsidRDefault="0014092B" w:rsidP="005D5C73">
      <w:r>
        <w:t>When implemented into the software, this functionality looks like this:</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2D84865F" w:rsidR="00BB30A4" w:rsidRPr="00EA5B55" w:rsidRDefault="003E61A1" w:rsidP="00BB30A4">
      <w:pPr>
        <w:spacing w:line="210" w:lineRule="atLeast"/>
        <w:jc w:val="center"/>
        <w:rPr>
          <w:color w:val="365F91" w:themeColor="accent1" w:themeShade="BF"/>
        </w:rPr>
      </w:pPr>
      <w:r>
        <w:rPr>
          <w:color w:val="365F91" w:themeColor="accent1" w:themeShade="BF"/>
        </w:rPr>
        <w:t>Figure 4.4.1.7</w:t>
      </w:r>
      <w:r w:rsidR="00BB30A4">
        <w:rPr>
          <w:color w:val="365F91" w:themeColor="accent1" w:themeShade="BF"/>
        </w:rPr>
        <w:t xml:space="preserve"> –Able’s auto-completer function (Python)</w:t>
      </w:r>
    </w:p>
    <w:p w14:paraId="07D88ACC" w14:textId="160C6CAE" w:rsidR="00BB30A4" w:rsidRPr="001428C3" w:rsidRDefault="003E61A1" w:rsidP="001428C3">
      <w:r>
        <w:t>Figure 4.4.1.7</w:t>
      </w:r>
      <w:r w:rsidR="00BB30A4">
        <w:t xml:space="preserve"> shows the auto-completer in full working order. The suggested values “del” and “</w:t>
      </w:r>
      <w:proofErr w:type="spellStart"/>
      <w:r w:rsidR="00BB30A4">
        <w:t>def</w:t>
      </w:r>
      <w:proofErr w:type="spellEnd"/>
      <w:r w:rsidR="00BB30A4">
        <w:t>” are keywords reserved by python. The final suggestion “</w:t>
      </w:r>
      <w:proofErr w:type="spellStart"/>
      <w:r w:rsidR="00BB30A4">
        <w:t>descriptionVar</w:t>
      </w:r>
      <w:proofErr w:type="spellEnd"/>
      <w:r w:rsidR="00BB30A4">
        <w:t xml:space="preserve">”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4" w:name="_Toc323558708"/>
      <w:r w:rsidRPr="00CA38A8">
        <w:rPr>
          <w:color w:val="4F81BD" w:themeColor="accent1"/>
          <w:sz w:val="22"/>
        </w:rPr>
        <w:t>4.4.1.3 Editing functionality</w:t>
      </w:r>
      <w:bookmarkEnd w:id="34"/>
    </w:p>
    <w:p w14:paraId="0A1A1AFF" w14:textId="1FDDA1A0" w:rsidR="00480604" w:rsidRDefault="00480604" w:rsidP="008F7857">
      <w:r>
        <w:t xml:space="preserve">Apart from the already existing tools that are pre-built in to QT’s plain text editor </w:t>
      </w:r>
      <w:r w:rsidRPr="008768CA">
        <w:rPr>
          <w:color w:val="808080" w:themeColor="background1" w:themeShade="80"/>
        </w:rPr>
        <w:t>(QT,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05541C80" w14:textId="78F92805" w:rsidR="00B74648" w:rsidRDefault="00233F43" w:rsidP="00B74648">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639EFBF1">
            <wp:extent cx="5735535" cy="2124635"/>
            <wp:effectExtent l="0" t="0" r="5080" b="9525"/>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8">
                      <a:extLst>
                        <a:ext uri="{28A0092B-C50C-407E-A947-70E740481C1C}">
                          <a14:useLocalDpi xmlns:a14="http://schemas.microsoft.com/office/drawing/2010/main" val="0"/>
                        </a:ext>
                      </a:extLst>
                    </a:blip>
                    <a:srcRect l="409" t="2701" r="152"/>
                    <a:stretch/>
                  </pic:blipFill>
                  <pic:spPr bwMode="auto">
                    <a:xfrm>
                      <a:off x="0" y="0"/>
                      <a:ext cx="5746971" cy="2128871"/>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lastRenderedPageBreak/>
        <w:t>The algorithm that performs this action is si</w:t>
      </w:r>
      <w:r w:rsidR="00B12B2C">
        <w:t xml:space="preserve">milar to the syntax-highlighting algorithm. The user inputted expression is tested against the editors contained code, If a match is found then </w:t>
      </w:r>
      <w:r w:rsidR="00D12C8A">
        <w:t>the 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21BB0EA7">
            <wp:extent cx="4073879" cy="1788459"/>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79071" cy="1790738"/>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04717E5F">
            <wp:extent cx="5515937" cy="2380129"/>
            <wp:effectExtent l="0" t="0" r="0" b="7620"/>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8214" cy="2381111"/>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w:t>
      </w:r>
      <w:proofErr w:type="spellStart"/>
      <w:r w:rsidRPr="00BE31FC">
        <w:t>zA</w:t>
      </w:r>
      <w:proofErr w:type="spellEnd"/>
      <w:r w:rsidRPr="00BE31FC">
        <w:t>-Z]+&gt;?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lastRenderedPageBreak/>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w:t>
      </w:r>
      <w:proofErr w:type="spellStart"/>
      <w:r>
        <w:t>keyPressEvent</w:t>
      </w:r>
      <w:proofErr w:type="spellEnd"/>
      <w:r>
        <w:t xml:space="preserve">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proofErr w:type="spellStart"/>
      <w:proofErr w:type="gramStart"/>
      <w:r w:rsidR="0073310A">
        <w:rPr>
          <w:color w:val="365F91" w:themeColor="accent1" w:themeShade="BF"/>
        </w:rPr>
        <w:t>getMargin</w:t>
      </w:r>
      <w:proofErr w:type="spellEnd"/>
      <w:r w:rsidR="0073310A">
        <w:rPr>
          <w:color w:val="365F91" w:themeColor="accent1" w:themeShade="BF"/>
        </w:rPr>
        <w:t>(</w:t>
      </w:r>
      <w:proofErr w:type="gramEnd"/>
      <w:r w:rsidR="0073310A">
        <w:rPr>
          <w:color w:val="365F91" w:themeColor="accent1" w:themeShade="BF"/>
        </w:rPr>
        <w:t>)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3D639366"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w:t>
      </w:r>
      <w:r w:rsidR="00331F85">
        <w:t>d language. This works by tacking</w:t>
      </w:r>
      <w:r>
        <w:t xml:space="preserve"> the details of the file extension (example “</w:t>
      </w:r>
      <w:proofErr w:type="gramStart"/>
      <w:r>
        <w:t>.txt</w:t>
      </w:r>
      <w:proofErr w:type="gramEnd"/>
      <w:r>
        <w:t>”, ”.</w:t>
      </w:r>
      <w:proofErr w:type="spellStart"/>
      <w:r>
        <w:t>php</w:t>
      </w:r>
      <w:proofErr w:type="spellEnd"/>
      <w:r>
        <w:t>”</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5" w:name="_Toc323558709"/>
      <w:r>
        <w:rPr>
          <w:sz w:val="22"/>
        </w:rPr>
        <w:t>4.4.2</w:t>
      </w:r>
      <w:r w:rsidR="008F7857" w:rsidRPr="000D3964">
        <w:rPr>
          <w:sz w:val="22"/>
        </w:rPr>
        <w:t xml:space="preserve"> </w:t>
      </w:r>
      <w:r w:rsidR="008F7857">
        <w:rPr>
          <w:sz w:val="22"/>
        </w:rPr>
        <w:t>Plug-in system</w:t>
      </w:r>
      <w:bookmarkEnd w:id="35"/>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w:t>
      </w:r>
      <w:proofErr w:type="spellStart"/>
      <w:r w:rsidR="00B92E67">
        <w:t>language_support</w:t>
      </w:r>
      <w:proofErr w:type="spellEnd"/>
      <w:r w:rsidR="00B92E67">
        <w: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lastRenderedPageBreak/>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w:t>
      </w:r>
      <w:proofErr w:type="spellStart"/>
      <w:r>
        <w:t>language_support</w:t>
      </w:r>
      <w:proofErr w:type="spellEnd"/>
      <w:r>
        <w:t xml:space="preserve"> directory. These files are then available to be applied </w:t>
      </w:r>
      <w:r w:rsidR="0060312D">
        <w:t>from the footer bar of the code-</w:t>
      </w:r>
      <w:r>
        <w:t>editing 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 xml:space="preserve">language support configuration files are then parsed into a </w:t>
      </w:r>
      <w:proofErr w:type="spellStart"/>
      <w:r w:rsidR="0096280E">
        <w:t>SyntaxHighlightingRuleSet</w:t>
      </w:r>
      <w:proofErr w:type="spellEnd"/>
      <w:r w:rsidR="0096280E">
        <w:t xml:space="preserve">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6" w:name="_Toc323558710"/>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6"/>
    </w:p>
    <w:p w14:paraId="51E3CE49" w14:textId="7E7693C5" w:rsidR="00E548CC" w:rsidRDefault="00DB3712" w:rsidP="008F7857">
      <w:pPr>
        <w:rPr>
          <w:rFonts w:ascii="Calibri" w:eastAsia="Times New Roman" w:hAnsi="Calibri" w:cs="Times New Roman"/>
          <w:color w:val="000000"/>
          <w:lang w:eastAsia="en-US"/>
        </w:rPr>
      </w:pPr>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p w14:paraId="301A97C2" w14:textId="77777777" w:rsidR="00331F85" w:rsidRDefault="00331F85" w:rsidP="008F7857">
      <w:pPr>
        <w:rPr>
          <w:rFonts w:ascii="Calibri" w:eastAsia="Times New Roman" w:hAnsi="Calibri" w:cs="Times New Roman"/>
          <w:color w:val="000000"/>
          <w:lang w:eastAsia="en-US"/>
        </w:rPr>
      </w:pPr>
    </w:p>
    <w:p w14:paraId="073CAFF1" w14:textId="77777777" w:rsidR="00331F85" w:rsidRDefault="00331F85" w:rsidP="008F7857">
      <w:pPr>
        <w:rPr>
          <w:rFonts w:ascii="Calibri" w:eastAsia="Times New Roman" w:hAnsi="Calibri" w:cs="Times New Roman"/>
          <w:color w:val="000000"/>
          <w:lang w:eastAsia="en-US"/>
        </w:rPr>
      </w:pPr>
    </w:p>
    <w:p w14:paraId="3E366873" w14:textId="77777777" w:rsidR="00331F85" w:rsidRDefault="00331F85" w:rsidP="008F7857">
      <w:pPr>
        <w:rPr>
          <w:rFonts w:ascii="Calibri" w:eastAsia="Times New Roman" w:hAnsi="Calibri" w:cs="Times New Roman"/>
          <w:color w:val="000000"/>
          <w:lang w:eastAsia="en-US"/>
        </w:rPr>
      </w:pPr>
    </w:p>
    <w:p w14:paraId="4851CA96" w14:textId="77777777" w:rsidR="00331F85" w:rsidRDefault="00331F85" w:rsidP="008F7857">
      <w:pPr>
        <w:rPr>
          <w:rFonts w:ascii="Calibri" w:eastAsia="Times New Roman" w:hAnsi="Calibri" w:cs="Times New Roman"/>
          <w:color w:val="000000"/>
          <w:lang w:eastAsia="en-US"/>
        </w:rPr>
      </w:pPr>
    </w:p>
    <w:p w14:paraId="04D5A8EC" w14:textId="77777777" w:rsidR="00331F85" w:rsidRDefault="00331F85" w:rsidP="008F7857">
      <w:pPr>
        <w:rPr>
          <w:rFonts w:ascii="Calibri" w:eastAsia="Times New Roman" w:hAnsi="Calibri" w:cs="Times New Roman"/>
          <w:color w:val="000000"/>
          <w:lang w:eastAsia="en-US"/>
        </w:rPr>
      </w:pPr>
    </w:p>
    <w:p w14:paraId="13BE23B4" w14:textId="77777777" w:rsidR="00331F85" w:rsidRPr="00580DA2" w:rsidRDefault="00331F85" w:rsidP="008F7857"/>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lastRenderedPageBreak/>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&lt;.*</w:t>
            </w:r>
            <w:proofErr w:type="gramEnd"/>
            <w:r w:rsidRPr="003B3DFD">
              <w:rPr>
                <w:rFonts w:ascii="Calibri" w:eastAsia="Times New Roman" w:hAnsi="Calibri" w:cs="Times New Roman"/>
                <w:color w:val="000000"/>
                <w:sz w:val="20"/>
                <w:szCs w:val="20"/>
                <w:lang w:eastAsia="en-US"/>
              </w:rPr>
              <w: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w:t>
      </w:r>
      <w:proofErr w:type="spellStart"/>
      <w:r w:rsidR="008F7857">
        <w:t>python.cfg</w:t>
      </w:r>
      <w:proofErr w:type="spellEnd"/>
      <w:r w:rsidR="008F7857">
        <w:t xml:space="preserve">, </w:t>
      </w:r>
      <w:proofErr w:type="spellStart"/>
      <w:r w:rsidR="008F7857">
        <w:t>cpp.cfg</w:t>
      </w:r>
      <w:proofErr w:type="spellEnd"/>
      <w:r w:rsidR="008F7857">
        <w:t xml:space="preserve">, </w:t>
      </w:r>
      <w:proofErr w:type="spellStart"/>
      <w:r w:rsidR="008F7857">
        <w:t>html.cfg</w:t>
      </w:r>
      <w:proofErr w:type="spellEnd"/>
      <w:r w:rsidR="008F7857">
        <w:t xml:space="preserve"> and </w:t>
      </w:r>
      <w:proofErr w:type="spellStart"/>
      <w:r w:rsidR="008F7857">
        <w:t>css.cfg</w:t>
      </w:r>
      <w:proofErr w:type="spellEnd"/>
      <w:r w:rsidR="008F7857">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Default="00C91E04" w:rsidP="007567EB">
      <w:pPr>
        <w:jc w:val="center"/>
        <w:rPr>
          <w:color w:val="365F91" w:themeColor="accent1" w:themeShade="BF"/>
        </w:rPr>
      </w:pPr>
      <w:r>
        <w:rPr>
          <w:color w:val="365F91" w:themeColor="accent1" w:themeShade="BF"/>
        </w:rPr>
        <w:t>Figure 4.4.2.2 – 4 different languages written with able</w:t>
      </w:r>
    </w:p>
    <w:p w14:paraId="0B66F603" w14:textId="77777777" w:rsidR="0014092B" w:rsidRPr="006C1F3B" w:rsidRDefault="0014092B" w:rsidP="007567EB">
      <w:pPr>
        <w:jc w:val="center"/>
      </w:pP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E117D9">
        <w:rPr>
          <w:color w:val="808080" w:themeColor="background1" w:themeShade="80"/>
        </w:rPr>
        <w:t xml:space="preserve">(QT, 2015) </w:t>
      </w:r>
      <w:r>
        <w:t>comes pre-packed with its own “</w:t>
      </w:r>
      <w:proofErr w:type="spellStart"/>
      <w:r>
        <w:t>qcss</w:t>
      </w:r>
      <w:proofErr w:type="spellEnd"/>
      <w:r>
        <w:t>” parsing system. This means that specially equipped “</w:t>
      </w:r>
      <w:proofErr w:type="gramStart"/>
      <w:r w:rsidR="008C7EF3">
        <w:t>.</w:t>
      </w:r>
      <w:proofErr w:type="spellStart"/>
      <w:r w:rsidR="008C7EF3">
        <w:t>css</w:t>
      </w:r>
      <w:proofErr w:type="spellEnd"/>
      <w:proofErr w:type="gramEnd"/>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lastRenderedPageBreak/>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7" w:name="_Toc323558711"/>
      <w:r>
        <w:rPr>
          <w:sz w:val="22"/>
        </w:rPr>
        <w:t>4.4.3</w:t>
      </w:r>
      <w:r w:rsidRPr="000D3964">
        <w:rPr>
          <w:sz w:val="22"/>
        </w:rPr>
        <w:t xml:space="preserve"> </w:t>
      </w:r>
      <w:r>
        <w:rPr>
          <w:sz w:val="22"/>
        </w:rPr>
        <w:t>File tree</w:t>
      </w:r>
      <w:bookmarkEnd w:id="37"/>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3359912C" w:rsidR="006215E6" w:rsidRDefault="00266E79" w:rsidP="0082095E">
      <w:r>
        <w:rPr>
          <w:noProof/>
          <w:lang w:val="en-US" w:eastAsia="en-US"/>
        </w:rPr>
        <w:lastRenderedPageBreak/>
        <w:drawing>
          <wp:inline distT="0" distB="0" distL="0" distR="0" wp14:anchorId="0436CD97" wp14:editId="7365B8C9">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6854" cy="1885550"/>
                    </a:xfrm>
                    <a:prstGeom prst="rect">
                      <a:avLst/>
                    </a:prstGeom>
                    <a:noFill/>
                    <a:ln>
                      <a:solidFill>
                        <a:srgbClr val="D9D9D9"/>
                      </a:solidFill>
                    </a:ln>
                  </pic:spPr>
                </pic:pic>
              </a:graphicData>
            </a:graphic>
          </wp:inline>
        </w:drawing>
      </w:r>
      <w:r>
        <w:rPr>
          <w:noProof/>
          <w:lang w:val="en-US" w:eastAsia="en-US"/>
        </w:rPr>
        <w:drawing>
          <wp:inline distT="0" distB="0" distL="0" distR="0" wp14:anchorId="21A70A30" wp14:editId="416C0191">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3">
                      <a:extLst>
                        <a:ext uri="{28A0092B-C50C-407E-A947-70E740481C1C}">
                          <a14:useLocalDpi xmlns:a14="http://schemas.microsoft.com/office/drawing/2010/main" val="0"/>
                        </a:ext>
                      </a:extLst>
                    </a:blip>
                    <a:srcRect t="1096" r="474" b="238"/>
                    <a:stretch/>
                  </pic:blipFill>
                  <pic:spPr bwMode="auto">
                    <a:xfrm>
                      <a:off x="0" y="0"/>
                      <a:ext cx="2409092" cy="1896574"/>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2095E">
      <w:pPr>
        <w:spacing w:line="210" w:lineRule="atLeast"/>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 xml:space="preserve">Figure 4.4.3.2 –Able’s file tree </w:t>
      </w:r>
      <w:proofErr w:type="spellStart"/>
      <w:proofErr w:type="gramStart"/>
      <w:r>
        <w:rPr>
          <w:color w:val="365F91" w:themeColor="accent1" w:themeShade="BF"/>
        </w:rPr>
        <w:t>getFiles</w:t>
      </w:r>
      <w:proofErr w:type="spellEnd"/>
      <w:r>
        <w:rPr>
          <w:color w:val="365F91" w:themeColor="accent1" w:themeShade="BF"/>
        </w:rPr>
        <w:t>(</w:t>
      </w:r>
      <w:proofErr w:type="gramEnd"/>
      <w:r>
        <w:rPr>
          <w:color w:val="365F91" w:themeColor="accent1" w:themeShade="BF"/>
        </w:rPr>
        <w:t>) algorithm in flow chart form</w:t>
      </w:r>
    </w:p>
    <w:p w14:paraId="106B59D9" w14:textId="175E21AF" w:rsidR="00FA4636" w:rsidRDefault="00FA4636" w:rsidP="00FA4636">
      <w:r>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82095E">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0397827D">
            <wp:extent cx="1983740" cy="2751471"/>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76">
                      <a:extLst>
                        <a:ext uri="{28A0092B-C50C-407E-A947-70E740481C1C}">
                          <a14:useLocalDpi xmlns:a14="http://schemas.microsoft.com/office/drawing/2010/main" val="0"/>
                        </a:ext>
                      </a:extLst>
                    </a:blip>
                    <a:srcRect t="470"/>
                    <a:stretch/>
                  </pic:blipFill>
                  <pic:spPr bwMode="auto">
                    <a:xfrm>
                      <a:off x="0" y="0"/>
                      <a:ext cx="1985364" cy="2753724"/>
                    </a:xfrm>
                    <a:prstGeom prst="rect">
                      <a:avLst/>
                    </a:prstGeom>
                    <a:noFill/>
                    <a:ln>
                      <a:noFill/>
                    </a:ln>
                    <a:extLst>
                      <a:ext uri="{53640926-AAD7-44d8-BBD7-CCE9431645EC}">
                        <a14:shadowObscured xmlns:a14="http://schemas.microsoft.com/office/drawing/2010/main"/>
                      </a:ext>
                    </a:extLst>
                  </pic:spPr>
                </pic:pic>
              </a:graphicData>
            </a:graphic>
          </wp:inline>
        </w:drawing>
      </w:r>
    </w:p>
    <w:p w14:paraId="04E3BE10" w14:textId="46BDA66B" w:rsidR="007415D3" w:rsidRDefault="00FA4636" w:rsidP="0082095E">
      <w:pPr>
        <w:spacing w:line="210" w:lineRule="atLeast"/>
        <w:rPr>
          <w:color w:val="365F91" w:themeColor="accent1" w:themeShade="BF"/>
        </w:rPr>
      </w:pPr>
      <w:r>
        <w:rPr>
          <w:color w:val="365F91" w:themeColor="accent1" w:themeShade="BF"/>
        </w:rPr>
        <w:t>Figure 4.4.3.3 –Able’s file tree populated with documents folder</w:t>
      </w:r>
    </w:p>
    <w:p w14:paraId="45487115" w14:textId="76146BDF" w:rsidR="007E6FCF" w:rsidRDefault="007E6FCF" w:rsidP="007E6FCF">
      <w:pPr>
        <w:pStyle w:val="Heading2"/>
        <w:rPr>
          <w:sz w:val="22"/>
        </w:rPr>
      </w:pPr>
      <w:bookmarkStart w:id="38" w:name="_Toc323558712"/>
      <w:r>
        <w:rPr>
          <w:sz w:val="22"/>
        </w:rPr>
        <w:lastRenderedPageBreak/>
        <w:t>4.4.4</w:t>
      </w:r>
      <w:r w:rsidRPr="000D3964">
        <w:rPr>
          <w:sz w:val="22"/>
        </w:rPr>
        <w:t xml:space="preserve"> </w:t>
      </w:r>
      <w:r>
        <w:rPr>
          <w:sz w:val="22"/>
        </w:rPr>
        <w:t>Workspace automatic saving</w:t>
      </w:r>
      <w:bookmarkEnd w:id="38"/>
    </w:p>
    <w:p w14:paraId="706DBF1F" w14:textId="525FE4C8" w:rsidR="00624260" w:rsidRDefault="007E6FCF" w:rsidP="007E6FCF">
      <w:pPr>
        <w:spacing w:line="210" w:lineRule="atLeast"/>
      </w:pPr>
      <w:r>
        <w:t xml:space="preserve">Whenever a user closes the </w:t>
      </w:r>
      <w:proofErr w:type="gramStart"/>
      <w:r>
        <w:t>Able</w:t>
      </w:r>
      <w:proofErr w:type="gramEnd"/>
      <w:r>
        <w:t xml:space="preserve"> client</w:t>
      </w:r>
      <w:r w:rsidR="00434815">
        <w:t xml:space="preserve">, an automatic function is initiated which saves the workspace of the user. The workspace consists of any currently loaded tab widgets and any folders loaded into the file-tree widget. The data is stored in a user configuration file within the </w:t>
      </w:r>
      <w:proofErr w:type="gramStart"/>
      <w:r w:rsidR="00434815">
        <w:t>Able</w:t>
      </w:r>
      <w:proofErr w:type="gramEnd"/>
      <w:r w:rsidR="00434815">
        <w:t xml:space="preserv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w:t>
      </w:r>
      <w:proofErr w:type="spellStart"/>
      <w:r w:rsidR="00295D72">
        <w:t>OpenCodeTab</w:t>
      </w:r>
      <w:proofErr w:type="spellEnd"/>
      <w:r w:rsidR="00295D72">
        <w:t>” command and a “</w:t>
      </w:r>
      <w:proofErr w:type="spellStart"/>
      <w:r w:rsidR="00295D72">
        <w:t>LoadFileTree</w:t>
      </w:r>
      <w:proofErr w:type="spellEnd"/>
      <w:r w:rsidR="00295D72">
        <w:t>”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1F1140CA" w14:textId="5717CA6D" w:rsidR="00BF48A7" w:rsidRDefault="009C760E" w:rsidP="009C760E">
      <w:pPr>
        <w:spacing w:line="210" w:lineRule="atLeast"/>
      </w:pPr>
      <w:r>
        <w:t>Figure 4.4.4.1</w:t>
      </w:r>
      <w:r w:rsidR="00B32276">
        <w:t xml:space="preserve"> shows an example of how a user configuration file may look. The “CT:” string defines that</w:t>
      </w:r>
      <w:r w:rsidR="00C00AB8">
        <w:t xml:space="preserve"> the next file-path string loaded will trigger</w:t>
      </w:r>
      <w:r w:rsidR="00116F9D">
        <w:t xml:space="preserve"> the </w:t>
      </w:r>
      <w:proofErr w:type="gramStart"/>
      <w:r w:rsidR="00116F9D">
        <w:t>Able</w:t>
      </w:r>
      <w:proofErr w:type="gramEnd"/>
      <w:r w:rsidR="00116F9D">
        <w:t xml:space="preserv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 xml:space="preserve">Below is an example of how the </w:t>
      </w:r>
      <w:proofErr w:type="gramStart"/>
      <w:r w:rsidR="00396477">
        <w:t>Able</w:t>
      </w:r>
      <w:proofErr w:type="gramEnd"/>
      <w:r w:rsidR="00396477">
        <w:t xml:space="preserve"> software would create and interpret these commands in the form of a flow chart:</w:t>
      </w: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 –Able’s automatic workspace loader (flow</w:t>
      </w:r>
      <w:r w:rsidR="008A2D8A">
        <w:rPr>
          <w:color w:val="365F91" w:themeColor="accent1" w:themeShade="BF"/>
        </w:rPr>
        <w:t>-</w:t>
      </w:r>
      <w:r>
        <w:rPr>
          <w:color w:val="365F91" w:themeColor="accent1" w:themeShade="BF"/>
        </w:rPr>
        <w:t>diagram)</w:t>
      </w:r>
    </w:p>
    <w:p w14:paraId="3F0963AD" w14:textId="25B5A5D7" w:rsidR="00295D72" w:rsidRDefault="00396477" w:rsidP="007E6FCF">
      <w:pPr>
        <w:spacing w:line="210" w:lineRule="atLeast"/>
      </w:pPr>
      <w:r>
        <w:t xml:space="preserve">Figure 4.4.4.2 illustrates how the automatic workspace loading functions is split into two calls. When the program is loaded and when the program is closed. </w:t>
      </w:r>
      <w:proofErr w:type="spellStart"/>
      <w:r>
        <w:t>OnClose</w:t>
      </w:r>
      <w:proofErr w:type="spellEnd"/>
      <w:r>
        <w:t xml:space="preserve"> saves and updates the user configuration file whereas the </w:t>
      </w:r>
      <w:proofErr w:type="spellStart"/>
      <w:r>
        <w:t>OnLoad</w:t>
      </w:r>
      <w:proofErr w:type="spellEnd"/>
      <w:r>
        <w:t xml:space="preserve"> loads the user configuration file and processes its contents.</w:t>
      </w:r>
    </w:p>
    <w:p w14:paraId="2CFD6140" w14:textId="77777777" w:rsidR="0082095E" w:rsidRDefault="0082095E" w:rsidP="007E6FCF">
      <w:pPr>
        <w:spacing w:line="210" w:lineRule="atLeast"/>
      </w:pPr>
    </w:p>
    <w:p w14:paraId="0F88966A" w14:textId="77777777" w:rsidR="0082095E" w:rsidRPr="007567EB" w:rsidRDefault="0082095E" w:rsidP="007E6FCF">
      <w:pPr>
        <w:spacing w:line="210" w:lineRule="atLeast"/>
        <w:rPr>
          <w:color w:val="365F91" w:themeColor="accent1" w:themeShade="BF"/>
        </w:rPr>
      </w:pPr>
    </w:p>
    <w:p w14:paraId="260FFADE" w14:textId="7B9C112B" w:rsidR="00B47021" w:rsidRDefault="00D626B3" w:rsidP="00D032DD">
      <w:pPr>
        <w:pStyle w:val="Heading2"/>
      </w:pPr>
      <w:bookmarkStart w:id="39" w:name="_Toc323558713"/>
      <w:r>
        <w:lastRenderedPageBreak/>
        <w:t>4</w:t>
      </w:r>
      <w:r w:rsidR="002476E0">
        <w:t>.5</w:t>
      </w:r>
      <w:r w:rsidR="00CA6276">
        <w:t xml:space="preserve"> Testing</w:t>
      </w:r>
      <w:bookmarkEnd w:id="39"/>
      <w:r w:rsidR="00CA6276">
        <w:t xml:space="preserve"> </w:t>
      </w:r>
    </w:p>
    <w:p w14:paraId="52065100" w14:textId="632425C8" w:rsidR="00E12FB8" w:rsidRPr="00E12FB8" w:rsidRDefault="00E12FB8" w:rsidP="00E12FB8">
      <w:pPr>
        <w:pStyle w:val="Heading2"/>
        <w:rPr>
          <w:sz w:val="22"/>
        </w:rPr>
      </w:pPr>
      <w:bookmarkStart w:id="40" w:name="_Toc323558714"/>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40"/>
    </w:p>
    <w:p w14:paraId="0F828448" w14:textId="2B461CB4" w:rsidR="009E4C0F" w:rsidRDefault="003C2517" w:rsidP="006F3ED9">
      <w:r>
        <w:t>Parasoft</w:t>
      </w:r>
      <w:r w:rsidR="00E12FB8">
        <w:t xml:space="preserve"> </w:t>
      </w:r>
      <w:r w:rsidR="00E12FB8" w:rsidRPr="00E117D9">
        <w:rPr>
          <w:color w:val="808080" w:themeColor="background1" w:themeShade="80"/>
        </w:rPr>
        <w:t>(</w:t>
      </w:r>
      <w:r w:rsidR="00E12FB8" w:rsidRPr="00E117D9">
        <w:rPr>
          <w:rFonts w:ascii="Arial" w:eastAsia="Times New Roman" w:hAnsi="Arial" w:cs="Arial"/>
          <w:color w:val="808080" w:themeColor="background1" w:themeShade="80"/>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0C484BA4" w14:textId="05FF22E6" w:rsidR="00E14FFC"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41" w:name="_Toc323558715"/>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1"/>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4C8A8A53" w14:textId="38E5691C" w:rsidR="00E14FFC" w:rsidRPr="00CA627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w:t>
      </w:r>
      <w:r w:rsidR="00941896">
        <w:t xml:space="preserve"> route</w:t>
      </w:r>
      <w:r w:rsidR="00391EA2">
        <w:t xml:space="preserve"> during the development period</w:t>
      </w:r>
      <w:r w:rsidR="00DA556F">
        <w:t xml:space="preserve">. </w:t>
      </w:r>
      <w:r w:rsidR="00997A28">
        <w:t>Able aims to cope under high amounts of stress whilst still remaining quick and efficient. In order to make sure this aim was achieved, many unit tests were carried out on the core functions of the editor, such as the load and highlight speed of a code file:</w:t>
      </w:r>
    </w:p>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317D9DF7" w14:textId="0BF7F35F" w:rsidR="00E14FFC" w:rsidRDefault="0003773F" w:rsidP="004358B1">
      <w:r>
        <w:lastRenderedPageBreak/>
        <w:t xml:space="preserve">In table 4.4.1, </w:t>
      </w:r>
      <w:r w:rsidR="00AB4830">
        <w:t>Full support means the syntax highlighter successfully ran all of its regular expressions, medium means that only a small number of expressions were used and ‘None’ means no expressions were ran. T</w:t>
      </w:r>
      <w:r w:rsidR="004358B1">
        <w:t>ests were</w:t>
      </w:r>
      <w:r w:rsidR="00AB4830">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w:t>
      </w:r>
      <w:r w:rsidR="00941896">
        <w:t>table 4.4.1</w:t>
      </w:r>
      <w:r w:rsidR="004358B1">
        <w:t xml:space="preserve"> you can easily see that once the syntax highlighter was fully implemented it had a large impact on efficiently, especially with large files.</w:t>
      </w:r>
      <w:r w:rsidR="00AB4830">
        <w:t xml:space="preserve"> On the 26/12/15 we can see that the JS language support system is </w:t>
      </w:r>
      <w:r w:rsidR="00056137">
        <w:t>inefficient</w:t>
      </w:r>
      <w:r w:rsidR="00AB4830">
        <w:t xml:space="preserve"> because eve</w:t>
      </w:r>
      <w:r w:rsidR="00E05815">
        <w:t>n though the file size is only 61884’</w:t>
      </w:r>
      <w:r w:rsidR="00AB4830">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w:t>
            </w:r>
            <w:proofErr w:type="spellStart"/>
            <w:r w:rsidRPr="009F6A87">
              <w:rPr>
                <w:rFonts w:ascii="Calibri" w:eastAsia="Times New Roman" w:hAnsi="Calibri" w:cs="Times New Roman"/>
                <w:color w:val="FFFFFF" w:themeColor="background1"/>
                <w:sz w:val="24"/>
                <w:szCs w:val="24"/>
                <w:lang w:eastAsia="en-US"/>
              </w:rPr>
              <w:t>ms</w:t>
            </w:r>
            <w:proofErr w:type="spellEnd"/>
            <w:r w:rsidRPr="009F6A87">
              <w:rPr>
                <w:rFonts w:ascii="Calibri" w:eastAsia="Times New Roman" w:hAnsi="Calibri" w:cs="Times New Roman"/>
                <w:color w:val="FFFFFF" w:themeColor="background1"/>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7E17D4E4" w:rsidR="004C38FE" w:rsidRDefault="00624260" w:rsidP="00406A45">
      <w:r>
        <w:t>Table 4.4.2 shows how</w:t>
      </w:r>
      <w:r w:rsidR="00406A45">
        <w:t xml:space="preserve"> the author </w:t>
      </w:r>
      <w:r w:rsidR="0063319C">
        <w:t>measured the time it took to load projects with different amounts of items. This process is a lot less resource intensive than the code loading function because it only needs to quickly crawl a directory and return the absolute file paths of all of its contents, this is why the operation time is considerably less. The table proves that as the fil</w:t>
      </w:r>
      <w:r w:rsidR="00A02D45">
        <w:t>e grows in size, as does the loa</w:t>
      </w:r>
      <w:r w:rsidR="0063319C">
        <w:t>d time.</w:t>
      </w:r>
      <w:r w:rsidR="00941896">
        <w:t xml:space="preserve"> The algorithm became slightly less efficient durin</w:t>
      </w:r>
      <w:r w:rsidR="00673B1D">
        <w:t>g the tests of 26/12/15 since it</w:t>
      </w:r>
      <w:r w:rsidR="00941896">
        <w:t xml:space="preserve"> was </w:t>
      </w:r>
      <w:r w:rsidR="00673B1D">
        <w:t xml:space="preserve">edited to retrieve more information of the containing files. This was due to the development of the code editor footer bar, which required the knowledge of the absolute file path of the located file to be </w:t>
      </w:r>
      <w:r w:rsidR="00FA7A07">
        <w:t>displayed</w:t>
      </w:r>
      <w:r w:rsidR="00673B1D">
        <w:t>.</w:t>
      </w:r>
    </w:p>
    <w:p w14:paraId="0E723587" w14:textId="77777777" w:rsidR="0082095E" w:rsidRDefault="0082095E" w:rsidP="00406A45"/>
    <w:p w14:paraId="4E7C3FC7" w14:textId="77777777" w:rsidR="0082095E" w:rsidRDefault="0082095E" w:rsidP="00406A45"/>
    <w:p w14:paraId="0FA796EE" w14:textId="77777777" w:rsidR="0082095E" w:rsidRDefault="0082095E" w:rsidP="00406A45"/>
    <w:p w14:paraId="2B55CF93" w14:textId="77777777" w:rsidR="0082095E" w:rsidRDefault="0082095E" w:rsidP="00406A45"/>
    <w:p w14:paraId="16090D33" w14:textId="77777777" w:rsidR="0082095E" w:rsidRDefault="0082095E" w:rsidP="00406A45"/>
    <w:p w14:paraId="744C2C59" w14:textId="77777777" w:rsidR="0082095E" w:rsidRDefault="0082095E" w:rsidP="00406A45"/>
    <w:p w14:paraId="294E55D5" w14:textId="77777777" w:rsidR="0082095E" w:rsidRDefault="0082095E" w:rsidP="00406A45"/>
    <w:p w14:paraId="3D3F9DD4" w14:textId="77777777" w:rsidR="0082095E" w:rsidRDefault="0082095E" w:rsidP="00406A45"/>
    <w:p w14:paraId="4C969280" w14:textId="77777777" w:rsidR="0082095E" w:rsidRDefault="0082095E" w:rsidP="00406A45"/>
    <w:p w14:paraId="499CAD26" w14:textId="3B524A59" w:rsidR="001E0E64" w:rsidRDefault="001E0E64" w:rsidP="001E0E64">
      <w:pPr>
        <w:pStyle w:val="Heading2"/>
        <w:rPr>
          <w:sz w:val="22"/>
        </w:rPr>
      </w:pPr>
      <w:bookmarkStart w:id="42" w:name="_Toc323558716"/>
      <w:r>
        <w:rPr>
          <w:sz w:val="22"/>
        </w:rPr>
        <w:t>4</w:t>
      </w:r>
      <w:r w:rsidRPr="000D3964">
        <w:rPr>
          <w:sz w:val="22"/>
        </w:rPr>
        <w:t>.</w:t>
      </w:r>
      <w:r>
        <w:rPr>
          <w:sz w:val="22"/>
        </w:rPr>
        <w:t>5.2</w:t>
      </w:r>
      <w:r w:rsidRPr="000D3964">
        <w:rPr>
          <w:sz w:val="22"/>
        </w:rPr>
        <w:t xml:space="preserve"> </w:t>
      </w:r>
      <w:r>
        <w:rPr>
          <w:sz w:val="22"/>
        </w:rPr>
        <w:t>Functional testing</w:t>
      </w:r>
      <w:bookmarkEnd w:id="42"/>
    </w:p>
    <w:p w14:paraId="0A128153" w14:textId="6DE5FD73" w:rsidR="000C348B" w:rsidRDefault="00280F2C" w:rsidP="00406A45">
      <w:r>
        <w:t xml:space="preserve">Certain testing tasks were undertaken throughout the development stages of the project to ensure </w:t>
      </w:r>
      <w:r w:rsidR="0051498D">
        <w:t>that the correct functionality was maintained</w:t>
      </w:r>
      <w:r w:rsidR="006E53D2">
        <w:t xml:space="preserve"> during development</w:t>
      </w:r>
      <w:r>
        <w:t>.</w:t>
      </w:r>
      <w:r w:rsidR="000E1B46">
        <w:t xml:space="preserve"> Whenever a drastic change was made</w:t>
      </w:r>
      <w:r w:rsidR="0051498D">
        <w:t xml:space="preserve"> to</w:t>
      </w:r>
      <w:r w:rsidR="000E1B46">
        <w:t xml:space="preserve"> the software, the</w:t>
      </w:r>
      <w:r w:rsidR="005414B4">
        <w:t>se</w:t>
      </w:r>
      <w:r w:rsidR="000E1B46">
        <w:t xml:space="preserv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743D99">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single" w:sz="4" w:space="0" w:color="A6A6A6" w:themeColor="background1" w:themeShade="A6"/>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single" w:sz="4" w:space="0" w:color="A6A6A6" w:themeColor="background1" w:themeShade="A6"/>
              <w:bottom w:val="single" w:sz="4" w:space="0" w:color="9BBB59" w:themeColor="accent3"/>
            </w:tcBorders>
            <w:shd w:val="clear" w:color="auto" w:fill="C2D69B" w:themeFill="accent3" w:themeFillTint="99"/>
            <w:vAlign w:val="center"/>
          </w:tcPr>
          <w:p w14:paraId="1678C730" w14:textId="1FC19E02" w:rsidR="000E1B46" w:rsidRDefault="009F6A87" w:rsidP="000E1B46">
            <w:pPr>
              <w:jc w:val="center"/>
            </w:pPr>
            <w:r>
              <w:t>Expected</w:t>
            </w:r>
          </w:p>
        </w:tc>
      </w:tr>
      <w:tr w:rsidR="000E1B46" w14:paraId="1323E042" w14:textId="77777777" w:rsidTr="00743D99">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single" w:sz="4" w:space="0" w:color="A6A6A6" w:themeColor="background1" w:themeShade="A6"/>
            </w:tcBorders>
            <w:shd w:val="clear" w:color="auto" w:fill="8DB3E2" w:themeFill="text2" w:themeFillTint="66"/>
            <w:vAlign w:val="center"/>
          </w:tcPr>
          <w:p w14:paraId="6BDF04DA" w14:textId="677BD44A" w:rsidR="009C491C" w:rsidRDefault="009F6A87" w:rsidP="009F6A87">
            <w:r>
              <w:t xml:space="preserve">All items including: files, </w:t>
            </w:r>
            <w:r w:rsidR="00F12D0B">
              <w:t>folders, sub-files and sub-folders</w:t>
            </w:r>
            <w:r>
              <w:t xml:space="preserve">. To be available for interaction.  </w:t>
            </w:r>
          </w:p>
        </w:tc>
        <w:tc>
          <w:tcPr>
            <w:tcW w:w="3081"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65CA0B64" w14:textId="5177EE61" w:rsidR="000E1B46" w:rsidRDefault="009F6A87" w:rsidP="000E1B46">
            <w:pPr>
              <w:jc w:val="center"/>
            </w:pPr>
            <w:r>
              <w:t>Expected</w:t>
            </w:r>
          </w:p>
        </w:tc>
      </w:tr>
      <w:tr w:rsidR="000E1B46" w14:paraId="4336266A" w14:textId="77777777" w:rsidTr="00743D99">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single" w:sz="4" w:space="0" w:color="A6A6A6" w:themeColor="background1" w:themeShade="A6"/>
            </w:tcBorders>
            <w:shd w:val="clear" w:color="auto" w:fill="B8CCE4" w:themeFill="accent1" w:themeFillTint="66"/>
            <w:vAlign w:val="center"/>
          </w:tcPr>
          <w:p w14:paraId="7421E273" w14:textId="14FF9375" w:rsidR="000E1B46" w:rsidRDefault="000017C5" w:rsidP="009F6A87">
            <w:r>
              <w:t xml:space="preserve">Tab added to tab-bar widget. Code displayed in editing window. </w:t>
            </w:r>
            <w:proofErr w:type="gramStart"/>
            <w:r>
              <w:t>Syntax-highlighting</w:t>
            </w:r>
            <w:proofErr w:type="gramEnd"/>
            <w:r>
              <w:t xml:space="preserve"> applied (If language support available)</w:t>
            </w:r>
            <w:r w:rsidR="00A57346">
              <w:t>.</w:t>
            </w:r>
          </w:p>
        </w:tc>
        <w:tc>
          <w:tcPr>
            <w:tcW w:w="3081"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52F95B73" w14:textId="7A593D9A" w:rsidR="000E1B46" w:rsidRDefault="000017C5" w:rsidP="009C491C">
            <w:pPr>
              <w:jc w:val="center"/>
            </w:pPr>
            <w:r>
              <w:t>Expected</w:t>
            </w:r>
          </w:p>
        </w:tc>
      </w:tr>
      <w:tr w:rsidR="000E1B46" w14:paraId="1A17F68C" w14:textId="77777777" w:rsidTr="00743D99">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single" w:sz="4" w:space="0" w:color="A6A6A6" w:themeColor="background1" w:themeShade="A6"/>
            </w:tcBorders>
            <w:shd w:val="clear" w:color="auto" w:fill="8DB3E2" w:themeFill="text2" w:themeFillTint="66"/>
            <w:vAlign w:val="center"/>
          </w:tcPr>
          <w:p w14:paraId="52DBE04E" w14:textId="4ED5DE2D" w:rsidR="000E1B46" w:rsidRDefault="009C491C" w:rsidP="009F6A87">
            <w:r>
              <w:t>File located in system directory and update</w:t>
            </w:r>
            <w:r w:rsidR="00A57346">
              <w:t>d</w:t>
            </w:r>
            <w:r>
              <w:t xml:space="preserve"> with the exact results taken from the editing window</w:t>
            </w:r>
            <w:r w:rsidR="00A57346">
              <w:t>.</w:t>
            </w:r>
          </w:p>
        </w:tc>
        <w:tc>
          <w:tcPr>
            <w:tcW w:w="3081"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5838E78D" w14:textId="6A868727" w:rsidR="000E1B46" w:rsidRDefault="009C491C" w:rsidP="009C491C">
            <w:pPr>
              <w:jc w:val="center"/>
            </w:pPr>
            <w:r>
              <w:t>Expected</w:t>
            </w:r>
          </w:p>
        </w:tc>
      </w:tr>
      <w:tr w:rsidR="000E1B46" w14:paraId="07A0A6F1" w14:textId="77777777" w:rsidTr="00743D99">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single" w:sz="4" w:space="0" w:color="A6A6A6" w:themeColor="background1" w:themeShade="A6"/>
            </w:tcBorders>
            <w:shd w:val="clear" w:color="auto" w:fill="B8CCE4" w:themeFill="accent1" w:themeFillTint="66"/>
            <w:vAlign w:val="center"/>
          </w:tcPr>
          <w:p w14:paraId="31E4FF62" w14:textId="280BF1D3" w:rsidR="000E1B46" w:rsidRDefault="009C491C" w:rsidP="009F6A87">
            <w:r>
              <w:t xml:space="preserve">Load theme from </w:t>
            </w:r>
            <w:proofErr w:type="spellStart"/>
            <w:r>
              <w:t>AssetManager</w:t>
            </w:r>
            <w:proofErr w:type="spellEnd"/>
            <w:r>
              <w:t xml:space="preserve"> class and instantly apply to all widgets and interfaces.</w:t>
            </w:r>
          </w:p>
        </w:tc>
        <w:tc>
          <w:tcPr>
            <w:tcW w:w="3081"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39262686" w14:textId="7B3203E3" w:rsidR="000E1B46" w:rsidRDefault="009C491C" w:rsidP="009C491C">
            <w:pPr>
              <w:jc w:val="center"/>
            </w:pPr>
            <w:r>
              <w:t>Expected</w:t>
            </w:r>
          </w:p>
        </w:tc>
      </w:tr>
      <w:tr w:rsidR="000E1B46" w14:paraId="5C957002" w14:textId="77777777" w:rsidTr="00743D99">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single" w:sz="4" w:space="0" w:color="A6A6A6" w:themeColor="background1" w:themeShade="A6"/>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single" w:sz="4" w:space="0" w:color="9BBB59" w:themeColor="accent3"/>
              <w:left w:val="single" w:sz="4" w:space="0" w:color="A6A6A6" w:themeColor="background1" w:themeShade="A6"/>
              <w:bottom w:val="single" w:sz="4" w:space="0" w:color="auto"/>
            </w:tcBorders>
            <w:shd w:val="clear" w:color="auto" w:fill="C2D69B" w:themeFill="accent3" w:themeFillTint="99"/>
            <w:vAlign w:val="center"/>
          </w:tcPr>
          <w:p w14:paraId="775D97CC" w14:textId="5A3FB601" w:rsidR="000E1B46" w:rsidRDefault="009C491C" w:rsidP="009C491C">
            <w:pPr>
              <w:jc w:val="center"/>
            </w:pPr>
            <w:r>
              <w:t>Expected</w:t>
            </w:r>
          </w:p>
        </w:tc>
      </w:tr>
    </w:tbl>
    <w:p w14:paraId="4B96AFB4" w14:textId="671FE68F" w:rsidR="000E1B46" w:rsidRPr="009C491C" w:rsidRDefault="009C491C" w:rsidP="009C491C">
      <w:pPr>
        <w:spacing w:line="210" w:lineRule="atLeast"/>
        <w:jc w:val="center"/>
        <w:rPr>
          <w:color w:val="365F91" w:themeColor="accent1" w:themeShade="BF"/>
        </w:rPr>
      </w:pPr>
      <w:r>
        <w:rPr>
          <w:color w:val="365F91" w:themeColor="accent1" w:themeShade="BF"/>
        </w:rPr>
        <w:t xml:space="preserve">Table </w:t>
      </w:r>
      <w:r w:rsidR="00D04B77">
        <w:rPr>
          <w:color w:val="365F91" w:themeColor="accent1" w:themeShade="BF"/>
        </w:rPr>
        <w:t>4.4.3</w:t>
      </w:r>
      <w:r>
        <w:rPr>
          <w:color w:val="365F91" w:themeColor="accent1" w:themeShade="BF"/>
        </w:rPr>
        <w:t xml:space="preserve"> </w:t>
      </w:r>
      <w:r w:rsidR="00D04B77">
        <w:rPr>
          <w:color w:val="365F91" w:themeColor="accent1" w:themeShade="BF"/>
        </w:rPr>
        <w:t xml:space="preserve">– Procedures </w:t>
      </w:r>
      <w:r w:rsidR="00C74057">
        <w:rPr>
          <w:color w:val="365F91" w:themeColor="accent1" w:themeShade="BF"/>
        </w:rPr>
        <w:t>and expected outcomes</w:t>
      </w:r>
      <w:r w:rsidR="00D04B77">
        <w:rPr>
          <w:color w:val="365F91" w:themeColor="accent1" w:themeShade="BF"/>
        </w:rPr>
        <w:t xml:space="preserve"> (see appendix J for more)</w:t>
      </w:r>
    </w:p>
    <w:p w14:paraId="7CF1A559" w14:textId="517B7ACB" w:rsidR="009C491C" w:rsidRDefault="009C491C" w:rsidP="00406A45">
      <w:r>
        <w:t xml:space="preserve">Table 4.4.2 displays the core procedures detailed in the software’s specifications and their expected output. The results column shows the result produced by the final </w:t>
      </w:r>
      <w:proofErr w:type="gramStart"/>
      <w:r>
        <w:t>Able</w:t>
      </w:r>
      <w:proofErr w:type="gramEnd"/>
      <w:r>
        <w:t xml:space="preserve"> software once these procedures had taken place. All of the procedures produced the expected result showing that Able had successfully achieved its core functionality.</w:t>
      </w:r>
    </w:p>
    <w:p w14:paraId="3E72B29E" w14:textId="77777777" w:rsidR="002A56E8" w:rsidRDefault="002A56E8" w:rsidP="00406A45"/>
    <w:p w14:paraId="4AA369D9" w14:textId="77777777" w:rsidR="009247CE" w:rsidRDefault="009247CE" w:rsidP="00406A45"/>
    <w:p w14:paraId="7A207AAD" w14:textId="77777777" w:rsidR="009247CE" w:rsidRDefault="009247CE" w:rsidP="00406A45"/>
    <w:p w14:paraId="4B0F3EAD" w14:textId="77777777" w:rsidR="009247CE" w:rsidRDefault="009247CE" w:rsidP="00406A45"/>
    <w:p w14:paraId="4B32CCB7" w14:textId="1544D138" w:rsidR="007478B3" w:rsidRPr="004C38FE" w:rsidRDefault="00DE4292" w:rsidP="007478B3">
      <w:pPr>
        <w:pStyle w:val="Heading1"/>
      </w:pPr>
      <w:bookmarkStart w:id="43" w:name="_Toc323558717"/>
      <w:r>
        <w:t>5</w:t>
      </w:r>
      <w:r w:rsidR="007478B3">
        <w:t>. Critical analysis</w:t>
      </w:r>
      <w:bookmarkEnd w:id="43"/>
    </w:p>
    <w:p w14:paraId="5D97C05D" w14:textId="058EA734" w:rsidR="002769CD" w:rsidRDefault="00DE4292" w:rsidP="002769CD">
      <w:pPr>
        <w:pStyle w:val="Heading2"/>
        <w:rPr>
          <w:sz w:val="22"/>
        </w:rPr>
      </w:pPr>
      <w:bookmarkStart w:id="44" w:name="_Toc323558718"/>
      <w:r>
        <w:rPr>
          <w:sz w:val="22"/>
        </w:rPr>
        <w:t>5</w:t>
      </w:r>
      <w:r w:rsidR="002769CD">
        <w:rPr>
          <w:sz w:val="22"/>
        </w:rPr>
        <w:t>.1</w:t>
      </w:r>
      <w:r w:rsidR="002769CD" w:rsidRPr="000D3964">
        <w:rPr>
          <w:sz w:val="22"/>
        </w:rPr>
        <w:t xml:space="preserve"> </w:t>
      </w:r>
      <w:r w:rsidR="002769CD">
        <w:rPr>
          <w:sz w:val="22"/>
        </w:rPr>
        <w:t>Project Achievements</w:t>
      </w:r>
      <w:bookmarkEnd w:id="44"/>
    </w:p>
    <w:p w14:paraId="13A86E68" w14:textId="31C5C23B" w:rsidR="00DE6AD1" w:rsidRDefault="00DE6AD1" w:rsidP="00DE6AD1">
      <w:r>
        <w:t>Section 2.1 of this report outlined the planned aims and objectives</w:t>
      </w:r>
      <w:r w:rsidR="000B5B2C">
        <w:t xml:space="preserve"> of this project and </w:t>
      </w:r>
      <w:r>
        <w:t>detailed both primary and secondary objectives. In this section I will compa</w:t>
      </w:r>
      <w:r w:rsidR="000B5B2C">
        <w:t>re the final results against tho</w:t>
      </w:r>
      <w:r>
        <w:t>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w:t>
            </w:r>
            <w:proofErr w:type="gramStart"/>
            <w:r w:rsidRPr="00906011">
              <w:rPr>
                <w:rFonts w:ascii="Helvetica Neue" w:hAnsi="Helvetica Neue" w:cs="Helvetica Neue"/>
                <w:lang w:val="en-US"/>
              </w:rPr>
              <w:t>These</w:t>
            </w:r>
            <w:proofErr w:type="gramEnd"/>
            <w:r w:rsidRPr="00906011">
              <w:rPr>
                <w:rFonts w:ascii="Helvetica Neue" w:hAnsi="Helvetica Neue" w:cs="Helvetica Neue"/>
                <w:lang w:val="en-US"/>
              </w:rPr>
              <w:t xml:space="preserv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 xml:space="preserve">Develop and provide the auto-complete algorithm with the ability to utilize machine learning in order to predict and complete </w:t>
            </w:r>
            <w:r w:rsidRPr="00906011">
              <w:rPr>
                <w:rFonts w:ascii="Helvetica Neue" w:hAnsi="Helvetica Neue" w:cs="Helvetica Neue"/>
                <w:lang w:val="en-US"/>
              </w:rPr>
              <w:lastRenderedPageBreak/>
              <w:t>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lastRenderedPageBreak/>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741A286D" w:rsidR="001A244B" w:rsidRPr="009C491C" w:rsidRDefault="00CD1C47" w:rsidP="001A244B">
      <w:pPr>
        <w:spacing w:line="210" w:lineRule="atLeast"/>
        <w:jc w:val="center"/>
        <w:rPr>
          <w:color w:val="365F91" w:themeColor="accent1" w:themeShade="BF"/>
        </w:rPr>
      </w:pPr>
      <w:r>
        <w:rPr>
          <w:color w:val="365F91" w:themeColor="accent1" w:themeShade="BF"/>
        </w:rPr>
        <w:t>Table 5</w:t>
      </w:r>
      <w:r w:rsidR="001A244B">
        <w:rPr>
          <w:color w:val="365F91" w:themeColor="accent1" w:themeShade="BF"/>
        </w:rPr>
        <w:t>.1 – Speed tests of Able’s load folder function</w:t>
      </w:r>
    </w:p>
    <w:p w14:paraId="050D2A2E" w14:textId="25261F05"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w:t>
      </w:r>
      <w:r w:rsidR="00C03491">
        <w:t>d</w:t>
      </w:r>
      <w:r w:rsidR="0044387C">
        <w:t xml:space="preserve"> that the machine learning system would not make a large difference to the </w:t>
      </w:r>
      <w:r w:rsidR="0044387C" w:rsidRPr="005B0135">
        <w:t xml:space="preserve">prediction of autocomplete suggestions. </w:t>
      </w:r>
      <w:r w:rsidR="005B0135">
        <w:t>This is because</w:t>
      </w:r>
      <w:r w:rsidR="0044387C" w:rsidRPr="005B0135">
        <w:t xml:space="preserve"> the amount of</w:t>
      </w:r>
      <w:r w:rsidR="00C03491" w:rsidRPr="005B0135">
        <w:t xml:space="preserve"> time and effort</w:t>
      </w:r>
      <w:r w:rsidR="0044387C" w:rsidRPr="005B0135">
        <w:t xml:space="preserve"> required</w:t>
      </w:r>
      <w:r w:rsidR="0044387C" w:rsidRPr="000B5B2C">
        <w:t xml:space="preserve"> to i</w:t>
      </w:r>
      <w:r w:rsidR="0044387C">
        <w:t xml:space="preserve">mplement a system such as this was far to great when compared to the </w:t>
      </w:r>
      <w:r w:rsidR="00334C44">
        <w:t>impact</w:t>
      </w:r>
      <w:r w:rsidR="0044387C">
        <w:t xml:space="preserve"> it have on the usability of the software, so it was decided that this element would be left out.</w:t>
      </w:r>
    </w:p>
    <w:p w14:paraId="10ADFE5B" w14:textId="7999124F" w:rsidR="007F5661" w:rsidRPr="00DE6AD1" w:rsidRDefault="007F5661" w:rsidP="00DE6AD1">
      <w:r>
        <w:t xml:space="preserve">Although the effect of leaving out the machine </w:t>
      </w:r>
      <w:r w:rsidR="000B5B2C">
        <w:t>learning technology would have</w:t>
      </w:r>
      <w:r>
        <w:t xml:space="preserve"> nearly an unnoticeable effect, it still is a shortfall to the software since the original specifications of the code editor advertised this element.</w:t>
      </w:r>
    </w:p>
    <w:p w14:paraId="335B8D59" w14:textId="159E6900" w:rsidR="004E54DF" w:rsidRDefault="00DE4292" w:rsidP="004E54DF">
      <w:pPr>
        <w:pStyle w:val="Heading2"/>
        <w:rPr>
          <w:sz w:val="22"/>
        </w:rPr>
      </w:pPr>
      <w:bookmarkStart w:id="45" w:name="_Toc323558719"/>
      <w:r>
        <w:rPr>
          <w:sz w:val="22"/>
        </w:rPr>
        <w:t>5</w:t>
      </w:r>
      <w:r w:rsidR="002769CD">
        <w:rPr>
          <w:sz w:val="22"/>
        </w:rPr>
        <w:t>.2</w:t>
      </w:r>
      <w:r w:rsidR="002769CD" w:rsidRPr="000D3964">
        <w:rPr>
          <w:sz w:val="22"/>
        </w:rPr>
        <w:t xml:space="preserve"> </w:t>
      </w:r>
      <w:r w:rsidR="002769CD">
        <w:rPr>
          <w:sz w:val="22"/>
        </w:rPr>
        <w:t>Further development</w:t>
      </w:r>
      <w:bookmarkEnd w:id="45"/>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0CD40B45" w:rsidR="00441658" w:rsidRDefault="004E54DF" w:rsidP="004E54DF">
      <w:r>
        <w:t>Firstly,</w:t>
      </w:r>
      <w:r w:rsidR="001208E9">
        <w:t xml:space="preserve"> although the plug-in syste</w:t>
      </w:r>
      <w:r w:rsidR="000B5B2C">
        <w:t>m allows users to manipulate</w:t>
      </w:r>
      <w:r w:rsidR="001208E9">
        <w:t xml:space="preserv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 xml:space="preserve">In relation to plug-ins, it would be useful to provide the community of </w:t>
      </w:r>
      <w:proofErr w:type="gramStart"/>
      <w:r>
        <w:t>Able</w:t>
      </w:r>
      <w:proofErr w:type="gramEnd"/>
      <w:r>
        <w:t xml:space="preserv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w:t>
      </w:r>
      <w:proofErr w:type="gramStart"/>
      <w:r>
        <w:t>Able</w:t>
      </w:r>
      <w:proofErr w:type="gramEnd"/>
      <w:r>
        <w:t xml:space="preserv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lastRenderedPageBreak/>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08179604" w:rsidR="002769CD" w:rsidRDefault="00DE4292" w:rsidP="002769CD">
      <w:pPr>
        <w:pStyle w:val="Heading2"/>
        <w:rPr>
          <w:sz w:val="22"/>
        </w:rPr>
      </w:pPr>
      <w:bookmarkStart w:id="46" w:name="_Toc323558720"/>
      <w:r>
        <w:rPr>
          <w:sz w:val="22"/>
        </w:rPr>
        <w:t>5</w:t>
      </w:r>
      <w:r w:rsidR="002769CD">
        <w:rPr>
          <w:sz w:val="22"/>
        </w:rPr>
        <w:t>.3</w:t>
      </w:r>
      <w:r w:rsidR="002769CD" w:rsidRPr="000D3964">
        <w:rPr>
          <w:sz w:val="22"/>
        </w:rPr>
        <w:t xml:space="preserve"> </w:t>
      </w:r>
      <w:r w:rsidR="002769CD">
        <w:rPr>
          <w:sz w:val="22"/>
        </w:rPr>
        <w:t>Personal reflection</w:t>
      </w:r>
      <w:bookmarkEnd w:id="46"/>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437EB669" w:rsidR="00B03EAD" w:rsidRDefault="00DE4292" w:rsidP="00B03EAD">
      <w:pPr>
        <w:pStyle w:val="Heading2"/>
        <w:rPr>
          <w:color w:val="4F81BD" w:themeColor="accent1"/>
          <w:sz w:val="22"/>
        </w:rPr>
      </w:pPr>
      <w:bookmarkStart w:id="47" w:name="_Toc323558721"/>
      <w:r>
        <w:rPr>
          <w:color w:val="4F81BD" w:themeColor="accent1"/>
          <w:sz w:val="22"/>
        </w:rPr>
        <w:t>5</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47"/>
    </w:p>
    <w:p w14:paraId="6616EA36" w14:textId="324752BB" w:rsidR="00312B04" w:rsidRDefault="00312B04" w:rsidP="00312B04">
      <w:r>
        <w:t>Although much technical knowledge was research in order to produce the software, some of it was already known. The author had worked with many multi-platform frameworks prior to the development of Able such as Google’s ‘</w:t>
      </w:r>
      <w:proofErr w:type="spellStart"/>
      <w:r>
        <w:t>PlayN</w:t>
      </w:r>
      <w:proofErr w:type="spellEnd"/>
      <w:r>
        <w:t xml:space="preserve">’ </w:t>
      </w:r>
      <w:r w:rsidR="0031138C" w:rsidRPr="00E117D9">
        <w:rPr>
          <w:color w:val="808080" w:themeColor="background1" w:themeShade="80"/>
        </w:rPr>
        <w:t>(</w:t>
      </w:r>
      <w:proofErr w:type="spellStart"/>
      <w:r w:rsidR="0031138C" w:rsidRPr="00E117D9">
        <w:rPr>
          <w:color w:val="808080" w:themeColor="background1" w:themeShade="80"/>
        </w:rPr>
        <w:t>PlayN</w:t>
      </w:r>
      <w:proofErr w:type="spellEnd"/>
      <w:r w:rsidR="0031138C" w:rsidRPr="00E117D9">
        <w:rPr>
          <w:color w:val="808080" w:themeColor="background1" w:themeShade="80"/>
        </w:rPr>
        <w:t>, 2016)</w:t>
      </w:r>
      <w:r w:rsidR="0031138C">
        <w:rPr>
          <w:color w:val="A6A6A6" w:themeColor="background1" w:themeShade="A6"/>
        </w:rPr>
        <w:t xml:space="preserve"> </w:t>
      </w:r>
      <w:r w:rsidR="0031138C">
        <w:t>and ‘</w:t>
      </w:r>
      <w:proofErr w:type="spellStart"/>
      <w:r w:rsidR="0031138C">
        <w:t>LibGDX</w:t>
      </w:r>
      <w:proofErr w:type="spellEnd"/>
      <w:r w:rsidR="0031138C">
        <w:t xml:space="preserve">’ </w:t>
      </w:r>
      <w:r w:rsidR="0031138C" w:rsidRPr="00E117D9">
        <w:rPr>
          <w:color w:val="808080" w:themeColor="background1" w:themeShade="80"/>
        </w:rPr>
        <w:t>(</w:t>
      </w:r>
      <w:proofErr w:type="spellStart"/>
      <w:r w:rsidR="0031138C" w:rsidRPr="00E117D9">
        <w:rPr>
          <w:color w:val="808080" w:themeColor="background1" w:themeShade="80"/>
        </w:rPr>
        <w:t>LibGDX</w:t>
      </w:r>
      <w:proofErr w:type="spellEnd"/>
      <w:r w:rsidR="0031138C" w:rsidRPr="00E117D9">
        <w:rPr>
          <w:color w:val="808080" w:themeColor="background1" w:themeShade="80"/>
        </w:rPr>
        <w:t>, 2016)</w:t>
      </w:r>
      <w:r w:rsidR="0031138C">
        <w:t>.</w:t>
      </w:r>
      <w:r w:rsidR="00887CE1">
        <w:t xml:space="preserve"> This prior knowledge of how cross-platform frameworks commonly work helped the author to quickly comprehend how the QT</w:t>
      </w:r>
      <w:r w:rsidR="00887CE1" w:rsidRPr="00E117D9">
        <w:rPr>
          <w:color w:val="808080" w:themeColor="background1" w:themeShade="80"/>
        </w:rPr>
        <w:t xml:space="preserve"> (QT, 2015) </w:t>
      </w:r>
      <w:r w:rsidR="00887CE1">
        <w:t>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w:t>
      </w:r>
      <w:proofErr w:type="spellStart"/>
      <w:r w:rsidR="00C66A68">
        <w:t>GitHub</w:t>
      </w:r>
      <w:proofErr w:type="spellEnd"/>
      <w:r w:rsidR="00C66A68">
        <w:t xml:space="preserve"> </w:t>
      </w:r>
      <w:r w:rsidR="00C66A68" w:rsidRPr="00E117D9">
        <w:rPr>
          <w:color w:val="808080" w:themeColor="background1" w:themeShade="80"/>
        </w:rPr>
        <w:t>(</w:t>
      </w:r>
      <w:proofErr w:type="spellStart"/>
      <w:r w:rsidR="00C66A68" w:rsidRPr="00E117D9">
        <w:rPr>
          <w:color w:val="808080" w:themeColor="background1" w:themeShade="80"/>
        </w:rPr>
        <w:t>GitHub</w:t>
      </w:r>
      <w:proofErr w:type="spellEnd"/>
      <w:r w:rsidR="00C66A68" w:rsidRPr="00E117D9">
        <w:rPr>
          <w:color w:val="808080" w:themeColor="background1" w:themeShade="80"/>
        </w:rPr>
        <w:t xml:space="preserve">, 2016) </w:t>
      </w:r>
      <w:r w:rsidR="00C66A68">
        <w:t xml:space="preserve">would be used for this project as it provided better log support. The author has used tools such as </w:t>
      </w:r>
      <w:proofErr w:type="spellStart"/>
      <w:r w:rsidR="00C66A68">
        <w:t>GitHub</w:t>
      </w:r>
      <w:proofErr w:type="spellEnd"/>
      <w:r w:rsidR="00C66A68">
        <w:t xml:space="preserve"> on multiple occasions when developing past projects so there was no research needed for the adoption of source control tools.</w:t>
      </w:r>
    </w:p>
    <w:p w14:paraId="6285EB77" w14:textId="023075B9" w:rsidR="00B03EAD" w:rsidRDefault="00DE4292" w:rsidP="00B03EAD">
      <w:pPr>
        <w:pStyle w:val="Heading2"/>
        <w:rPr>
          <w:color w:val="4F81BD" w:themeColor="accent1"/>
          <w:sz w:val="22"/>
        </w:rPr>
      </w:pPr>
      <w:bookmarkStart w:id="48" w:name="_Toc323558722"/>
      <w:r>
        <w:rPr>
          <w:color w:val="4F81BD" w:themeColor="accent1"/>
          <w:sz w:val="22"/>
        </w:rPr>
        <w:t>5</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48"/>
    </w:p>
    <w:p w14:paraId="037B55D1" w14:textId="7AFF0439" w:rsidR="002912CA" w:rsidRDefault="002912CA" w:rsidP="002912CA">
      <w:r>
        <w:t>Prior to the development of this project, the author had worked on projects similar to this, t</w:t>
      </w:r>
      <w:r w:rsidR="003C11A9">
        <w:t>he experienced gained through this was crucial. ‘</w:t>
      </w:r>
      <w:proofErr w:type="spellStart"/>
      <w:r w:rsidR="003C11A9">
        <w:t>DinoSprint</w:t>
      </w:r>
      <w:proofErr w:type="spellEnd"/>
      <w:r w:rsidR="003C11A9">
        <w:t xml:space="preserve">’ was a mobile game that incorporated complex algorithms to randomly generate 2D terrain. It also incorporated the </w:t>
      </w:r>
      <w:proofErr w:type="spellStart"/>
      <w:r w:rsidR="003C11A9">
        <w:t>LibGDX</w:t>
      </w:r>
      <w:proofErr w:type="spellEnd"/>
      <w:r w:rsidR="003C11A9">
        <w:t xml:space="preserve">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D7F277C" w14:textId="5F0D18A9" w:rsidR="004B1BB9" w:rsidRPr="002912CA" w:rsidRDefault="003C11A9" w:rsidP="002912CA">
      <w:r>
        <w:t>The author has also worked on multiple websites such as ‘jacobplaster.net’ and ‘</w:t>
      </w:r>
      <w:proofErr w:type="spellStart"/>
      <w:r>
        <w:t>Cloudplayer.Io</w:t>
      </w:r>
      <w:proofErr w:type="spellEnd"/>
      <w:r>
        <w:t xml:space="preserve">’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 xml:space="preserve">s </w:t>
      </w:r>
      <w:proofErr w:type="spellStart"/>
      <w:r w:rsidR="00AC6F7F">
        <w:t>GitHub</w:t>
      </w:r>
      <w:proofErr w:type="spellEnd"/>
      <w:r w:rsidR="0033741C">
        <w:t>.</w:t>
      </w:r>
    </w:p>
    <w:p w14:paraId="38BECF3B" w14:textId="35EAF51A" w:rsidR="00B03EAD" w:rsidRDefault="00DE4292" w:rsidP="00B03EAD">
      <w:pPr>
        <w:pStyle w:val="Heading2"/>
        <w:rPr>
          <w:color w:val="4F81BD" w:themeColor="accent1"/>
          <w:sz w:val="22"/>
        </w:rPr>
      </w:pPr>
      <w:bookmarkStart w:id="49" w:name="_Toc323558723"/>
      <w:r>
        <w:rPr>
          <w:color w:val="4F81BD" w:themeColor="accent1"/>
          <w:sz w:val="22"/>
        </w:rPr>
        <w:lastRenderedPageBreak/>
        <w:t>5</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49"/>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These were a very useful tools since it helped the author too meet specific 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w:t>
      </w:r>
      <w:proofErr w:type="spellStart"/>
      <w:r w:rsidR="0045093E">
        <w:t>G</w:t>
      </w:r>
      <w:r w:rsidR="005A3A20">
        <w:t>itH</w:t>
      </w:r>
      <w:r w:rsidR="0045093E">
        <w:t>ubs</w:t>
      </w:r>
      <w:proofErr w:type="spellEnd"/>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201EF143" w:rsidR="003E0DA8" w:rsidRPr="003E0DA8" w:rsidRDefault="00DE4292" w:rsidP="003E0DA8">
      <w:pPr>
        <w:spacing w:line="210" w:lineRule="atLeast"/>
        <w:jc w:val="center"/>
        <w:rPr>
          <w:color w:val="365F91" w:themeColor="accent1" w:themeShade="BF"/>
        </w:rPr>
      </w:pPr>
      <w:r>
        <w:rPr>
          <w:color w:val="365F91" w:themeColor="accent1" w:themeShade="BF"/>
        </w:rPr>
        <w:t>Figure 5</w:t>
      </w:r>
      <w:r w:rsidR="003E0DA8">
        <w:rPr>
          <w:color w:val="365F91" w:themeColor="accent1" w:themeShade="BF"/>
        </w:rPr>
        <w:t>.1 – Number of contributions per month by the author</w:t>
      </w:r>
      <w:r w:rsidR="005A3A20">
        <w:rPr>
          <w:color w:val="365F91" w:themeColor="accent1" w:themeShade="BF"/>
        </w:rPr>
        <w:t xml:space="preserve"> (</w:t>
      </w:r>
      <w:proofErr w:type="spellStart"/>
      <w:r w:rsidR="005A3A20">
        <w:rPr>
          <w:color w:val="365F91" w:themeColor="accent1" w:themeShade="BF"/>
        </w:rPr>
        <w:t>GitHub</w:t>
      </w:r>
      <w:proofErr w:type="spellEnd"/>
      <w:r w:rsidR="005A3A20">
        <w:rPr>
          <w:color w:val="365F91" w:themeColor="accent1" w:themeShade="BF"/>
        </w:rPr>
        <w:t>, 2016)</w:t>
      </w:r>
    </w:p>
    <w:p w14:paraId="147A50CA" w14:textId="6DFEDA8A" w:rsidR="00894939" w:rsidRPr="00894939" w:rsidRDefault="00DE4292" w:rsidP="00894939">
      <w:r>
        <w:t>Figure 5</w:t>
      </w:r>
      <w:r w:rsidR="003E0DA8">
        <w:t xml:space="preserve">.1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1F7319">
        <w:t xml:space="preserve"> See appendix I</w:t>
      </w:r>
      <w:r w:rsidR="00977CFE">
        <w:t xml:space="preserve"> for more source code commit graphs. </w:t>
      </w:r>
    </w:p>
    <w:p w14:paraId="5C32BF21" w14:textId="5B3D2978" w:rsidR="00B03EAD" w:rsidRDefault="00DE4292" w:rsidP="00B03EAD">
      <w:pPr>
        <w:pStyle w:val="Heading2"/>
        <w:rPr>
          <w:color w:val="4F81BD" w:themeColor="accent1"/>
          <w:sz w:val="22"/>
        </w:rPr>
      </w:pPr>
      <w:bookmarkStart w:id="50" w:name="_Toc323558724"/>
      <w:r>
        <w:rPr>
          <w:color w:val="4F81BD" w:themeColor="accent1"/>
          <w:sz w:val="22"/>
        </w:rPr>
        <w:t>5</w:t>
      </w:r>
      <w:r w:rsidR="00AC6F7F">
        <w:rPr>
          <w:color w:val="4F81BD" w:themeColor="accent1"/>
          <w:sz w:val="22"/>
        </w:rPr>
        <w:t>.</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0"/>
    </w:p>
    <w:p w14:paraId="34E73F59" w14:textId="44058763" w:rsidR="00B03EAD" w:rsidRDefault="00C153A8" w:rsidP="00B03EAD">
      <w:r>
        <w:t>Although this project was considered a success, wh</w:t>
      </w:r>
      <w:r w:rsidR="00DE4292">
        <w:t>ich was discussed in section 5.1</w:t>
      </w:r>
      <w:r>
        <w:t xml:space="preserve">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552E759E" w:rsidR="00CF7A06" w:rsidRDefault="00DE4292" w:rsidP="00CF7A06">
      <w:pPr>
        <w:pStyle w:val="Heading2"/>
        <w:rPr>
          <w:color w:val="4F81BD" w:themeColor="accent1"/>
          <w:sz w:val="22"/>
        </w:rPr>
      </w:pPr>
      <w:bookmarkStart w:id="51" w:name="_Toc323558725"/>
      <w:r>
        <w:rPr>
          <w:color w:val="4F81BD" w:themeColor="accent1"/>
          <w:sz w:val="22"/>
        </w:rPr>
        <w:t>5</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1"/>
    </w:p>
    <w:p w14:paraId="3BB95EED" w14:textId="60C4E1FE" w:rsidR="008F12FA" w:rsidRDefault="00CF7A06" w:rsidP="004352E8">
      <w:r>
        <w:t>The author had no prior experience of writing academic reports such as this. This caused for great difficulty when attempting to construct the structure of the document. As mention</w:t>
      </w:r>
      <w:r w:rsidR="00A02110">
        <w:t>ed</w:t>
      </w:r>
      <w:r>
        <w:t xml:space="preserve"> before, help from the allocated supervisor and the interim report demo helped greatly since it </w:t>
      </w:r>
      <w:r w:rsidR="00A02110">
        <w:t>provided</w:t>
      </w:r>
      <w:r>
        <w:t xml:space="preserve"> a benchmark to improve upon. </w:t>
      </w:r>
    </w:p>
    <w:p w14:paraId="10940965" w14:textId="1AA114D4" w:rsidR="00D570C8" w:rsidRPr="00D570C8" w:rsidRDefault="00DE4292" w:rsidP="00D570C8">
      <w:pPr>
        <w:pStyle w:val="Heading2"/>
        <w:rPr>
          <w:color w:val="4F81BD" w:themeColor="accent1"/>
          <w:sz w:val="22"/>
        </w:rPr>
      </w:pPr>
      <w:bookmarkStart w:id="52" w:name="_Toc323558726"/>
      <w:r>
        <w:rPr>
          <w:color w:val="4F81BD" w:themeColor="accent1"/>
          <w:sz w:val="22"/>
        </w:rPr>
        <w:t>5</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2"/>
    </w:p>
    <w:p w14:paraId="1A6422D9" w14:textId="2FB4A8D3" w:rsidR="00D570C8" w:rsidRDefault="00D570C8" w:rsidP="00D570C8">
      <w:r>
        <w:t xml:space="preserve">During the development of this report, the author took note of any experiences that they wished they </w:t>
      </w:r>
      <w:r w:rsidR="00255C39">
        <w:t>had</w:t>
      </w:r>
      <w:r w:rsidR="00096BE3">
        <w:t xml:space="preserve"> been</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606764CB" w14:textId="3EF5D768" w:rsidR="00447EA7" w:rsidRDefault="00A061CC" w:rsidP="00D570C8">
      <w:pPr>
        <w:sectPr w:rsidR="00447EA7" w:rsidSect="008F12FA">
          <w:headerReference w:type="default" r:id="rId80"/>
          <w:pgSz w:w="11906" w:h="16838"/>
          <w:pgMar w:top="1440" w:right="1440" w:bottom="1440" w:left="1440" w:header="708" w:footer="708" w:gutter="0"/>
          <w:cols w:space="708"/>
          <w:docGrid w:linePitch="360"/>
        </w:sectPr>
      </w:pPr>
      <w:r>
        <w:lastRenderedPageBreak/>
        <w:t>When designing the software, make sure that the developer is not too ambitious with extra implementation since the base requirements of the sof</w:t>
      </w:r>
      <w:r w:rsidR="00A0472F">
        <w:t>tware is already a lot of wo</w:t>
      </w:r>
      <w:r w:rsidR="00553B20">
        <w:t>rk</w:t>
      </w:r>
      <w:r w:rsidR="00602F2C">
        <w:t>.</w:t>
      </w:r>
    </w:p>
    <w:p w14:paraId="63F76D16" w14:textId="105451F2" w:rsidR="00DE4292" w:rsidRPr="004C38FE" w:rsidRDefault="00DE4292" w:rsidP="00DE4292">
      <w:pPr>
        <w:pStyle w:val="Heading1"/>
      </w:pPr>
      <w:bookmarkStart w:id="53" w:name="_Toc323558727"/>
      <w:r>
        <w:lastRenderedPageBreak/>
        <w:t>6. Ethical issues and risk analysis</w:t>
      </w:r>
      <w:bookmarkEnd w:id="53"/>
    </w:p>
    <w:p w14:paraId="2620C98C" w14:textId="44C63D03" w:rsidR="00DE4292" w:rsidRDefault="00DE4292" w:rsidP="00DE4292">
      <w:pPr>
        <w:pStyle w:val="Heading2"/>
        <w:rPr>
          <w:sz w:val="22"/>
        </w:rPr>
      </w:pPr>
      <w:bookmarkStart w:id="54" w:name="_Toc323558728"/>
      <w:r>
        <w:rPr>
          <w:sz w:val="22"/>
        </w:rPr>
        <w:t>6.1</w:t>
      </w:r>
      <w:r w:rsidRPr="000D3964">
        <w:rPr>
          <w:sz w:val="22"/>
        </w:rPr>
        <w:t xml:space="preserve"> </w:t>
      </w:r>
      <w:r>
        <w:rPr>
          <w:sz w:val="22"/>
        </w:rPr>
        <w:t>Risk analysis</w:t>
      </w:r>
      <w:bookmarkEnd w:id="54"/>
    </w:p>
    <w:p w14:paraId="52E0D08E" w14:textId="77777777" w:rsidR="00DE4292" w:rsidRPr="003A2976" w:rsidRDefault="00DE4292" w:rsidP="00DE4292">
      <w:r>
        <w:t>Please see appendix B for the full risk analysis. This table displays a collection of risks that may have an effect of the result of the project. It then gives an example of how to avoid such as risk and how to recover. The risks are ranked by there ‘Severity’, ‘Likelihood’ and ‘Significance’.</w:t>
      </w:r>
    </w:p>
    <w:p w14:paraId="15ADC97B" w14:textId="4782EB8B" w:rsidR="00DE4292" w:rsidRDefault="00DE4292" w:rsidP="00DE4292">
      <w:pPr>
        <w:pStyle w:val="Heading2"/>
        <w:rPr>
          <w:sz w:val="22"/>
        </w:rPr>
      </w:pPr>
      <w:bookmarkStart w:id="55" w:name="_Toc323558729"/>
      <w:r>
        <w:rPr>
          <w:sz w:val="22"/>
        </w:rPr>
        <w:t>6.2</w:t>
      </w:r>
      <w:r w:rsidRPr="000D3964">
        <w:rPr>
          <w:sz w:val="22"/>
        </w:rPr>
        <w:t xml:space="preserve"> </w:t>
      </w:r>
      <w:r>
        <w:rPr>
          <w:sz w:val="22"/>
        </w:rPr>
        <w:t>Ethical issues</w:t>
      </w:r>
      <w:bookmarkEnd w:id="55"/>
    </w:p>
    <w:p w14:paraId="47172AC1" w14:textId="77777777" w:rsidR="00DE4292" w:rsidRPr="00BA6496" w:rsidRDefault="00DE4292" w:rsidP="00DE4292">
      <w:r>
        <w:t>Typical software such as Able may cause some ethical issues, in this section will address all of the possible issues.</w:t>
      </w:r>
    </w:p>
    <w:p w14:paraId="5ED01B5B" w14:textId="77777777" w:rsidR="00DE4292" w:rsidRDefault="00DE4292" w:rsidP="00DE4292">
      <w:pPr>
        <w:rPr>
          <w:color w:val="000000" w:themeColor="text1"/>
          <w:u w:val="single"/>
        </w:rPr>
      </w:pPr>
      <w:r>
        <w:rPr>
          <w:color w:val="000000" w:themeColor="text1"/>
          <w:u w:val="single"/>
        </w:rPr>
        <w:t>Use by others</w:t>
      </w:r>
    </w:p>
    <w:p w14:paraId="70B66BD0" w14:textId="77777777" w:rsidR="00DE4292" w:rsidRPr="00D62F12" w:rsidRDefault="00DE4292" w:rsidP="00DE4292">
      <w:pPr>
        <w:rPr>
          <w:color w:val="000000" w:themeColor="text1"/>
        </w:rPr>
      </w:pPr>
      <w:r>
        <w:rPr>
          <w:color w:val="000000" w:themeColor="text1"/>
        </w:rPr>
        <w:t>Due to the nature of common code editors, users may use software such as Able in order to work on extremely sensitive data that may carry a large amount of significance. For example, a typical user could be using Able in order to program some documents for their company’s server, if Able was to fail and cause problems it could lead to serious consequences. This is a major ethical issue for Able, in order to combat this; the software is made to be as reliable as possible.</w:t>
      </w:r>
    </w:p>
    <w:p w14:paraId="21531123" w14:textId="77777777" w:rsidR="00DE4292" w:rsidRDefault="00DE4292" w:rsidP="00DE4292">
      <w:r>
        <w:t>Malicious users could harness Able in an effort to program their own malicious code such as viruses. Able cannot directly combat a problem such as this. However, Able does not provide any functionality to aid endeavours such as this.</w:t>
      </w:r>
    </w:p>
    <w:p w14:paraId="0AC527E3" w14:textId="77777777" w:rsidR="00DE4292" w:rsidRDefault="00DE4292" w:rsidP="00DE4292">
      <w:pPr>
        <w:rPr>
          <w:color w:val="000000" w:themeColor="text1"/>
          <w:u w:val="single"/>
        </w:rPr>
      </w:pPr>
      <w:r>
        <w:rPr>
          <w:color w:val="000000" w:themeColor="text1"/>
          <w:u w:val="single"/>
        </w:rPr>
        <w:t>Use of external libraries</w:t>
      </w:r>
    </w:p>
    <w:p w14:paraId="4897DD78" w14:textId="77777777" w:rsidR="00DE4292" w:rsidRDefault="00DE4292" w:rsidP="00DE4292">
      <w:r>
        <w:t>Able harnesses technologies from lots of different libraries. Although, all of the licenses of these libraries allows for the implementation within able, a special effort has been made to ensure that the source code is directly referenced to the original author.</w:t>
      </w:r>
    </w:p>
    <w:p w14:paraId="051832AB" w14:textId="77777777" w:rsidR="00DE4292" w:rsidRDefault="00DE4292" w:rsidP="00DE4292">
      <w:pPr>
        <w:rPr>
          <w:color w:val="000000" w:themeColor="text1"/>
          <w:u w:val="single"/>
        </w:rPr>
      </w:pPr>
      <w:r>
        <w:rPr>
          <w:color w:val="000000" w:themeColor="text1"/>
          <w:u w:val="single"/>
        </w:rPr>
        <w:t>Participants of user testing</w:t>
      </w:r>
    </w:p>
    <w:p w14:paraId="0C5C7715" w14:textId="77777777" w:rsidR="00DE4292" w:rsidRPr="005A1502" w:rsidRDefault="00DE4292" w:rsidP="00DE4292">
      <w:pPr>
        <w:rPr>
          <w:color w:val="000000" w:themeColor="text1"/>
        </w:rPr>
      </w:pPr>
      <w:r>
        <w:rPr>
          <w:color w:val="000000" w:themeColor="text1"/>
        </w:rPr>
        <w:t xml:space="preserve">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w:t>
      </w:r>
      <w:proofErr w:type="gramStart"/>
      <w:r>
        <w:rPr>
          <w:color w:val="000000" w:themeColor="text1"/>
        </w:rPr>
        <w:t>may</w:t>
      </w:r>
      <w:proofErr w:type="gramEnd"/>
      <w:r>
        <w:rPr>
          <w:color w:val="000000" w:themeColor="text1"/>
        </w:rPr>
        <w:t xml:space="preserve"> rise whilst being observed.</w:t>
      </w:r>
    </w:p>
    <w:p w14:paraId="52511381" w14:textId="77777777" w:rsidR="00DE4292" w:rsidRDefault="00DE4292" w:rsidP="00DE4292">
      <w:pPr>
        <w:rPr>
          <w:color w:val="000000" w:themeColor="text1"/>
          <w:u w:val="single"/>
        </w:rPr>
      </w:pPr>
      <w:r>
        <w:rPr>
          <w:color w:val="000000" w:themeColor="text1"/>
          <w:u w:val="single"/>
        </w:rPr>
        <w:t>Software Licensing</w:t>
      </w:r>
    </w:p>
    <w:p w14:paraId="0B662285" w14:textId="77777777" w:rsidR="00DE4292" w:rsidRPr="00D62F12" w:rsidRDefault="00DE4292" w:rsidP="00DE4292">
      <w:r>
        <w:t xml:space="preserve">The licensing of the software is fairly un-restricted and has been issued an MIT license, meaning that any one can download and modify the contained code as long as they reference the author of the software. This is because the author wants to use the source code of the software to be used as educational research for any future </w:t>
      </w:r>
      <w:proofErr w:type="gramStart"/>
      <w:r>
        <w:t>developers which</w:t>
      </w:r>
      <w:proofErr w:type="gramEnd"/>
      <w:r>
        <w:t xml:space="preserve"> aspire to create similar products.</w:t>
      </w:r>
    </w:p>
    <w:p w14:paraId="6846F5F2" w14:textId="77777777" w:rsidR="00DE4292" w:rsidRDefault="00DE4292" w:rsidP="00DE4292"/>
    <w:p w14:paraId="05563682" w14:textId="77777777" w:rsidR="00DE4292" w:rsidRDefault="00DE4292" w:rsidP="00DE4292"/>
    <w:p w14:paraId="5AE19998" w14:textId="229F9D6F" w:rsidR="00A061CC" w:rsidRPr="00D570C8" w:rsidRDefault="00A061CC" w:rsidP="00D570C8">
      <w:pPr>
        <w:sectPr w:rsidR="00A061CC" w:rsidRPr="00D570C8" w:rsidSect="00447EA7">
          <w:type w:val="continuous"/>
          <w:pgSz w:w="11906" w:h="16838"/>
          <w:pgMar w:top="1440" w:right="1440" w:bottom="1440" w:left="1440" w:header="708" w:footer="708" w:gutter="0"/>
          <w:cols w:space="708"/>
          <w:docGrid w:linePitch="360"/>
        </w:sectPr>
      </w:pPr>
    </w:p>
    <w:p w14:paraId="3E8088FA" w14:textId="41124DE7" w:rsidR="002D7781" w:rsidRDefault="002D7781" w:rsidP="00FB2C33"/>
    <w:p w14:paraId="43B325BF" w14:textId="113E9733" w:rsidR="00817FD4" w:rsidRDefault="004C38FE" w:rsidP="00DA41FA">
      <w:pPr>
        <w:pStyle w:val="AppendixHeading"/>
        <w:numPr>
          <w:ilvl w:val="0"/>
          <w:numId w:val="0"/>
        </w:numPr>
      </w:pPr>
      <w:bookmarkStart w:id="56" w:name="_Toc323558730"/>
      <w:r>
        <w:lastRenderedPageBreak/>
        <w:t xml:space="preserve">7. </w:t>
      </w:r>
      <w:r w:rsidR="00CF0113">
        <w:t>Appendices</w:t>
      </w:r>
      <w:bookmarkEnd w:id="56"/>
      <w:r w:rsidR="00CF0113">
        <w:t xml:space="preserve"> </w:t>
      </w:r>
    </w:p>
    <w:p w14:paraId="4ABBFA2F" w14:textId="7144F659" w:rsidR="00440A7F" w:rsidRPr="00691F2F" w:rsidRDefault="00BC6DC6" w:rsidP="00691F2F">
      <w:pPr>
        <w:pStyle w:val="Heading2"/>
        <w:rPr>
          <w:sz w:val="22"/>
        </w:rPr>
      </w:pPr>
      <w:bookmarkStart w:id="57" w:name="_Toc323558731"/>
      <w:r>
        <w:rPr>
          <w:sz w:val="22"/>
        </w:rPr>
        <w:t>7.1</w:t>
      </w:r>
      <w:r w:rsidRPr="000D3964">
        <w:rPr>
          <w:sz w:val="22"/>
        </w:rPr>
        <w:t xml:space="preserve"> </w:t>
      </w:r>
      <w:r>
        <w:rPr>
          <w:sz w:val="22"/>
        </w:rPr>
        <w:t>Appendix A – Language support file</w:t>
      </w:r>
      <w:bookmarkEnd w:id="57"/>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lastRenderedPageBreak/>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447EA7">
          <w:type w:val="continuous"/>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8" w:name="_Toc323558732"/>
      <w:r>
        <w:rPr>
          <w:sz w:val="22"/>
        </w:rPr>
        <w:lastRenderedPageBreak/>
        <w:t>7.2</w:t>
      </w:r>
      <w:r w:rsidRPr="000D3964">
        <w:rPr>
          <w:sz w:val="22"/>
        </w:rPr>
        <w:t xml:space="preserve"> </w:t>
      </w:r>
      <w:r>
        <w:rPr>
          <w:sz w:val="22"/>
        </w:rPr>
        <w:t>Appendix B – Risk analysis</w:t>
      </w:r>
      <w:bookmarkEnd w:id="58"/>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E74626" w:rsidRPr="008057EA" w14:paraId="024B801F" w14:textId="77777777" w:rsidTr="00E74626">
        <w:trPr>
          <w:trHeight w:val="80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E74626" w:rsidRPr="00157131" w14:paraId="4E39C2F6" w14:textId="77777777" w:rsidTr="00E74626">
        <w:trPr>
          <w:trHeight w:val="58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460F">
            <w:pP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460F">
            <w:pPr>
              <w:rPr>
                <w:color w:val="000000" w:themeColor="text1"/>
              </w:rPr>
            </w:pPr>
            <w:r>
              <w:rPr>
                <w:color w:val="000000" w:themeColor="text1"/>
              </w:rPr>
              <w:t>Recover from back ups</w:t>
            </w:r>
          </w:p>
        </w:tc>
      </w:tr>
      <w:tr w:rsidR="00E74626" w:rsidRPr="00157131" w14:paraId="0A05FCD5" w14:textId="77777777" w:rsidTr="00E74626">
        <w:trPr>
          <w:trHeight w:val="766"/>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460F">
            <w:pP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460F">
            <w:pPr>
              <w:rPr>
                <w:color w:val="000000" w:themeColor="text1"/>
              </w:rPr>
            </w:pPr>
            <w:r>
              <w:rPr>
                <w:color w:val="000000" w:themeColor="text1"/>
              </w:rPr>
              <w:t>Recover from cloud</w:t>
            </w:r>
          </w:p>
        </w:tc>
      </w:tr>
      <w:tr w:rsidR="00E74626" w:rsidRPr="00157131" w14:paraId="72F89250" w14:textId="77777777" w:rsidTr="00E74626">
        <w:trPr>
          <w:trHeight w:val="507"/>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460F">
            <w:pP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460F">
            <w:pPr>
              <w:rPr>
                <w:color w:val="000000" w:themeColor="text1"/>
              </w:rPr>
            </w:pPr>
            <w:r w:rsidRPr="00EA33C6">
              <w:rPr>
                <w:color w:val="000000" w:themeColor="text1"/>
              </w:rPr>
              <w:t>Re-plan software requirements</w:t>
            </w:r>
          </w:p>
        </w:tc>
      </w:tr>
      <w:tr w:rsidR="00E74626" w:rsidRPr="00157131" w14:paraId="6DED8D06" w14:textId="77777777" w:rsidTr="00E74626">
        <w:trPr>
          <w:trHeight w:val="1636"/>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w:t>
            </w:r>
            <w:proofErr w:type="gramStart"/>
            <w:r w:rsidRPr="00EA33C6">
              <w:rPr>
                <w:color w:val="FFFFFF" w:themeColor="background1"/>
              </w:rPr>
              <w:t xml:space="preserve">allocation  </w:t>
            </w:r>
            <w:proofErr w:type="gramEnd"/>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460F">
            <w:pP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460F">
            <w:pPr>
              <w:rPr>
                <w:color w:val="000000" w:themeColor="text1"/>
              </w:rPr>
            </w:pPr>
            <w:r w:rsidRPr="00EA33C6">
              <w:rPr>
                <w:color w:val="000000" w:themeColor="text1"/>
              </w:rPr>
              <w:t xml:space="preserve">Adjust method of external task time management </w:t>
            </w:r>
          </w:p>
        </w:tc>
      </w:tr>
      <w:tr w:rsidR="00E74626" w:rsidRPr="00157131" w14:paraId="77E66951" w14:textId="77777777" w:rsidTr="00E74626">
        <w:trPr>
          <w:trHeight w:val="643"/>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460F">
            <w:pP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460F">
            <w:pPr>
              <w:rPr>
                <w:color w:val="000000" w:themeColor="text1"/>
              </w:rPr>
            </w:pPr>
            <w:r w:rsidRPr="00EA33C6">
              <w:rPr>
                <w:color w:val="000000" w:themeColor="text1"/>
              </w:rPr>
              <w:t>Reinstate from backups</w:t>
            </w:r>
          </w:p>
        </w:tc>
      </w:tr>
      <w:tr w:rsidR="00E74626" w:rsidRPr="00157131" w14:paraId="7F00AE36" w14:textId="77777777" w:rsidTr="00E74626">
        <w:trPr>
          <w:trHeight w:val="1146"/>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460F">
            <w:pP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460F">
            <w:pPr>
              <w:rPr>
                <w:color w:val="000000" w:themeColor="text1"/>
              </w:rPr>
            </w:pPr>
            <w:r>
              <w:rPr>
                <w:color w:val="000000" w:themeColor="text1"/>
              </w:rPr>
              <w:t>Switch to a technology which the author has more experience with</w:t>
            </w:r>
          </w:p>
        </w:tc>
      </w:tr>
    </w:tbl>
    <w:p w14:paraId="46158555" w14:textId="77777777" w:rsidR="00E74626" w:rsidRDefault="00E74626" w:rsidP="00E41B4A">
      <w:pPr>
        <w:pStyle w:val="Heading2"/>
        <w:rPr>
          <w:sz w:val="22"/>
        </w:rPr>
      </w:pPr>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254504" w:rsidRPr="008057EA" w14:paraId="2203EF74" w14:textId="77777777" w:rsidTr="00254504">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21BEA783"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2A2D23E2"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Severity</w:t>
            </w:r>
          </w:p>
          <w:p w14:paraId="20C66008"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755EDEF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Likelihood</w:t>
            </w:r>
          </w:p>
          <w:p w14:paraId="539C44DB"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D0A561C"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00962DC4"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C66778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Recover</w:t>
            </w:r>
          </w:p>
        </w:tc>
      </w:tr>
      <w:tr w:rsidR="00254504" w:rsidRPr="00157131" w14:paraId="4EBA80B9" w14:textId="77777777" w:rsidTr="00254504">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0C05F4B9" w14:textId="2000142F" w:rsidR="00E74626" w:rsidRPr="00EA33C6" w:rsidRDefault="004C7348" w:rsidP="00E74626">
            <w:pPr>
              <w:jc w:val="center"/>
              <w:rPr>
                <w:color w:val="FFFFFF" w:themeColor="background1"/>
              </w:rPr>
            </w:pPr>
            <w:r>
              <w:rPr>
                <w:color w:val="FFFFFF" w:themeColor="background1"/>
              </w:rPr>
              <w:t>Slow program performance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5B8A022F" w14:textId="5B318F17" w:rsidR="00E74626" w:rsidRPr="00EA33C6" w:rsidRDefault="00254504" w:rsidP="00E74626">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82A445" w14:textId="77777777" w:rsidR="00E74626" w:rsidRPr="00EA33C6" w:rsidRDefault="00E74626" w:rsidP="00E74626">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6E4CF79" w14:textId="3CF7F082" w:rsidR="00E74626" w:rsidRPr="00EA33C6" w:rsidRDefault="00254504" w:rsidP="00E74626">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F817B8" w14:textId="3D982B3A" w:rsidR="00E74626" w:rsidRPr="00EA33C6" w:rsidRDefault="00254504" w:rsidP="00AC460F">
            <w:pPr>
              <w:rPr>
                <w:color w:val="000000" w:themeColor="text1"/>
              </w:rPr>
            </w:pPr>
            <w:r>
              <w:rPr>
                <w:color w:val="000000" w:themeColor="text1"/>
              </w:rPr>
              <w:t>Ensure that the developed code is being written as efficient as possible</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2B2C19C" w14:textId="5DB6F332" w:rsidR="00E74626" w:rsidRPr="00EA33C6" w:rsidRDefault="00254504" w:rsidP="00AC460F">
            <w:pPr>
              <w:rPr>
                <w:color w:val="000000" w:themeColor="text1"/>
              </w:rPr>
            </w:pPr>
            <w:r>
              <w:rPr>
                <w:color w:val="000000" w:themeColor="text1"/>
              </w:rPr>
              <w:t>Perform rigorous optimisations</w:t>
            </w:r>
          </w:p>
        </w:tc>
      </w:tr>
      <w:tr w:rsidR="00254504" w:rsidRPr="00157131" w14:paraId="1DE38EE9" w14:textId="77777777" w:rsidTr="00254504">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63E90735" w14:textId="0BC9A044" w:rsidR="00E74626" w:rsidRPr="00EA33C6" w:rsidRDefault="004C7348" w:rsidP="00393F50">
            <w:pPr>
              <w:jc w:val="center"/>
              <w:rPr>
                <w:color w:val="FFFFFF" w:themeColor="background1"/>
              </w:rPr>
            </w:pPr>
            <w:r>
              <w:rPr>
                <w:color w:val="FFFFFF" w:themeColor="background1"/>
              </w:rPr>
              <w:t xml:space="preserve">Lack of understanding of how to </w:t>
            </w:r>
            <w:r w:rsidR="00393F50">
              <w:rPr>
                <w:color w:val="FFFFFF" w:themeColor="background1"/>
              </w:rPr>
              <w:t>develop software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DC65976" w14:textId="77777777" w:rsidR="00E74626" w:rsidRPr="00EA33C6" w:rsidRDefault="00E74626" w:rsidP="00E74626">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D630292" w14:textId="55CD7D52" w:rsidR="00E74626" w:rsidRPr="00EA33C6" w:rsidRDefault="00393F50"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1A667AE0" w14:textId="77777777" w:rsidR="00E74626" w:rsidRPr="00EA33C6" w:rsidRDefault="00E74626" w:rsidP="00E74626">
            <w:pPr>
              <w:jc w:val="center"/>
              <w:rPr>
                <w:color w:val="000000" w:themeColor="text1"/>
              </w:rPr>
            </w:pPr>
            <w:r w:rsidRPr="00EA33C6">
              <w:rPr>
                <w:color w:val="000000" w:themeColor="text1"/>
              </w:rPr>
              <w:t>H</w:t>
            </w:r>
          </w:p>
          <w:p w14:paraId="6884A310" w14:textId="77777777" w:rsidR="00E74626" w:rsidRPr="00EA33C6" w:rsidRDefault="00E74626" w:rsidP="00E74626">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37085CA" w14:textId="05E4E4FB" w:rsidR="00E74626" w:rsidRPr="00EA33C6" w:rsidRDefault="00393F50" w:rsidP="00AC460F">
            <w:pPr>
              <w:rPr>
                <w:color w:val="000000" w:themeColor="text1"/>
              </w:rPr>
            </w:pPr>
            <w:r>
              <w:rPr>
                <w:color w:val="000000" w:themeColor="text1"/>
              </w:rPr>
              <w:t>Perform significant amount of research prior to development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4EC95C37" w14:textId="230EDEF0" w:rsidR="00E74626" w:rsidRPr="00EA33C6" w:rsidRDefault="00393F50" w:rsidP="00AC460F">
            <w:pPr>
              <w:rPr>
                <w:color w:val="000000" w:themeColor="text1"/>
              </w:rPr>
            </w:pPr>
            <w:r>
              <w:rPr>
                <w:color w:val="000000" w:themeColor="text1"/>
              </w:rPr>
              <w:t xml:space="preserve">Focus efforts on aspects that are understood and seek help from external sources such as supervisor </w:t>
            </w:r>
          </w:p>
        </w:tc>
      </w:tr>
      <w:tr w:rsidR="00254504" w:rsidRPr="00157131" w14:paraId="735D83FE" w14:textId="77777777" w:rsidTr="00254504">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DEE4DD2" w14:textId="1CF9D5D3" w:rsidR="00E74626" w:rsidRPr="00EA33C6" w:rsidRDefault="004C7348" w:rsidP="00E74626">
            <w:pPr>
              <w:jc w:val="center"/>
              <w:rPr>
                <w:color w:val="FFFFFF" w:themeColor="background1"/>
              </w:rPr>
            </w:pPr>
            <w:r>
              <w:rPr>
                <w:color w:val="FFFFFF" w:themeColor="background1"/>
              </w:rPr>
              <w:t>Failure to develop software in timeframe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A2C4E92" w14:textId="5934C953" w:rsidR="00E74626" w:rsidRPr="00EA33C6" w:rsidRDefault="00393F50"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0CF3CB7" w14:textId="2DC47B4F" w:rsidR="00E74626" w:rsidRPr="00EA33C6" w:rsidRDefault="00393F50"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958EDC0" w14:textId="5F0B114A" w:rsidR="00E74626" w:rsidRPr="00EA33C6" w:rsidRDefault="00393F50" w:rsidP="00E74626">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A5E492" w14:textId="7A0F63FD" w:rsidR="00E74626" w:rsidRPr="00EA33C6" w:rsidRDefault="00393F50" w:rsidP="00AC460F">
            <w:pPr>
              <w:rPr>
                <w:color w:val="000000" w:themeColor="text1"/>
              </w:rPr>
            </w:pPr>
            <w:r>
              <w:rPr>
                <w:color w:val="000000" w:themeColor="text1"/>
              </w:rPr>
              <w:t xml:space="preserve">Regularly compare progress to planned task lists and </w:t>
            </w:r>
            <w:proofErr w:type="spellStart"/>
            <w:r>
              <w:rPr>
                <w:color w:val="000000" w:themeColor="text1"/>
              </w:rPr>
              <w:t>grantt</w:t>
            </w:r>
            <w:proofErr w:type="spellEnd"/>
            <w:r>
              <w:rPr>
                <w:color w:val="000000" w:themeColor="text1"/>
              </w:rPr>
              <w:t xml:space="preserve"> charts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E3E9EC3" w14:textId="6C8350C6" w:rsidR="00E74626" w:rsidRPr="00EA33C6" w:rsidRDefault="00EB303E" w:rsidP="00AC460F">
            <w:pPr>
              <w:rPr>
                <w:color w:val="000000" w:themeColor="text1"/>
              </w:rPr>
            </w:pPr>
            <w:r>
              <w:rPr>
                <w:color w:val="000000" w:themeColor="text1"/>
              </w:rPr>
              <w:t>Focus efforts on primary requirements. Leave out secondary requirements to gain time.</w:t>
            </w:r>
          </w:p>
        </w:tc>
      </w:tr>
      <w:tr w:rsidR="00254504" w:rsidRPr="00157131" w14:paraId="62A78848" w14:textId="77777777" w:rsidTr="00254504">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659D8981" w14:textId="1C767344" w:rsidR="00E74626" w:rsidRPr="00EA33C6" w:rsidRDefault="004C7348" w:rsidP="00E74626">
            <w:pPr>
              <w:jc w:val="center"/>
              <w:rPr>
                <w:color w:val="FFFFFF" w:themeColor="background1"/>
              </w:rPr>
            </w:pPr>
            <w:r>
              <w:rPr>
                <w:color w:val="FFFFFF" w:themeColor="background1"/>
              </w:rPr>
              <w:t>Failure to implement secondary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B0F8CC" w14:textId="0D82A615" w:rsidR="00E74626" w:rsidRPr="00EA33C6" w:rsidRDefault="00AC460F"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B458946" w14:textId="0886D330" w:rsidR="00E74626" w:rsidRPr="00EA33C6" w:rsidRDefault="00AC460F"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5AFE9C5" w14:textId="77777777" w:rsidR="00E74626" w:rsidRPr="00EA33C6" w:rsidRDefault="00E74626" w:rsidP="00E74626">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8A7EBE7" w14:textId="225E6C08" w:rsidR="00E74626" w:rsidRPr="00EA33C6" w:rsidRDefault="00EB303E" w:rsidP="00AC460F">
            <w:pPr>
              <w:rPr>
                <w:color w:val="000000" w:themeColor="text1"/>
              </w:rPr>
            </w:pPr>
            <w:r>
              <w:rPr>
                <w:color w:val="000000" w:themeColor="text1"/>
              </w:rPr>
              <w:t xml:space="preserve">Ensure that primary requirements are completed early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6D11E5BD" w14:textId="481359C7" w:rsidR="00E74626" w:rsidRPr="00EA33C6" w:rsidRDefault="00EB303E" w:rsidP="00AC460F">
            <w:pPr>
              <w:rPr>
                <w:color w:val="000000" w:themeColor="text1"/>
              </w:rPr>
            </w:pPr>
            <w:r>
              <w:rPr>
                <w:color w:val="000000" w:themeColor="text1"/>
              </w:rPr>
              <w:t>Ensure that the main primary objectives are finished to a good quality</w:t>
            </w:r>
            <w:r w:rsidR="00E74626" w:rsidRPr="00EA33C6">
              <w:rPr>
                <w:color w:val="000000" w:themeColor="text1"/>
              </w:rPr>
              <w:t xml:space="preserve"> </w:t>
            </w:r>
          </w:p>
        </w:tc>
      </w:tr>
      <w:tr w:rsidR="00254504" w:rsidRPr="00157131" w14:paraId="39A58C4F" w14:textId="77777777" w:rsidTr="00254504">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50241F7A" w14:textId="7D118A59" w:rsidR="00E74626" w:rsidRPr="00EA33C6" w:rsidRDefault="004C7348" w:rsidP="00E74626">
            <w:pPr>
              <w:jc w:val="center"/>
              <w:rPr>
                <w:color w:val="FFFFFF" w:themeColor="background1"/>
              </w:rPr>
            </w:pPr>
            <w:r>
              <w:rPr>
                <w:color w:val="FFFFFF" w:themeColor="background1"/>
              </w:rPr>
              <w:t>Lack of motivation for the project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4D865B0" w14:textId="321A2047" w:rsidR="00E74626" w:rsidRPr="00EA33C6" w:rsidRDefault="00AC460F"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CC1C6A9" w14:textId="26F3E64B"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0EF244D" w14:textId="42F8D7A9" w:rsidR="00E74626" w:rsidRPr="00EA33C6" w:rsidRDefault="00AC460F"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1506ED2" w14:textId="5F71FCBA" w:rsidR="00E74626" w:rsidRPr="00EA33C6" w:rsidRDefault="00744705" w:rsidP="00AC460F">
            <w:pPr>
              <w:rPr>
                <w:color w:val="000000" w:themeColor="text1"/>
              </w:rPr>
            </w:pPr>
            <w:r>
              <w:rPr>
                <w:color w:val="000000" w:themeColor="text1"/>
              </w:rPr>
              <w:t>Focus and follow planned task lists and grant charts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75B847C0" w14:textId="6327EC39" w:rsidR="00E74626" w:rsidRPr="00EA33C6" w:rsidRDefault="00AC460F" w:rsidP="00AC460F">
            <w:pPr>
              <w:rPr>
                <w:color w:val="000000" w:themeColor="text1"/>
              </w:rPr>
            </w:pPr>
            <w:r>
              <w:rPr>
                <w:color w:val="000000" w:themeColor="text1"/>
              </w:rPr>
              <w:t>Switch between tasks to create a more diverse mode of work</w:t>
            </w:r>
          </w:p>
        </w:tc>
      </w:tr>
      <w:tr w:rsidR="00254504" w:rsidRPr="00157131" w14:paraId="07893C59" w14:textId="77777777" w:rsidTr="00254504">
        <w:trPr>
          <w:trHeight w:val="1117"/>
        </w:trPr>
        <w:tc>
          <w:tcPr>
            <w:tcW w:w="1767" w:type="dxa"/>
            <w:tcBorders>
              <w:top w:val="single" w:sz="4" w:space="0" w:color="1F497D" w:themeColor="text2"/>
            </w:tcBorders>
            <w:shd w:val="clear" w:color="auto" w:fill="4F81BD" w:themeFill="accent1"/>
            <w:vAlign w:val="center"/>
          </w:tcPr>
          <w:p w14:paraId="1F047A68" w14:textId="35F87503" w:rsidR="00E74626" w:rsidRPr="00EA33C6" w:rsidRDefault="009A106A" w:rsidP="00E74626">
            <w:pPr>
              <w:jc w:val="center"/>
              <w:rPr>
                <w:color w:val="FFFFFF" w:themeColor="background1"/>
              </w:rPr>
            </w:pPr>
            <w:r>
              <w:rPr>
                <w:color w:val="FFFFFF" w:themeColor="background1"/>
              </w:rPr>
              <w:t>Insufficient amount of software testing</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09D8BB1B" w14:textId="77777777" w:rsidR="00E74626" w:rsidRPr="00EA33C6" w:rsidRDefault="00E74626"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A8EADAF" w14:textId="57FD349F"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EA9F93A" w14:textId="77777777" w:rsidR="00E74626" w:rsidRPr="00EA33C6" w:rsidRDefault="00E74626"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49CAFA11" w14:textId="3DEE693C" w:rsidR="00E74626" w:rsidRPr="00EA33C6" w:rsidRDefault="00AC460F" w:rsidP="00AC460F">
            <w:pPr>
              <w:rPr>
                <w:color w:val="000000" w:themeColor="text1"/>
              </w:rPr>
            </w:pPr>
            <w:r>
              <w:rPr>
                <w:color w:val="000000" w:themeColor="text1"/>
              </w:rPr>
              <w:t>Ensure that requirements are finished early allowing for extra testing time</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0AE82968" w14:textId="287AA47F" w:rsidR="00E74626" w:rsidRPr="00EA33C6" w:rsidRDefault="00AC460F" w:rsidP="00AC460F">
            <w:pPr>
              <w:rPr>
                <w:color w:val="000000" w:themeColor="text1"/>
              </w:rPr>
            </w:pPr>
            <w:r>
              <w:rPr>
                <w:color w:val="000000" w:themeColor="text1"/>
              </w:rPr>
              <w:t>Ensure that core tests (performance and usage) are completed to a satisfactory level.</w:t>
            </w:r>
          </w:p>
        </w:tc>
      </w:tr>
    </w:tbl>
    <w:p w14:paraId="07B4E26B" w14:textId="77777777" w:rsidR="004A798B" w:rsidRDefault="004A798B" w:rsidP="004A798B">
      <w:pPr>
        <w:pStyle w:val="Heading2"/>
        <w:rPr>
          <w:sz w:val="22"/>
        </w:rPr>
      </w:pPr>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4A798B" w:rsidRPr="008057EA" w14:paraId="5BBC857C" w14:textId="77777777" w:rsidTr="00AB297C">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415EE868"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7106A6D5"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Severity</w:t>
            </w:r>
          </w:p>
          <w:p w14:paraId="273B3D68"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26AF745B"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Likelihood</w:t>
            </w:r>
          </w:p>
          <w:p w14:paraId="340F9C07"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55E191A2"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499CCC91"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F60B2EA"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Recover</w:t>
            </w:r>
          </w:p>
        </w:tc>
      </w:tr>
      <w:tr w:rsidR="004A798B" w:rsidRPr="00157131" w14:paraId="244CC0D8" w14:textId="77777777" w:rsidTr="00AB297C">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6A59D503" w14:textId="4E55E1B2" w:rsidR="004A798B" w:rsidRPr="00EA33C6" w:rsidRDefault="00381F9B" w:rsidP="00AB297C">
            <w:pPr>
              <w:jc w:val="center"/>
              <w:rPr>
                <w:color w:val="FFFFFF" w:themeColor="background1"/>
              </w:rPr>
            </w:pPr>
            <w:r>
              <w:rPr>
                <w:color w:val="FFFFFF" w:themeColor="background1"/>
              </w:rPr>
              <w:t>Other ACW’s taking up final project time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134DD4AB" w14:textId="481FA0DF" w:rsidR="004A798B" w:rsidRPr="00EA33C6" w:rsidRDefault="003715F5" w:rsidP="00AB297C">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BE47246" w14:textId="278DE098" w:rsidR="004A798B" w:rsidRPr="00EA33C6" w:rsidRDefault="003715F5" w:rsidP="00AB297C">
            <w:pPr>
              <w:jc w:val="center"/>
              <w:rPr>
                <w:color w:val="000000" w:themeColor="text1"/>
              </w:rPr>
            </w:pPr>
            <w:r>
              <w:rPr>
                <w:color w:val="000000" w:themeColor="text1"/>
              </w:rPr>
              <w:t>H</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600AC36" w14:textId="312E8635" w:rsidR="004A798B" w:rsidRPr="00EA33C6" w:rsidRDefault="003715F5" w:rsidP="00AB297C">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2DB8A15" w14:textId="0CD5B8E4" w:rsidR="004A798B" w:rsidRPr="00EA33C6" w:rsidRDefault="008A2CEA" w:rsidP="00AB297C">
            <w:pPr>
              <w:rPr>
                <w:color w:val="000000" w:themeColor="text1"/>
              </w:rPr>
            </w:pPr>
            <w:r>
              <w:rPr>
                <w:color w:val="000000" w:themeColor="text1"/>
              </w:rPr>
              <w:t>Constantly re-evaluate time necessary to complete the final project and allocate effectively</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0B4D01DA" w14:textId="1480A2D7" w:rsidR="004A798B" w:rsidRPr="00EA33C6" w:rsidRDefault="00816BDC" w:rsidP="00AB297C">
            <w:pPr>
              <w:rPr>
                <w:color w:val="000000" w:themeColor="text1"/>
              </w:rPr>
            </w:pPr>
            <w:r>
              <w:rPr>
                <w:color w:val="000000" w:themeColor="text1"/>
              </w:rPr>
              <w:t>Focus on final report since it carries more weight</w:t>
            </w:r>
          </w:p>
        </w:tc>
      </w:tr>
      <w:tr w:rsidR="004A798B" w:rsidRPr="00157131" w14:paraId="247BDBA6" w14:textId="77777777" w:rsidTr="003715F5">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2F8EDE3C" w14:textId="20BEDCF2" w:rsidR="004A798B" w:rsidRPr="00EA33C6" w:rsidRDefault="00381F9B" w:rsidP="00AB297C">
            <w:pPr>
              <w:jc w:val="center"/>
              <w:rPr>
                <w:color w:val="FFFFFF" w:themeColor="background1"/>
              </w:rPr>
            </w:pPr>
            <w:r>
              <w:rPr>
                <w:color w:val="FFFFFF" w:themeColor="background1"/>
              </w:rPr>
              <w:t>Unable to fix bugs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6F06D61" w14:textId="60DF6E1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0A0E3F4" w14:textId="768EDDE6"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0B00BC9" w14:textId="61E3C6F9" w:rsidR="004A798B" w:rsidRPr="00EA33C6" w:rsidRDefault="003715F5" w:rsidP="003715F5">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C0E6B3" w14:textId="40883A56" w:rsidR="004A798B" w:rsidRPr="00EA33C6" w:rsidRDefault="008A2CEA" w:rsidP="00AB297C">
            <w:pPr>
              <w:rPr>
                <w:color w:val="000000" w:themeColor="text1"/>
              </w:rPr>
            </w:pPr>
            <w:r>
              <w:rPr>
                <w:color w:val="000000" w:themeColor="text1"/>
              </w:rPr>
              <w:t>Pre-plan all algorithms and features to minimise the amount of potential bugs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1F5F4236" w14:textId="4532BBE6" w:rsidR="004A798B" w:rsidRPr="00EA33C6" w:rsidRDefault="008A2CEA" w:rsidP="00AB297C">
            <w:pPr>
              <w:rPr>
                <w:color w:val="000000" w:themeColor="text1"/>
              </w:rPr>
            </w:pPr>
            <w:r>
              <w:rPr>
                <w:color w:val="000000" w:themeColor="text1"/>
              </w:rPr>
              <w:t>Perform research on the bug related areas</w:t>
            </w:r>
          </w:p>
        </w:tc>
      </w:tr>
      <w:tr w:rsidR="004A798B" w:rsidRPr="00157131" w14:paraId="2F5AF21A" w14:textId="77777777" w:rsidTr="00AB297C">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EA63477" w14:textId="32E496C4" w:rsidR="004A798B" w:rsidRPr="00EA33C6" w:rsidRDefault="00381F9B" w:rsidP="00AB297C">
            <w:pPr>
              <w:jc w:val="center"/>
              <w:rPr>
                <w:color w:val="FFFFFF" w:themeColor="background1"/>
              </w:rPr>
            </w:pPr>
            <w:r>
              <w:rPr>
                <w:color w:val="FFFFFF" w:themeColor="background1"/>
              </w:rPr>
              <w:t>Damage to equipment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93785D0" w14:textId="7A553990" w:rsidR="004A798B" w:rsidRPr="00EA33C6" w:rsidRDefault="003715F5" w:rsidP="00AB297C">
            <w:pPr>
              <w:jc w:val="center"/>
              <w:rPr>
                <w:color w:val="000000" w:themeColor="text1"/>
              </w:rPr>
            </w:pPr>
            <w:r>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15221A" w14:textId="328E33DD"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FCA195B" w14:textId="14686427" w:rsidR="004A798B" w:rsidRPr="00EA33C6" w:rsidRDefault="003715F5" w:rsidP="00AB297C">
            <w:pPr>
              <w:jc w:val="center"/>
              <w:rPr>
                <w:color w:val="000000" w:themeColor="text1"/>
              </w:rPr>
            </w:pPr>
            <w:r>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73BB710" w14:textId="17834FAD" w:rsidR="004A798B" w:rsidRPr="00EA33C6" w:rsidRDefault="002937D7" w:rsidP="00AB297C">
            <w:pPr>
              <w:rPr>
                <w:color w:val="000000" w:themeColor="text1"/>
              </w:rPr>
            </w:pPr>
            <w:r>
              <w:rPr>
                <w:color w:val="000000" w:themeColor="text1"/>
              </w:rPr>
              <w:t>Ensure that all work is constantly updated via cloud and source control software</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8EAB629" w14:textId="5DE805A4" w:rsidR="004A798B" w:rsidRPr="00EA33C6" w:rsidRDefault="003C5170" w:rsidP="003C5170">
            <w:pPr>
              <w:rPr>
                <w:color w:val="000000" w:themeColor="text1"/>
              </w:rPr>
            </w:pPr>
            <w:r>
              <w:rPr>
                <w:color w:val="000000" w:themeColor="text1"/>
              </w:rPr>
              <w:t>Quickly seek alternative equipment to continue development on</w:t>
            </w:r>
          </w:p>
        </w:tc>
      </w:tr>
      <w:tr w:rsidR="004A798B" w:rsidRPr="00157131" w14:paraId="7E703394" w14:textId="77777777" w:rsidTr="00AB297C">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4F06938E" w14:textId="422EE910" w:rsidR="004A798B" w:rsidRPr="00EA33C6" w:rsidRDefault="003C0802" w:rsidP="00AB297C">
            <w:pPr>
              <w:jc w:val="center"/>
              <w:rPr>
                <w:color w:val="FFFFFF" w:themeColor="background1"/>
              </w:rPr>
            </w:pPr>
            <w:r>
              <w:rPr>
                <w:color w:val="FFFFFF" w:themeColor="background1"/>
              </w:rPr>
              <w:t>Planned aims/objectives changing during development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A578CB2" w14:textId="03D6EEDC"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BBD67E7" w14:textId="6796145C" w:rsidR="004A798B" w:rsidRPr="00EA33C6" w:rsidRDefault="003715F5" w:rsidP="00AB297C">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47B739" w14:textId="0397EE3C"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64CE949" w14:textId="62BE036D" w:rsidR="004A798B" w:rsidRPr="00EA33C6" w:rsidRDefault="00B66DFF" w:rsidP="00AB297C">
            <w:pPr>
              <w:rPr>
                <w:color w:val="000000" w:themeColor="text1"/>
              </w:rPr>
            </w:pPr>
            <w:r>
              <w:rPr>
                <w:color w:val="000000" w:themeColor="text1"/>
              </w:rPr>
              <w:t xml:space="preserve">Ensure that the developed software closely relates to the planned </w:t>
            </w:r>
            <w:r w:rsidR="002937D7">
              <w:rPr>
                <w:color w:val="000000" w:themeColor="text1"/>
              </w:rPr>
              <w:t>designs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F9E7EB7" w14:textId="1D484E0A" w:rsidR="004A798B" w:rsidRPr="00EA33C6" w:rsidRDefault="002937D7" w:rsidP="00AB297C">
            <w:pPr>
              <w:rPr>
                <w:color w:val="000000" w:themeColor="text1"/>
              </w:rPr>
            </w:pPr>
            <w:r>
              <w:rPr>
                <w:color w:val="000000" w:themeColor="text1"/>
              </w:rPr>
              <w:t>Re-work any features that don’t agree with the plans</w:t>
            </w:r>
          </w:p>
        </w:tc>
      </w:tr>
      <w:tr w:rsidR="004A798B" w:rsidRPr="00157131" w14:paraId="7F7F74E5" w14:textId="77777777" w:rsidTr="00AB297C">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3177B3C5" w14:textId="47AB655D" w:rsidR="004A798B" w:rsidRPr="00EA33C6" w:rsidRDefault="003C0802" w:rsidP="00AB297C">
            <w:pPr>
              <w:jc w:val="center"/>
              <w:rPr>
                <w:color w:val="FFFFFF" w:themeColor="background1"/>
              </w:rPr>
            </w:pPr>
            <w:r>
              <w:rPr>
                <w:color w:val="FFFFFF" w:themeColor="background1"/>
              </w:rPr>
              <w:t>Legal dispute  (Claims of copyright)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3861E9" w14:textId="769B1AFB" w:rsidR="004A798B" w:rsidRPr="00EA33C6" w:rsidRDefault="003715F5" w:rsidP="00AB297C">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610FD37" w14:textId="37670F50"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4CEEB17" w14:textId="07C33AEB" w:rsidR="004A798B" w:rsidRPr="00EA33C6" w:rsidRDefault="003715F5" w:rsidP="00AB297C">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11DAF78" w14:textId="7E45CCB5" w:rsidR="004A798B" w:rsidRPr="00EA33C6" w:rsidRDefault="00615A26" w:rsidP="00AB297C">
            <w:pPr>
              <w:rPr>
                <w:color w:val="000000" w:themeColor="text1"/>
              </w:rPr>
            </w:pPr>
            <w:r>
              <w:rPr>
                <w:color w:val="000000" w:themeColor="text1"/>
              </w:rPr>
              <w:t>Ensure an appropriate amount of research has been done before using any 3</w:t>
            </w:r>
            <w:r w:rsidRPr="00615A26">
              <w:rPr>
                <w:color w:val="000000" w:themeColor="text1"/>
                <w:vertAlign w:val="superscript"/>
              </w:rPr>
              <w:t>rd</w:t>
            </w:r>
            <w:r>
              <w:rPr>
                <w:color w:val="000000" w:themeColor="text1"/>
              </w:rPr>
              <w:t xml:space="preserve"> party tools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AE14778" w14:textId="56CB4971" w:rsidR="004A798B" w:rsidRPr="00EA33C6" w:rsidRDefault="00615A26" w:rsidP="00AB297C">
            <w:pPr>
              <w:rPr>
                <w:color w:val="000000" w:themeColor="text1"/>
              </w:rPr>
            </w:pPr>
            <w:r>
              <w:rPr>
                <w:color w:val="000000" w:themeColor="text1"/>
              </w:rPr>
              <w:t>Remove from project until a replacement has been found</w:t>
            </w:r>
          </w:p>
        </w:tc>
      </w:tr>
      <w:tr w:rsidR="004A798B" w:rsidRPr="00157131" w14:paraId="0C83CFFD" w14:textId="77777777" w:rsidTr="00AB297C">
        <w:trPr>
          <w:trHeight w:val="1117"/>
        </w:trPr>
        <w:tc>
          <w:tcPr>
            <w:tcW w:w="1767" w:type="dxa"/>
            <w:tcBorders>
              <w:top w:val="single" w:sz="4" w:space="0" w:color="1F497D" w:themeColor="text2"/>
            </w:tcBorders>
            <w:shd w:val="clear" w:color="auto" w:fill="4F81BD" w:themeFill="accent1"/>
            <w:vAlign w:val="center"/>
          </w:tcPr>
          <w:p w14:paraId="57B47F22" w14:textId="4A076E21" w:rsidR="004A798B" w:rsidRPr="00EA33C6" w:rsidRDefault="00EB7B06" w:rsidP="00AB297C">
            <w:pPr>
              <w:jc w:val="center"/>
              <w:rPr>
                <w:color w:val="FFFFFF" w:themeColor="background1"/>
              </w:rPr>
            </w:pPr>
            <w:r>
              <w:rPr>
                <w:color w:val="FFFFFF" w:themeColor="background1"/>
              </w:rPr>
              <w:t>Software too complex to implement</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27E24A0" w14:textId="67B80E7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7C4FEFD4" w14:textId="1B0F641D"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1B092D3" w14:textId="38807C8F"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DFD7768" w14:textId="3E24B96D" w:rsidR="004A798B" w:rsidRPr="00EA33C6" w:rsidRDefault="006C6FF8" w:rsidP="006C6FF8">
            <w:pPr>
              <w:rPr>
                <w:color w:val="000000" w:themeColor="text1"/>
              </w:rPr>
            </w:pPr>
            <w:r>
              <w:rPr>
                <w:color w:val="000000" w:themeColor="text1"/>
              </w:rPr>
              <w:t>Plan and follow software designs</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4FDA8096" w14:textId="5D7B6F1D" w:rsidR="004A798B" w:rsidRPr="00EA33C6" w:rsidRDefault="00AB297C" w:rsidP="00AB297C">
            <w:pPr>
              <w:rPr>
                <w:color w:val="000000" w:themeColor="text1"/>
              </w:rPr>
            </w:pPr>
            <w:r>
              <w:rPr>
                <w:color w:val="000000" w:themeColor="text1"/>
              </w:rPr>
              <w:t xml:space="preserve">Focus on primary requirements and see </w:t>
            </w:r>
            <w:proofErr w:type="gramStart"/>
            <w:r>
              <w:rPr>
                <w:color w:val="000000" w:themeColor="text1"/>
              </w:rPr>
              <w:t xml:space="preserve">research  </w:t>
            </w:r>
            <w:proofErr w:type="gramEnd"/>
          </w:p>
        </w:tc>
      </w:tr>
    </w:tbl>
    <w:p w14:paraId="5F789A68" w14:textId="77777777" w:rsidR="003E7BD2" w:rsidRDefault="003E7BD2" w:rsidP="00E41B4A">
      <w:pPr>
        <w:pStyle w:val="Heading2"/>
        <w:rPr>
          <w:sz w:val="22"/>
        </w:rPr>
      </w:pPr>
    </w:p>
    <w:p w14:paraId="0AD879A9" w14:textId="4FDB4139" w:rsidR="00E41B4A" w:rsidRPr="00E41B4A" w:rsidRDefault="00E41B4A" w:rsidP="00E41B4A">
      <w:pPr>
        <w:pStyle w:val="Heading2"/>
        <w:rPr>
          <w:sz w:val="22"/>
        </w:rPr>
      </w:pPr>
      <w:bookmarkStart w:id="59" w:name="_Toc323558733"/>
      <w:r>
        <w:rPr>
          <w:sz w:val="22"/>
        </w:rPr>
        <w:t>7.3</w:t>
      </w:r>
      <w:r w:rsidRPr="000D3964">
        <w:rPr>
          <w:sz w:val="22"/>
        </w:rPr>
        <w:t xml:space="preserve"> </w:t>
      </w:r>
      <w:r>
        <w:rPr>
          <w:sz w:val="22"/>
        </w:rPr>
        <w:t>Appendix C – Personal task list</w:t>
      </w:r>
      <w:bookmarkEnd w:id="59"/>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7E678874" w:rsidR="000D3CDA" w:rsidRPr="0049131D" w:rsidRDefault="009C524E" w:rsidP="0049131D">
      <w:pPr>
        <w:pStyle w:val="Heading2"/>
        <w:rPr>
          <w:sz w:val="22"/>
        </w:rPr>
      </w:pPr>
      <w:bookmarkStart w:id="60" w:name="_Toc323558734"/>
      <w:r>
        <w:rPr>
          <w:sz w:val="22"/>
        </w:rPr>
        <w:lastRenderedPageBreak/>
        <w:t>7.4</w:t>
      </w:r>
      <w:r w:rsidR="0049131D" w:rsidRPr="000D3964">
        <w:rPr>
          <w:sz w:val="22"/>
        </w:rPr>
        <w:t xml:space="preserve"> </w:t>
      </w:r>
      <w:r w:rsidR="0049131D">
        <w:rPr>
          <w:sz w:val="22"/>
        </w:rPr>
        <w:t>Appendix D– Project task plan</w:t>
      </w:r>
      <w:bookmarkEnd w:id="60"/>
    </w:p>
    <w:tbl>
      <w:tblPr>
        <w:tblStyle w:val="TableGrid"/>
        <w:tblpPr w:leftFromText="180" w:rightFromText="180" w:vertAnchor="text" w:horzAnchor="margin" w:tblpY="762"/>
        <w:tblW w:w="14159" w:type="dxa"/>
        <w:shd w:val="clear" w:color="auto" w:fill="95B3D7" w:themeFill="accent1" w:themeFillTint="99"/>
        <w:tblLook w:val="04A0" w:firstRow="1" w:lastRow="0" w:firstColumn="1" w:lastColumn="0" w:noHBand="0" w:noVBand="1"/>
      </w:tblPr>
      <w:tblGrid>
        <w:gridCol w:w="703"/>
        <w:gridCol w:w="8045"/>
        <w:gridCol w:w="1775"/>
        <w:gridCol w:w="1818"/>
        <w:gridCol w:w="1818"/>
      </w:tblGrid>
      <w:tr w:rsidR="00FB7781" w14:paraId="4E76174A" w14:textId="77777777" w:rsidTr="00FB7781">
        <w:trPr>
          <w:trHeight w:val="307"/>
        </w:trPr>
        <w:tc>
          <w:tcPr>
            <w:tcW w:w="703"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FB7781" w:rsidRPr="00240C9B" w:rsidRDefault="00FB7781" w:rsidP="0049131D">
            <w:pPr>
              <w:pStyle w:val="ListParagraph"/>
              <w:spacing w:line="210" w:lineRule="atLeast"/>
              <w:ind w:left="0"/>
              <w:rPr>
                <w:color w:val="FFFFFF" w:themeColor="background1"/>
              </w:rPr>
            </w:pPr>
            <w:r>
              <w:rPr>
                <w:color w:val="FFFFFF" w:themeColor="background1"/>
              </w:rPr>
              <w:t>#</w:t>
            </w:r>
          </w:p>
        </w:tc>
        <w:tc>
          <w:tcPr>
            <w:tcW w:w="804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Task name</w:t>
            </w:r>
          </w:p>
        </w:tc>
        <w:tc>
          <w:tcPr>
            <w:tcW w:w="17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FB7781" w:rsidRDefault="00FB7781"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8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Start date</w:t>
            </w:r>
          </w:p>
        </w:tc>
        <w:tc>
          <w:tcPr>
            <w:tcW w:w="18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Finish date</w:t>
            </w:r>
          </w:p>
        </w:tc>
      </w:tr>
      <w:tr w:rsidR="00FB7781" w14:paraId="12212E43" w14:textId="77777777" w:rsidTr="00FB7781">
        <w:trPr>
          <w:trHeight w:val="254"/>
        </w:trPr>
        <w:tc>
          <w:tcPr>
            <w:tcW w:w="703"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FB7781" w:rsidRDefault="00FB7781" w:rsidP="00A0472F">
            <w:pPr>
              <w:pStyle w:val="ListParagraph"/>
              <w:spacing w:line="210" w:lineRule="atLeast"/>
              <w:ind w:left="0"/>
              <w:jc w:val="center"/>
              <w:rPr>
                <w:color w:val="000000" w:themeColor="text1"/>
              </w:rPr>
            </w:pPr>
            <w:r>
              <w:rPr>
                <w:color w:val="000000" w:themeColor="text1"/>
              </w:rPr>
              <w:t>1</w:t>
            </w:r>
          </w:p>
        </w:tc>
        <w:tc>
          <w:tcPr>
            <w:tcW w:w="8045"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FB7781" w:rsidRPr="00491CEA" w:rsidRDefault="00FB7781" w:rsidP="00A0472F">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7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81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81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15/10/2015</w:t>
            </w:r>
          </w:p>
        </w:tc>
      </w:tr>
      <w:tr w:rsidR="00FB7781" w14:paraId="2521F040" w14:textId="77777777" w:rsidTr="00FB7781">
        <w:trPr>
          <w:trHeight w:val="25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FB7781" w:rsidRDefault="00FB7781" w:rsidP="00A0472F">
            <w:pPr>
              <w:pStyle w:val="ListParagraph"/>
              <w:spacing w:line="210" w:lineRule="atLeast"/>
              <w:ind w:left="0"/>
              <w:jc w:val="center"/>
              <w:rPr>
                <w:color w:val="000000" w:themeColor="text1"/>
              </w:rPr>
            </w:pPr>
            <w:r>
              <w:rPr>
                <w:color w:val="000000" w:themeColor="text1"/>
              </w:rPr>
              <w:t>2</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FB7781" w:rsidRPr="00491CEA" w:rsidRDefault="00FB7781"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7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150</w:t>
            </w:r>
          </w:p>
        </w:tc>
        <w:tc>
          <w:tcPr>
            <w:tcW w:w="181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81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r>
      <w:tr w:rsidR="00FB7781" w14:paraId="309245FB" w14:textId="77777777" w:rsidTr="00FB7781">
        <w:trPr>
          <w:trHeight w:val="736"/>
        </w:trPr>
        <w:tc>
          <w:tcPr>
            <w:tcW w:w="703"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FB7781" w:rsidRDefault="00FB7781" w:rsidP="00A0472F">
            <w:pPr>
              <w:pStyle w:val="ListParagraph"/>
              <w:spacing w:line="210" w:lineRule="atLeast"/>
              <w:ind w:left="0"/>
              <w:jc w:val="center"/>
              <w:rPr>
                <w:color w:val="000000" w:themeColor="text1"/>
              </w:rPr>
            </w:pPr>
            <w:r>
              <w:rPr>
                <w:color w:val="000000" w:themeColor="text1"/>
              </w:rPr>
              <w:t>3</w:t>
            </w:r>
          </w:p>
        </w:tc>
        <w:tc>
          <w:tcPr>
            <w:tcW w:w="8045"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7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16</w:t>
            </w:r>
          </w:p>
        </w:tc>
        <w:tc>
          <w:tcPr>
            <w:tcW w:w="181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31/10/2015</w:t>
            </w:r>
          </w:p>
        </w:tc>
        <w:tc>
          <w:tcPr>
            <w:tcW w:w="181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15/11/2015</w:t>
            </w:r>
          </w:p>
        </w:tc>
      </w:tr>
      <w:tr w:rsidR="00FB7781" w:rsidRPr="00C01FF2" w14:paraId="441F2EB7"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FB7781" w:rsidRDefault="00FB7781" w:rsidP="00A0472F">
            <w:pPr>
              <w:pStyle w:val="ListParagraph"/>
              <w:spacing w:line="210" w:lineRule="atLeast"/>
              <w:ind w:left="0"/>
              <w:jc w:val="center"/>
              <w:rPr>
                <w:color w:val="000000" w:themeColor="text1"/>
              </w:rPr>
            </w:pPr>
            <w:r>
              <w:rPr>
                <w:color w:val="000000" w:themeColor="text1"/>
              </w:rPr>
              <w:t>4</w:t>
            </w:r>
          </w:p>
        </w:tc>
        <w:tc>
          <w:tcPr>
            <w:tcW w:w="8045"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FB7781" w:rsidRPr="00C01FF2" w:rsidRDefault="00FB7781" w:rsidP="00A0472F">
            <w:pPr>
              <w:pStyle w:val="ListParagraph"/>
              <w:spacing w:line="210" w:lineRule="atLeast"/>
              <w:ind w:left="0"/>
              <w:jc w:val="center"/>
              <w:rPr>
                <w:color w:val="00B050"/>
              </w:rPr>
            </w:pPr>
            <w:r>
              <w:rPr>
                <w:color w:val="0D0D0D" w:themeColor="text1" w:themeTint="F2"/>
              </w:rPr>
              <w:t>Implementation part 1</w:t>
            </w:r>
          </w:p>
        </w:tc>
        <w:tc>
          <w:tcPr>
            <w:tcW w:w="17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FB7781" w:rsidRPr="00C01FF2" w:rsidRDefault="00FB7781"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81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FB7781" w:rsidRPr="00C01FF2" w:rsidRDefault="00FB7781"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81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FB7781" w:rsidRPr="00C01FF2" w:rsidRDefault="00FB7781"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r>
      <w:tr w:rsidR="00FB7781" w:rsidRPr="00C01FF2" w14:paraId="4C52A97C" w14:textId="77777777" w:rsidTr="00FB7781">
        <w:trPr>
          <w:trHeight w:val="244"/>
        </w:trPr>
        <w:tc>
          <w:tcPr>
            <w:tcW w:w="8748"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7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24</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18/12/2015</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10/01/2016</w:t>
            </w:r>
          </w:p>
        </w:tc>
      </w:tr>
      <w:tr w:rsidR="00FB7781" w:rsidRPr="00C01FF2" w14:paraId="2EF7D0DB"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FB7781" w:rsidRPr="00C91D21" w:rsidRDefault="00FB7781"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15</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21/12/2016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04/01/2016</w:t>
            </w:r>
          </w:p>
        </w:tc>
      </w:tr>
      <w:tr w:rsidR="00FB7781" w:rsidRPr="00C01FF2" w14:paraId="02AB3C31"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42</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04/01/2016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r>
      <w:tr w:rsidR="00FB7781" w:rsidRPr="00C01FF2" w14:paraId="0740409A"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21</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25/01/2016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r>
      <w:tr w:rsidR="00FB7781" w:rsidRPr="00C01FF2" w14:paraId="1EE6A499"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29/02/2016</w:t>
            </w:r>
          </w:p>
        </w:tc>
      </w:tr>
      <w:tr w:rsidR="00FB7781" w:rsidRPr="00C01FF2" w14:paraId="3A104000" w14:textId="77777777" w:rsidTr="00FB7781">
        <w:trPr>
          <w:trHeight w:val="244"/>
        </w:trPr>
        <w:tc>
          <w:tcPr>
            <w:tcW w:w="8748"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Easter break</w:t>
            </w:r>
          </w:p>
        </w:tc>
        <w:tc>
          <w:tcPr>
            <w:tcW w:w="17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19</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14/03/2016</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01/04/2016</w:t>
            </w:r>
          </w:p>
        </w:tc>
      </w:tr>
      <w:tr w:rsidR="00FB7781" w:rsidRPr="00C01FF2" w14:paraId="60A51F59"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6</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35</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01/04/2016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05/05/2016</w:t>
            </w:r>
          </w:p>
        </w:tc>
      </w:tr>
      <w:tr w:rsidR="00FB7781" w:rsidRPr="00C01FF2" w14:paraId="17CEFB99"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13</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03/04/2016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15/04/2016</w:t>
            </w:r>
          </w:p>
        </w:tc>
      </w:tr>
      <w:tr w:rsidR="00FB7781" w:rsidRPr="00C01FF2" w14:paraId="4792CBE2"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10</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15/04/2016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25/04/2016</w:t>
            </w:r>
          </w:p>
        </w:tc>
      </w:tr>
      <w:tr w:rsidR="00FB7781" w:rsidRPr="00C01FF2" w14:paraId="3AA128A3" w14:textId="77777777" w:rsidTr="00FB7781">
        <w:trPr>
          <w:trHeight w:val="244"/>
        </w:trPr>
        <w:tc>
          <w:tcPr>
            <w:tcW w:w="703"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11</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05/05/2016</w:t>
            </w:r>
          </w:p>
        </w:tc>
      </w:tr>
    </w:tbl>
    <w:p w14:paraId="27C8272C" w14:textId="77777777" w:rsidR="000D3CDA" w:rsidRDefault="000D3CDA"/>
    <w:p w14:paraId="27F97BA3" w14:textId="77777777" w:rsidR="00444B0D" w:rsidRDefault="00444B0D"/>
    <w:p w14:paraId="2D0FE24C" w14:textId="1F167BA5" w:rsidR="002557AF" w:rsidRPr="0049131D" w:rsidRDefault="009C524E" w:rsidP="0049131D">
      <w:pPr>
        <w:pStyle w:val="Heading2"/>
        <w:rPr>
          <w:sz w:val="22"/>
        </w:rPr>
      </w:pPr>
      <w:bookmarkStart w:id="61" w:name="_Toc323558735"/>
      <w:r>
        <w:rPr>
          <w:sz w:val="22"/>
        </w:rPr>
        <w:lastRenderedPageBreak/>
        <w:t>7.5</w:t>
      </w:r>
      <w:r w:rsidR="0049131D" w:rsidRPr="000D3964">
        <w:rPr>
          <w:sz w:val="22"/>
        </w:rPr>
        <w:t xml:space="preserve"> </w:t>
      </w:r>
      <w:r w:rsidR="0049131D">
        <w:rPr>
          <w:sz w:val="22"/>
        </w:rPr>
        <w:t>Appendix E –</w:t>
      </w:r>
      <w:r w:rsidR="006A6B51">
        <w:rPr>
          <w:sz w:val="22"/>
        </w:rPr>
        <w:t xml:space="preserve"> Planned</w:t>
      </w:r>
      <w:r w:rsidR="0049131D">
        <w:rPr>
          <w:sz w:val="22"/>
        </w:rPr>
        <w:t xml:space="preserve"> Time plan</w:t>
      </w:r>
      <w:bookmarkEnd w:id="61"/>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C07C85" w14:paraId="1AADD47F" w14:textId="77777777" w:rsidTr="00C07C85">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5C930A27" w14:textId="77777777" w:rsidR="00C07C85" w:rsidRPr="00240C9B" w:rsidRDefault="00C07C85" w:rsidP="00C07C85">
            <w:pPr>
              <w:pStyle w:val="ListParagraph"/>
              <w:spacing w:line="210" w:lineRule="atLeast"/>
              <w:ind w:left="0"/>
              <w:rPr>
                <w:color w:val="FFFFFF" w:themeColor="background1"/>
              </w:rPr>
            </w:pPr>
            <w:r>
              <w:rPr>
                <w:color w:val="FFFFFF" w:themeColor="background1"/>
              </w:rPr>
              <w:lastRenderedPageBreak/>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FF9675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DFE4108" w14:textId="77777777" w:rsidR="00C07C85" w:rsidRDefault="00C07C85" w:rsidP="00C07C85">
            <w:pPr>
              <w:pStyle w:val="ListParagraph"/>
              <w:spacing w:line="210" w:lineRule="atLeast"/>
              <w:ind w:left="0"/>
              <w:jc w:val="center"/>
              <w:rPr>
                <w:color w:val="FFFFFF" w:themeColor="background1"/>
              </w:rPr>
            </w:pPr>
            <w:r>
              <w:rPr>
                <w:color w:val="FFFFFF" w:themeColor="background1"/>
              </w:rPr>
              <w:t>Duration</w:t>
            </w:r>
          </w:p>
          <w:p w14:paraId="4E11B43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83C4408"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0A9F6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1920A9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Notes</w:t>
            </w:r>
          </w:p>
        </w:tc>
      </w:tr>
      <w:tr w:rsidR="00C07C85" w14:paraId="0E326A62" w14:textId="77777777" w:rsidTr="00337886">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17365D" w:themeFill="text2" w:themeFillShade="BF"/>
            <w:vAlign w:val="center"/>
          </w:tcPr>
          <w:p w14:paraId="19BDCD1A" w14:textId="77777777" w:rsidR="00C07C85" w:rsidRPr="006E7202" w:rsidRDefault="00C07C85" w:rsidP="00C07C85">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2172246E"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2EC5C77"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26</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0A4062A" w14:textId="62B41DEC" w:rsidR="00C07C85" w:rsidRPr="006E7202" w:rsidRDefault="00AC0595" w:rsidP="00C07C85">
            <w:pPr>
              <w:pStyle w:val="ListParagraph"/>
              <w:spacing w:line="210" w:lineRule="atLeast"/>
              <w:ind w:left="0"/>
              <w:jc w:val="center"/>
              <w:rPr>
                <w:color w:val="FFFFFF" w:themeColor="background1"/>
              </w:rPr>
            </w:pPr>
            <w:r>
              <w:rPr>
                <w:color w:val="FFFFFF" w:themeColor="background1"/>
              </w:rPr>
              <w:t>28/10</w:t>
            </w:r>
            <w:r w:rsidR="00C07C85" w:rsidRPr="006E7202">
              <w:rPr>
                <w:color w:val="FFFFFF" w:themeColor="background1"/>
              </w:rPr>
              <w:t>/2015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F8D574C" w14:textId="479BC04B" w:rsidR="00C07C85" w:rsidRPr="00EA4F4D" w:rsidRDefault="0050314F" w:rsidP="00C07C85">
            <w:pPr>
              <w:pStyle w:val="ListParagraph"/>
              <w:spacing w:line="210" w:lineRule="atLeast"/>
              <w:ind w:left="0"/>
              <w:jc w:val="center"/>
              <w:rPr>
                <w:color w:val="FFFFFF" w:themeColor="background1"/>
              </w:rPr>
            </w:pPr>
            <w:r>
              <w:rPr>
                <w:color w:val="FFFFFF" w:themeColor="background1"/>
              </w:rPr>
              <w:t>11/05</w:t>
            </w:r>
            <w:r w:rsidR="00C07C85" w:rsidRPr="00EA4F4D">
              <w:rPr>
                <w:color w:val="FFFFFF" w:themeColor="background1"/>
              </w:rPr>
              <w:t>/2016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17365D" w:themeFill="text2" w:themeFillShade="BF"/>
            <w:vAlign w:val="center"/>
          </w:tcPr>
          <w:p w14:paraId="0C5AB084" w14:textId="77777777" w:rsidR="00C07C85" w:rsidRPr="006E7202" w:rsidRDefault="00C07C85" w:rsidP="00C07C85">
            <w:pPr>
              <w:pStyle w:val="ListParagraph"/>
              <w:spacing w:line="210" w:lineRule="atLeast"/>
              <w:ind w:left="0"/>
              <w:jc w:val="center"/>
              <w:rPr>
                <w:color w:val="FFFFFF" w:themeColor="background1"/>
              </w:rPr>
            </w:pPr>
          </w:p>
        </w:tc>
      </w:tr>
      <w:tr w:rsidR="00C07C85" w14:paraId="49D0422C" w14:textId="77777777" w:rsidTr="00C07C85">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F27EE72" w14:textId="77777777" w:rsidR="00C07C85" w:rsidRDefault="00C07C85" w:rsidP="00C07C85">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351C5" w14:textId="77777777" w:rsidR="00C07C85" w:rsidRPr="00491CEA" w:rsidRDefault="00C07C85" w:rsidP="00C07C85">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94E1EA"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3</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8AB7E7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28/11</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2048E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99379C" w14:textId="77777777" w:rsidR="00C07C85" w:rsidRDefault="00C07C85" w:rsidP="00B31235">
            <w:pPr>
              <w:pStyle w:val="ListParagraph"/>
              <w:spacing w:line="210" w:lineRule="atLeast"/>
              <w:ind w:left="0"/>
              <w:rPr>
                <w:color w:val="000000" w:themeColor="text1"/>
              </w:rPr>
            </w:pPr>
          </w:p>
          <w:p w14:paraId="53F71AE9" w14:textId="77777777" w:rsidR="00C07C85" w:rsidRDefault="00C07C85" w:rsidP="00B31235">
            <w:pPr>
              <w:pStyle w:val="ListParagraph"/>
              <w:spacing w:line="210" w:lineRule="atLeast"/>
              <w:ind w:left="0"/>
              <w:rPr>
                <w:color w:val="000000" w:themeColor="text1"/>
              </w:rPr>
            </w:pPr>
            <w:r>
              <w:rPr>
                <w:color w:val="000000" w:themeColor="text1"/>
              </w:rPr>
              <w:t>Colours, layout and responsiveness</w:t>
            </w:r>
          </w:p>
        </w:tc>
      </w:tr>
      <w:tr w:rsidR="00C07C85" w14:paraId="55ADB0DE" w14:textId="77777777" w:rsidTr="00C07C85">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5587708B" w14:textId="77777777" w:rsidR="00C07C85" w:rsidRDefault="00C07C85" w:rsidP="00C07C85">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47F5672D" w14:textId="77777777" w:rsidR="00C07C85" w:rsidRPr="0071753E" w:rsidRDefault="00C07C85" w:rsidP="00C07C85">
            <w:pPr>
              <w:pStyle w:val="ListParagraph"/>
              <w:spacing w:line="210" w:lineRule="atLeast"/>
              <w:ind w:left="0"/>
              <w:jc w:val="center"/>
              <w:rPr>
                <w:color w:val="0D0D0D" w:themeColor="text1" w:themeTint="F2"/>
              </w:rPr>
            </w:pPr>
            <w:proofErr w:type="spellStart"/>
            <w:r>
              <w:rPr>
                <w:color w:val="0D0D0D" w:themeColor="text1" w:themeTint="F2"/>
              </w:rPr>
              <w:t>TabWidget</w:t>
            </w:r>
            <w:proofErr w:type="spellEnd"/>
            <w:r>
              <w:rPr>
                <w:color w:val="0D0D0D" w:themeColor="text1" w:themeTint="F2"/>
              </w:rPr>
              <w:t xml:space="preserve">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2C840BA8"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0BFEB7E"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DBA3B3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C7E3274" w14:textId="77777777" w:rsidR="00C07C85" w:rsidRDefault="00C07C85" w:rsidP="00B31235">
            <w:pPr>
              <w:pStyle w:val="ListParagraph"/>
              <w:spacing w:line="210" w:lineRule="atLeast"/>
              <w:ind w:left="0"/>
              <w:rPr>
                <w:color w:val="000000" w:themeColor="text1"/>
              </w:rPr>
            </w:pPr>
          </w:p>
          <w:p w14:paraId="00624996" w14:textId="5A5785E5" w:rsidR="00C07C85" w:rsidRDefault="00EA54B1" w:rsidP="00B31235">
            <w:pPr>
              <w:pStyle w:val="ListParagraph"/>
              <w:spacing w:line="210" w:lineRule="atLeast"/>
              <w:ind w:left="0"/>
              <w:rPr>
                <w:color w:val="000000" w:themeColor="text1"/>
              </w:rPr>
            </w:pPr>
            <w:r>
              <w:rPr>
                <w:color w:val="000000" w:themeColor="text1"/>
              </w:rPr>
              <w:t>Design for multiple themes</w:t>
            </w:r>
          </w:p>
        </w:tc>
      </w:tr>
      <w:tr w:rsidR="00C07C85" w:rsidRPr="00C01FF2" w14:paraId="34AC11D5"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3672964" w14:textId="77777777" w:rsidR="00C07C85" w:rsidRDefault="00C07C85" w:rsidP="00C07C85">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7ABA30B" w14:textId="77777777" w:rsidR="00C07C85" w:rsidRPr="00C01FF2" w:rsidRDefault="00C07C85" w:rsidP="00C07C85">
            <w:pPr>
              <w:pStyle w:val="ListParagraph"/>
              <w:spacing w:line="210" w:lineRule="atLeast"/>
              <w:ind w:left="0"/>
              <w:jc w:val="center"/>
              <w:rPr>
                <w:color w:val="00B050"/>
              </w:rPr>
            </w:pPr>
            <w:proofErr w:type="spellStart"/>
            <w:r>
              <w:rPr>
                <w:color w:val="0D0D0D" w:themeColor="text1" w:themeTint="F2"/>
              </w:rPr>
              <w:t>FileTreeWidget</w:t>
            </w:r>
            <w:proofErr w:type="spellEnd"/>
            <w:r>
              <w:rPr>
                <w:color w:val="0D0D0D" w:themeColor="text1" w:themeTint="F2"/>
              </w:rPr>
              <w:t xml:space="preserve">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7E9A9BEF"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C5D0FD8"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9359A39" w14:textId="77777777" w:rsidR="00C07C85" w:rsidRPr="00C01FF2" w:rsidRDefault="00C07C85" w:rsidP="00C07C85">
            <w:pPr>
              <w:pStyle w:val="ListParagraph"/>
              <w:spacing w:line="210" w:lineRule="atLeast"/>
              <w:ind w:left="0"/>
              <w:jc w:val="center"/>
              <w:rPr>
                <w:color w:val="000000" w:themeColor="text1"/>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86A64DB" w14:textId="4FA63956" w:rsidR="00C07C85" w:rsidRPr="00C01FF2" w:rsidRDefault="00C07C85" w:rsidP="00B31235">
            <w:pPr>
              <w:pStyle w:val="ListParagraph"/>
              <w:spacing w:line="210" w:lineRule="atLeast"/>
              <w:ind w:left="0"/>
              <w:rPr>
                <w:color w:val="000000" w:themeColor="text1"/>
              </w:rPr>
            </w:pPr>
            <w:r>
              <w:rPr>
                <w:color w:val="000000" w:themeColor="text1"/>
              </w:rPr>
              <w:t>Directory crawl algorithm</w:t>
            </w:r>
          </w:p>
        </w:tc>
      </w:tr>
      <w:tr w:rsidR="00C07C85" w:rsidRPr="00C01FF2" w14:paraId="4E107F34" w14:textId="77777777" w:rsidTr="00337886">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17365D" w:themeFill="text2" w:themeFillShade="BF"/>
            <w:vAlign w:val="center"/>
          </w:tcPr>
          <w:p w14:paraId="4834DDEA"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2F322310"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177FA79"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02/01/2016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62D0CFBE"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7FBE996A" w14:textId="77777777" w:rsidR="00C07C85" w:rsidRPr="00C01FF2" w:rsidRDefault="00C07C85" w:rsidP="00B31235">
            <w:pPr>
              <w:pStyle w:val="ListParagraph"/>
              <w:spacing w:line="210" w:lineRule="atLeast"/>
              <w:ind w:left="0"/>
              <w:rPr>
                <w:color w:val="FFFFFF" w:themeColor="background1"/>
              </w:rPr>
            </w:pPr>
          </w:p>
        </w:tc>
      </w:tr>
      <w:tr w:rsidR="00C07C85" w:rsidRPr="00C01FF2" w14:paraId="247255A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69ECC5E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B7225B6"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51D805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7D0B562" w14:textId="77777777" w:rsidR="00C07C85" w:rsidRPr="00C91D21" w:rsidRDefault="00C07C85" w:rsidP="00C07C85">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CB6A8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2C1EB72" w14:textId="77777777" w:rsidR="00C07C85" w:rsidRPr="00C91D21" w:rsidRDefault="00C07C85" w:rsidP="00B31235">
            <w:pPr>
              <w:pStyle w:val="ListParagraph"/>
              <w:spacing w:line="210" w:lineRule="atLeast"/>
              <w:ind w:left="0"/>
              <w:rPr>
                <w:color w:val="262626" w:themeColor="text1" w:themeTint="D9"/>
              </w:rPr>
            </w:pPr>
          </w:p>
        </w:tc>
      </w:tr>
      <w:tr w:rsidR="00C07C85" w:rsidRPr="00C01FF2" w14:paraId="2E0966FF"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514D787B"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413EE16"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BA18EF2"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F5A24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D600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275CCBF6" w14:textId="77777777" w:rsidR="00C07C85" w:rsidRDefault="00C07C85" w:rsidP="00B31235">
            <w:pPr>
              <w:pStyle w:val="ListParagraph"/>
              <w:spacing w:line="210" w:lineRule="atLeast"/>
              <w:ind w:left="0"/>
              <w:rPr>
                <w:color w:val="262626" w:themeColor="text1" w:themeTint="D9"/>
              </w:rPr>
            </w:pPr>
            <w:r>
              <w:rPr>
                <w:color w:val="262626" w:themeColor="text1" w:themeTint="D9"/>
              </w:rPr>
              <w:t>Load rules from language support</w:t>
            </w:r>
          </w:p>
        </w:tc>
      </w:tr>
      <w:tr w:rsidR="00C07C85" w:rsidRPr="00C01FF2" w14:paraId="1E431B5E"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39C11B2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03C85AF"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CE1597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325B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2DC42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6DF4411" w14:textId="2D940273" w:rsidR="00C07C85" w:rsidRDefault="00C07C85" w:rsidP="00B31235">
            <w:pPr>
              <w:pStyle w:val="ListParagraph"/>
              <w:spacing w:line="210" w:lineRule="atLeast"/>
              <w:ind w:left="0"/>
              <w:jc w:val="center"/>
              <w:rPr>
                <w:color w:val="262626" w:themeColor="text1" w:themeTint="D9"/>
              </w:rPr>
            </w:pPr>
            <w:r>
              <w:rPr>
                <w:color w:val="262626" w:themeColor="text1" w:themeTint="D9"/>
              </w:rPr>
              <w:t>//</w:t>
            </w:r>
          </w:p>
        </w:tc>
      </w:tr>
      <w:tr w:rsidR="00C07C85" w:rsidRPr="00C01FF2" w14:paraId="7792B46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F7D9ACD"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A8600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679815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E634C9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27EAF05"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16/04/2016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10D556C" w14:textId="0D761018" w:rsidR="00C07C85" w:rsidRDefault="00B74648" w:rsidP="00B31235">
            <w:pPr>
              <w:pStyle w:val="ListParagraph"/>
              <w:spacing w:line="210" w:lineRule="atLeast"/>
              <w:ind w:left="0"/>
              <w:rPr>
                <w:color w:val="262626" w:themeColor="text1" w:themeTint="D9"/>
              </w:rPr>
            </w:pPr>
            <w:r>
              <w:rPr>
                <w:color w:val="262626" w:themeColor="text1" w:themeTint="D9"/>
              </w:rPr>
              <w:t>Algorithms to set margin</w:t>
            </w:r>
          </w:p>
        </w:tc>
      </w:tr>
      <w:tr w:rsidR="00C07C85" w:rsidRPr="00C01FF2" w14:paraId="35F27456" w14:textId="77777777" w:rsidTr="00337886">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17365D" w:themeFill="text2" w:themeFillShade="BF"/>
            <w:vAlign w:val="center"/>
          </w:tcPr>
          <w:p w14:paraId="5220892C"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453B3E9E"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CDE00E1"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BD4642C" w14:textId="77777777" w:rsidR="00C07C85" w:rsidRPr="00770857" w:rsidRDefault="00C07C85" w:rsidP="00C07C85">
            <w:pPr>
              <w:pStyle w:val="ListParagraph"/>
              <w:spacing w:line="210" w:lineRule="atLeast"/>
              <w:ind w:left="0"/>
              <w:jc w:val="center"/>
              <w:rPr>
                <w:color w:val="FFFFFF" w:themeColor="background1"/>
              </w:rPr>
            </w:pPr>
            <w:r w:rsidRPr="00770857">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5E13BACF" w14:textId="77777777" w:rsidR="00C07C85" w:rsidRPr="00207D84" w:rsidRDefault="00C07C85" w:rsidP="00B31235">
            <w:pPr>
              <w:pStyle w:val="ListParagraph"/>
              <w:spacing w:line="210" w:lineRule="atLeast"/>
              <w:ind w:left="0"/>
              <w:rPr>
                <w:color w:val="FFFFFF" w:themeColor="background1"/>
              </w:rPr>
            </w:pPr>
          </w:p>
        </w:tc>
      </w:tr>
      <w:tr w:rsidR="00C07C85" w:rsidRPr="00C01FF2" w14:paraId="1F21EDE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165D89E"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B33E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09509B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A2A218" w14:textId="77777777" w:rsidR="00C07C85" w:rsidRPr="007924D6" w:rsidRDefault="00C07C85" w:rsidP="00C07C85">
            <w:pPr>
              <w:pStyle w:val="ListParagraph"/>
              <w:spacing w:line="210" w:lineRule="atLeast"/>
              <w:ind w:left="0"/>
              <w:jc w:val="center"/>
            </w:pPr>
            <w:r w:rsidRPr="007924D6">
              <w:t>16/04/2016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317326" w14:textId="77777777" w:rsidR="00C07C85" w:rsidRPr="007924D6" w:rsidRDefault="00C07C85" w:rsidP="00C07C85">
            <w:pPr>
              <w:pStyle w:val="ListParagraph"/>
              <w:spacing w:line="210" w:lineRule="atLeast"/>
              <w:ind w:left="0"/>
              <w:jc w:val="center"/>
            </w:pPr>
            <w:r>
              <w:t>23</w:t>
            </w:r>
            <w:r w:rsidRPr="007924D6">
              <w:t>/04/2016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61B448F" w14:textId="77777777" w:rsidR="00C07C85" w:rsidRDefault="00C07C85" w:rsidP="00B31235">
            <w:pPr>
              <w:pStyle w:val="ListParagraph"/>
              <w:spacing w:line="210" w:lineRule="atLeast"/>
              <w:ind w:left="0"/>
              <w:rPr>
                <w:color w:val="262626" w:themeColor="text1" w:themeTint="D9"/>
              </w:rPr>
            </w:pPr>
          </w:p>
        </w:tc>
      </w:tr>
      <w:tr w:rsidR="00C07C85" w:rsidRPr="00C01FF2" w14:paraId="68658467"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3B17DF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3ADAB3"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BE5010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B65816C" w14:textId="77777777" w:rsidR="00C07C85" w:rsidRDefault="00C07C85" w:rsidP="00C07C85">
            <w:pPr>
              <w:pStyle w:val="ListParagraph"/>
              <w:spacing w:line="210" w:lineRule="atLeast"/>
              <w:ind w:left="0"/>
              <w:jc w:val="center"/>
              <w:rPr>
                <w:color w:val="262626" w:themeColor="text1" w:themeTint="D9"/>
              </w:rPr>
            </w:pPr>
            <w:r>
              <w:t>23</w:t>
            </w:r>
            <w:r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022ED31"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6F24C4B" w14:textId="77777777" w:rsidR="00C07C85" w:rsidRDefault="00C07C85" w:rsidP="00B31235">
            <w:pPr>
              <w:pStyle w:val="ListParagraph"/>
              <w:spacing w:line="210" w:lineRule="atLeast"/>
              <w:ind w:left="0"/>
              <w:rPr>
                <w:color w:val="262626" w:themeColor="text1" w:themeTint="D9"/>
              </w:rPr>
            </w:pPr>
          </w:p>
        </w:tc>
      </w:tr>
      <w:tr w:rsidR="00C07C85" w:rsidRPr="00C01FF2" w14:paraId="3265D51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99555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0F3B54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7DBCB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2BD3EC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11E15A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A31C52C" w14:textId="77777777" w:rsidR="00C07C85" w:rsidRDefault="00C07C85" w:rsidP="00B31235">
            <w:pPr>
              <w:pStyle w:val="ListParagraph"/>
              <w:spacing w:line="210" w:lineRule="atLeast"/>
              <w:ind w:left="0"/>
              <w:rPr>
                <w:color w:val="262626" w:themeColor="text1" w:themeTint="D9"/>
              </w:rPr>
            </w:pPr>
          </w:p>
        </w:tc>
      </w:tr>
      <w:tr w:rsidR="00C07C85" w:rsidRPr="00C01FF2" w14:paraId="50537A9F" w14:textId="77777777" w:rsidTr="00C07C85">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7ADB93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EA73A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720608"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15E52E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9E196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11/06/2016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E41E0A2" w14:textId="77777777" w:rsidR="00C07C85" w:rsidRDefault="00C07C85" w:rsidP="00B31235">
            <w:pPr>
              <w:pStyle w:val="ListParagraph"/>
              <w:spacing w:line="210" w:lineRule="atLeast"/>
              <w:ind w:left="0"/>
              <w:rPr>
                <w:color w:val="262626" w:themeColor="text1" w:themeTint="D9"/>
              </w:rPr>
            </w:pPr>
          </w:p>
        </w:tc>
      </w:tr>
    </w:tbl>
    <w:p w14:paraId="2908E652" w14:textId="4FB47FE0" w:rsidR="00444B0D" w:rsidRPr="00C07C85" w:rsidRDefault="009C524E" w:rsidP="00C07C85">
      <w:pPr>
        <w:pStyle w:val="Heading2"/>
        <w:rPr>
          <w:sz w:val="22"/>
        </w:rPr>
      </w:pPr>
      <w:bookmarkStart w:id="62" w:name="_Toc323558736"/>
      <w:r>
        <w:rPr>
          <w:sz w:val="22"/>
        </w:rPr>
        <w:t>7.6</w:t>
      </w:r>
      <w:r w:rsidR="00ED594E" w:rsidRPr="000D3964">
        <w:rPr>
          <w:sz w:val="22"/>
        </w:rPr>
        <w:t xml:space="preserve"> </w:t>
      </w:r>
      <w:r w:rsidR="00ED594E">
        <w:rPr>
          <w:sz w:val="22"/>
        </w:rPr>
        <w:t xml:space="preserve">Appendix F – </w:t>
      </w:r>
      <w:r w:rsidR="006A6B51">
        <w:rPr>
          <w:sz w:val="22"/>
        </w:rPr>
        <w:t xml:space="preserve">Planned </w:t>
      </w:r>
      <w:r w:rsidR="00ED594E">
        <w:rPr>
          <w:sz w:val="22"/>
        </w:rPr>
        <w:t>Code implementation</w:t>
      </w:r>
      <w:r w:rsidR="00536726">
        <w:rPr>
          <w:sz w:val="22"/>
        </w:rPr>
        <w:t xml:space="preserve"> Task list and</w:t>
      </w:r>
      <w:r w:rsidR="00ED594E">
        <w:rPr>
          <w:sz w:val="22"/>
        </w:rPr>
        <w:t xml:space="preserve"> grant chart</w:t>
      </w:r>
      <w:bookmarkEnd w:id="62"/>
    </w:p>
    <w:p w14:paraId="66AEE359" w14:textId="77777777" w:rsidR="00536726" w:rsidRDefault="00536726"/>
    <w:p w14:paraId="71EA7318" w14:textId="4AFB05DB" w:rsidR="00ED594E" w:rsidRDefault="00D0578A">
      <w:r>
        <w:rPr>
          <w:noProof/>
          <w:lang w:val="en-US" w:eastAsia="en-US"/>
        </w:rPr>
        <w:lastRenderedPageBreak/>
        <w:drawing>
          <wp:inline distT="0" distB="0" distL="0" distR="0" wp14:anchorId="7C3F07C2" wp14:editId="7EB4E0FA">
            <wp:extent cx="8863330" cy="3891383"/>
            <wp:effectExtent l="0" t="0" r="127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863330" cy="3891383"/>
                    </a:xfrm>
                    <a:prstGeom prst="rect">
                      <a:avLst/>
                    </a:prstGeom>
                    <a:noFill/>
                    <a:ln>
                      <a:noFill/>
                    </a:ln>
                  </pic:spPr>
                </pic:pic>
              </a:graphicData>
            </a:graphic>
          </wp:inline>
        </w:drawing>
      </w:r>
    </w:p>
    <w:p w14:paraId="1D8548F8" w14:textId="77777777" w:rsidR="00654B33" w:rsidRDefault="00654B33"/>
    <w:p w14:paraId="5DC4470B" w14:textId="77777777" w:rsidR="0092189C" w:rsidRDefault="0092189C"/>
    <w:p w14:paraId="4DE65F11" w14:textId="77777777" w:rsidR="0092189C" w:rsidRDefault="0092189C"/>
    <w:p w14:paraId="19D9E280" w14:textId="77777777" w:rsidR="0092189C" w:rsidRDefault="0092189C"/>
    <w:p w14:paraId="79399EF7" w14:textId="77777777" w:rsidR="006A6B51" w:rsidRDefault="006A6B51"/>
    <w:p w14:paraId="32945E78" w14:textId="77777777" w:rsidR="006A6B51" w:rsidRDefault="006A6B51"/>
    <w:p w14:paraId="7C2D827B" w14:textId="758E0E50" w:rsidR="00417E6E" w:rsidRPr="00F23386" w:rsidRDefault="009C524E" w:rsidP="00F23386">
      <w:pPr>
        <w:pStyle w:val="Heading2"/>
        <w:rPr>
          <w:sz w:val="22"/>
        </w:rPr>
      </w:pPr>
      <w:bookmarkStart w:id="63" w:name="_Toc323558737"/>
      <w:r>
        <w:rPr>
          <w:sz w:val="22"/>
        </w:rPr>
        <w:lastRenderedPageBreak/>
        <w:t>7.7</w:t>
      </w:r>
      <w:r w:rsidR="006A6B51" w:rsidRPr="000D3964">
        <w:rPr>
          <w:sz w:val="22"/>
        </w:rPr>
        <w:t xml:space="preserve"> </w:t>
      </w:r>
      <w:r w:rsidR="006A6B51">
        <w:rPr>
          <w:sz w:val="22"/>
        </w:rPr>
        <w:t xml:space="preserve">Appendix G – </w:t>
      </w:r>
      <w:r w:rsidR="00F9243D">
        <w:rPr>
          <w:sz w:val="22"/>
        </w:rPr>
        <w:t>Actual Time plan</w:t>
      </w:r>
      <w:bookmarkEnd w:id="63"/>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17E6E" w:rsidRPr="008B18C6" w14:paraId="444DB759" w14:textId="77777777" w:rsidTr="00F23386">
        <w:trPr>
          <w:trHeight w:val="567"/>
        </w:trPr>
        <w:tc>
          <w:tcPr>
            <w:tcW w:w="369" w:type="dxa"/>
            <w:tcBorders>
              <w:bottom w:val="single" w:sz="4" w:space="0" w:color="auto"/>
              <w:right w:val="single" w:sz="4" w:space="0" w:color="1F497D" w:themeColor="text2"/>
            </w:tcBorders>
            <w:shd w:val="clear" w:color="auto" w:fill="365F91" w:themeFill="accent1" w:themeFillShade="BF"/>
            <w:vAlign w:val="center"/>
          </w:tcPr>
          <w:p w14:paraId="43D907D5" w14:textId="77777777" w:rsidR="00417E6E" w:rsidRPr="00DE1E6D" w:rsidRDefault="00417E6E" w:rsidP="00417E6E">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780E486C" w14:textId="77777777" w:rsidR="00417E6E" w:rsidRPr="00DE1E6D" w:rsidRDefault="00417E6E" w:rsidP="00417E6E">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56FD5377" w14:textId="77777777" w:rsidR="00417E6E" w:rsidRDefault="00417E6E" w:rsidP="00417E6E">
            <w:pPr>
              <w:jc w:val="center"/>
              <w:rPr>
                <w:b/>
                <w:sz w:val="18"/>
                <w:szCs w:val="18"/>
              </w:rPr>
            </w:pPr>
          </w:p>
          <w:p w14:paraId="4F77DC5D" w14:textId="77777777" w:rsidR="00417E6E" w:rsidRPr="008B18C6" w:rsidRDefault="00417E6E" w:rsidP="00417E6E">
            <w:pPr>
              <w:jc w:val="center"/>
              <w:rPr>
                <w:b/>
                <w:sz w:val="18"/>
                <w:szCs w:val="18"/>
              </w:rPr>
            </w:pPr>
            <w:r w:rsidRPr="00DE1E6D">
              <w:rPr>
                <w:b/>
                <w:color w:val="FFFFFF" w:themeColor="background1"/>
                <w:sz w:val="18"/>
                <w:szCs w:val="18"/>
              </w:rPr>
              <w:t>University Calendar Weeks</w:t>
            </w:r>
          </w:p>
        </w:tc>
      </w:tr>
      <w:tr w:rsidR="00417E6E" w:rsidRPr="00157131" w14:paraId="49868F5D" w14:textId="77777777" w:rsidTr="00F23386">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747FA9D2" w14:textId="77777777" w:rsidR="00417E6E" w:rsidRPr="00DE1E6D" w:rsidRDefault="00417E6E" w:rsidP="00417E6E">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60A2CAFB" w14:textId="77777777" w:rsidR="00417E6E" w:rsidRPr="00DE1E6D" w:rsidRDefault="00417E6E" w:rsidP="00417E6E">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051FC63" w14:textId="77777777" w:rsidR="00417E6E" w:rsidRPr="00DE1E6D" w:rsidRDefault="00417E6E" w:rsidP="00417E6E">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44C4FC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9E9CF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5F9086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DC4FCC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921A36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8662BD"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086A89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8FF01C6"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F3DCF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B721B31"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8A30F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78571D6"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56CED1D"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ED1719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FF719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B58F7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54E7BE3"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EF38643"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F728729"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7B83365"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0987B2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4B8D890"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258E6E8"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9EF68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652F68"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D86B6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9CC78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A9F449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17E1D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E401F1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CF6A13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4C9349E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36</w:t>
            </w:r>
          </w:p>
        </w:tc>
      </w:tr>
      <w:tr w:rsidR="00417E6E" w:rsidRPr="008B18C6" w14:paraId="1701752A" w14:textId="77777777" w:rsidTr="00F23386">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4A36ACF7"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E9652D4"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7F45359"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2E7059"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798D934"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7DD175AE" w14:textId="77777777" w:rsidR="00417E6E" w:rsidRPr="008B18C6" w:rsidRDefault="00417E6E" w:rsidP="00417E6E">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C9396"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D6D9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66C94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457F9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3C9DE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8326F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7A054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2A50B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66312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77738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74F1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C211C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30D2C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126A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7FB9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0052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75A9F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0534C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9C59E6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5B1B3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B306E4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03EE2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D3AC1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7D3C4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F494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2B644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B24A2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D3EF59"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2B91E4C0" w14:textId="77777777" w:rsidR="00417E6E" w:rsidRPr="008B18C6" w:rsidRDefault="00417E6E" w:rsidP="00417E6E">
            <w:pPr>
              <w:jc w:val="center"/>
              <w:rPr>
                <w:sz w:val="18"/>
                <w:szCs w:val="18"/>
              </w:rPr>
            </w:pPr>
          </w:p>
        </w:tc>
      </w:tr>
      <w:tr w:rsidR="00417E6E" w:rsidRPr="008B18C6" w14:paraId="2D4FC91A" w14:textId="77777777" w:rsidTr="00F23386">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F896D0"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4BE792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A3A09D0"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F9718B9"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9C58D6"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08C550" w14:textId="77777777" w:rsidR="00417E6E" w:rsidRPr="00D67877" w:rsidRDefault="00417E6E" w:rsidP="00417E6E">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286510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5E0220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28683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D732D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9C7B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C442A7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E1E46D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A915D2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5AEBAD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B41B91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367A1E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9BA9A8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C7A3D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3E5EED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085F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73B46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818594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924D5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51A97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83871A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86BFB6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198E7C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1FF8D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D9300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E1352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654DF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14A6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534C85"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6AB8665" w14:textId="77777777" w:rsidR="00417E6E" w:rsidRPr="008B18C6" w:rsidRDefault="00417E6E" w:rsidP="00417E6E">
            <w:pPr>
              <w:jc w:val="center"/>
              <w:rPr>
                <w:sz w:val="18"/>
                <w:szCs w:val="18"/>
              </w:rPr>
            </w:pPr>
          </w:p>
        </w:tc>
      </w:tr>
      <w:tr w:rsidR="00417E6E" w:rsidRPr="008B18C6" w14:paraId="5E425F4C" w14:textId="77777777" w:rsidTr="00F23386">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8E2C06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DFB7CEA"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F40CE1"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9ECE7C"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642E1C"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49B174"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F297B58"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56DAE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BC820D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7A0FB9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E103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4E886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D3BC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F8EEF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F5531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280E0C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53C539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608AA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B3E04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FAF620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4F76E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91AB7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C31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A84F1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CEFE05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7ECE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B9CE9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36B8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5FD4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652C0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568E2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F98ACA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23B8D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7D35A"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7F3C7BC" w14:textId="77777777" w:rsidR="00417E6E" w:rsidRPr="008B18C6" w:rsidRDefault="00417E6E" w:rsidP="00417E6E">
            <w:pPr>
              <w:jc w:val="center"/>
              <w:rPr>
                <w:sz w:val="18"/>
                <w:szCs w:val="18"/>
              </w:rPr>
            </w:pPr>
          </w:p>
        </w:tc>
      </w:tr>
      <w:tr w:rsidR="00417E6E" w:rsidRPr="008B18C6" w14:paraId="0BDF12FA" w14:textId="77777777" w:rsidTr="00F23386">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34EC4F2"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FE645B0"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0C5F9B"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BCA217"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A30BAB"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038B9F"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1006D7"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E322C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EBACA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06846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12AC7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6E9EB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C35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2AEAC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037E572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0E2FC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F488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4634FBB5" w14:textId="77777777" w:rsidR="00417E6E" w:rsidRPr="008B18C6" w:rsidRDefault="00417E6E" w:rsidP="00417E6E">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9A916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E0BF6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C062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92596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09E37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691C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B6C096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B085D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0B340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D8408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30F75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8D1B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60CF4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CAB9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50712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1F66"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2A84155" w14:textId="77777777" w:rsidR="00417E6E" w:rsidRPr="008B18C6" w:rsidRDefault="00417E6E" w:rsidP="00417E6E">
            <w:pPr>
              <w:jc w:val="center"/>
              <w:rPr>
                <w:sz w:val="18"/>
                <w:szCs w:val="18"/>
              </w:rPr>
            </w:pPr>
          </w:p>
        </w:tc>
      </w:tr>
      <w:tr w:rsidR="00417E6E" w:rsidRPr="008B18C6" w14:paraId="1DE64407" w14:textId="77777777" w:rsidTr="00F23386">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7E7C409"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158551D"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4C631E7"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751AE0"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194C071"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A78A51"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072020B"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C537D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FAFBE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F9EC8D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8C17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E6CA93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A36D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DA9EA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A9167C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746FD4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6F91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331C4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BD1295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2AA1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752CC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42F54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DC886B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0E5508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85040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9BE1AA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D11BA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6C3862E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A3616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813827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F80EA5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FAB070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38DE2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AF2C65"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24721BE" w14:textId="77777777" w:rsidR="00417E6E" w:rsidRDefault="00417E6E" w:rsidP="00417E6E">
            <w:pPr>
              <w:jc w:val="center"/>
              <w:rPr>
                <w:sz w:val="18"/>
                <w:szCs w:val="18"/>
              </w:rPr>
            </w:pPr>
          </w:p>
        </w:tc>
      </w:tr>
      <w:tr w:rsidR="00417E6E" w:rsidRPr="008B18C6" w14:paraId="628770D0" w14:textId="77777777" w:rsidTr="00F23386">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5CC7764"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00D0FAB"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01EF2E2"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5880D3"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52E562"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B36DACF"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2751ADA"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940D5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D17F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116B5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5073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760502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EFE63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25EF9E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A723A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0EE79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D6D78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1844A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0F250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00CF7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C7D080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AA09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D32B1A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CD50FE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4CF12E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7147AB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7B56A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05BAA91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F5B0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901D5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C2EF9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86D80C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F1B90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54ACAB"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270F583" w14:textId="77777777" w:rsidR="00417E6E" w:rsidRDefault="00417E6E" w:rsidP="00417E6E">
            <w:pPr>
              <w:jc w:val="center"/>
              <w:rPr>
                <w:sz w:val="18"/>
                <w:szCs w:val="18"/>
              </w:rPr>
            </w:pPr>
          </w:p>
        </w:tc>
      </w:tr>
      <w:tr w:rsidR="00417E6E" w:rsidRPr="008B18C6" w14:paraId="39B6930C" w14:textId="77777777" w:rsidTr="00F23386">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FFCDAF"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0825830"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7E0A52"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5ECBED"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C1F84C"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5F5419"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2A30C8"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9E192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371B3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1B31F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57D0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7D94DB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86843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8B61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23F5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853D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A44E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95B32A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B455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3CB3C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CA641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6F7F8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7D4E5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B324A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35838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A8B7E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47C63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305B0E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C619E2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FE578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6FAEF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979E3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99E243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E0F3BB"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5AF30FEB" w14:textId="77777777" w:rsidR="00417E6E" w:rsidRDefault="00417E6E" w:rsidP="00417E6E">
            <w:pPr>
              <w:jc w:val="center"/>
              <w:rPr>
                <w:sz w:val="18"/>
                <w:szCs w:val="18"/>
              </w:rPr>
            </w:pPr>
          </w:p>
        </w:tc>
      </w:tr>
      <w:tr w:rsidR="00417E6E" w:rsidRPr="008B18C6" w14:paraId="1558D50E" w14:textId="77777777" w:rsidTr="00F23386">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C3403AF"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27E1F9F"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9008CE"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AE8BD7"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37C278"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2C701B"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56E9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01365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8F19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59E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52F5F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B33D6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4874F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BCC11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4845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91D33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5FD97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267BD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C6946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C0090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2769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0CD4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4CB1F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53FD0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1E435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0A45F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2BA5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56C4D8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6E7AF0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13372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DC5C7E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91C8F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D6CD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1928198"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5C827F41" w14:textId="77777777" w:rsidR="00417E6E" w:rsidRPr="008B18C6" w:rsidRDefault="00417E6E" w:rsidP="00417E6E">
            <w:pPr>
              <w:jc w:val="center"/>
              <w:rPr>
                <w:sz w:val="18"/>
                <w:szCs w:val="18"/>
              </w:rPr>
            </w:pPr>
            <w:r>
              <w:rPr>
                <w:sz w:val="18"/>
                <w:szCs w:val="18"/>
              </w:rPr>
              <w:t>D</w:t>
            </w:r>
          </w:p>
        </w:tc>
      </w:tr>
      <w:tr w:rsidR="00417E6E" w:rsidRPr="008B18C6" w14:paraId="0A346515" w14:textId="77777777" w:rsidTr="00F23386">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BF237E8"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6576D2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2B7D9"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53DB65"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148A2E"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05F468"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E109F"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5091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ECC1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184D9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65A5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46EF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711C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62D58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A65B8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115E4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5B5BC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DDD1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C06F5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7B887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2EF1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EF00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E9E50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0328F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4737C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3412B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7BF5B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1BB8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233C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C93F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D931CB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FC0F2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682961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9DE371"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22B1794" w14:textId="77777777" w:rsidR="00417E6E" w:rsidRDefault="00417E6E" w:rsidP="00417E6E">
            <w:pPr>
              <w:jc w:val="center"/>
              <w:rPr>
                <w:sz w:val="18"/>
                <w:szCs w:val="18"/>
              </w:rPr>
            </w:pPr>
          </w:p>
        </w:tc>
      </w:tr>
      <w:tr w:rsidR="00F23386" w:rsidRPr="008B18C6" w14:paraId="728A9A84" w14:textId="77777777" w:rsidTr="00F23386">
        <w:trPr>
          <w:trHeight w:val="50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71681B7"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57B0DF7"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D39751"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60EF6C"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CDB269"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425E7A"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2F63B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11EEF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09B1D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F7F70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CC4EF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FE0C8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339D3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2413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01E79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1E780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7F06FA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F826D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F709C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73E108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BBAB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07E65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1D415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61AD3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E9FF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E8BE58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F05BB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FBF4E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FA8F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1F5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47461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058E4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D46D8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1F1C63F"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auto"/>
            <w:vAlign w:val="bottom"/>
          </w:tcPr>
          <w:p w14:paraId="634F4157" w14:textId="77777777" w:rsidR="00417E6E" w:rsidRDefault="00417E6E" w:rsidP="00417E6E">
            <w:pPr>
              <w:jc w:val="center"/>
              <w:rPr>
                <w:sz w:val="18"/>
                <w:szCs w:val="18"/>
              </w:rPr>
            </w:pPr>
          </w:p>
        </w:tc>
      </w:tr>
      <w:tr w:rsidR="00F23386" w:rsidRPr="008B18C6" w14:paraId="3BC7430D" w14:textId="77777777" w:rsidTr="00F23386">
        <w:trPr>
          <w:trHeight w:val="501"/>
        </w:trPr>
        <w:tc>
          <w:tcPr>
            <w:tcW w:w="369" w:type="dxa"/>
            <w:tcBorders>
              <w:top w:val="single" w:sz="4" w:space="0" w:color="1F497D" w:themeColor="text2"/>
              <w:right w:val="single" w:sz="4" w:space="0" w:color="1F497D" w:themeColor="text2"/>
            </w:tcBorders>
            <w:shd w:val="clear" w:color="auto" w:fill="4F81BD" w:themeFill="accent1"/>
            <w:vAlign w:val="bottom"/>
          </w:tcPr>
          <w:p w14:paraId="0859EB25" w14:textId="77777777" w:rsidR="00F23386" w:rsidRPr="00DE1E6D" w:rsidRDefault="00F23386"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C9EA1F6" w14:textId="28DDB232" w:rsidR="00F23386" w:rsidRPr="00DE1E6D" w:rsidRDefault="00F23386" w:rsidP="00417E6E">
            <w:pPr>
              <w:jc w:val="center"/>
              <w:rPr>
                <w:color w:val="FFFFFF" w:themeColor="background1"/>
                <w:sz w:val="18"/>
                <w:szCs w:val="18"/>
              </w:rPr>
            </w:pPr>
            <w:r>
              <w:rPr>
                <w:color w:val="FFFFFF" w:themeColor="background1"/>
                <w:sz w:val="18"/>
                <w:szCs w:val="18"/>
              </w:rPr>
              <w:t>Third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6CB84B0F" w14:textId="77777777" w:rsidR="00F23386" w:rsidRPr="008B18C6" w:rsidRDefault="00F23386" w:rsidP="00417E6E">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75245F7A" w14:textId="77777777" w:rsidR="00F23386" w:rsidRPr="008B18C6" w:rsidRDefault="00F23386" w:rsidP="00417E6E">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0F6FD438" w14:textId="77777777" w:rsidR="00F23386" w:rsidRPr="008B18C6" w:rsidRDefault="00F23386" w:rsidP="00417E6E">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502D166D" w14:textId="77777777" w:rsidR="00F23386" w:rsidRPr="008B18C6" w:rsidRDefault="00F23386" w:rsidP="00417E6E">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6CC22245" w14:textId="77777777" w:rsidR="00F23386" w:rsidRPr="008B18C6" w:rsidRDefault="00F23386" w:rsidP="00417E6E">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6EA9A6A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D6A482D"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15FD08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CF66F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6AEEEAC"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0071281"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5DA66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5C6429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1F688E1"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9EE05A4"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B5B3F9E"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A45E79"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AC92C23"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2AF0EF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DCC6F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0C98092"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D56132A"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A2A1FF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D18AA7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6511E88"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10D05D2"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BA52EE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7B04C65A"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013A6F9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39D8E33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5092185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B8CCE4" w:themeFill="accent1" w:themeFillTint="66"/>
            <w:vAlign w:val="bottom"/>
          </w:tcPr>
          <w:p w14:paraId="0FBB9E1E" w14:textId="77777777" w:rsidR="00F23386" w:rsidRPr="008B18C6" w:rsidRDefault="00F23386" w:rsidP="00417E6E">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B8CCE4" w:themeFill="accent1" w:themeFillTint="66"/>
            <w:vAlign w:val="bottom"/>
          </w:tcPr>
          <w:p w14:paraId="2BAD8B57" w14:textId="77777777" w:rsidR="00F23386" w:rsidRDefault="00F23386" w:rsidP="00417E6E">
            <w:pPr>
              <w:jc w:val="center"/>
              <w:rPr>
                <w:sz w:val="18"/>
                <w:szCs w:val="18"/>
              </w:rPr>
            </w:pPr>
          </w:p>
        </w:tc>
      </w:tr>
    </w:tbl>
    <w:p w14:paraId="5E356395" w14:textId="77777777" w:rsidR="00E201A8" w:rsidRDefault="00E201A8"/>
    <w:p w14:paraId="138E8B74" w14:textId="48A8FD3D" w:rsidR="00E201A8" w:rsidRPr="004155EB" w:rsidRDefault="009C524E" w:rsidP="004155EB">
      <w:pPr>
        <w:pStyle w:val="Heading2"/>
        <w:rPr>
          <w:sz w:val="22"/>
        </w:rPr>
      </w:pPr>
      <w:bookmarkStart w:id="64" w:name="_Toc323558738"/>
      <w:r>
        <w:rPr>
          <w:sz w:val="22"/>
        </w:rPr>
        <w:lastRenderedPageBreak/>
        <w:t>7.8</w:t>
      </w:r>
      <w:r w:rsidR="00B738FF" w:rsidRPr="000D3964">
        <w:rPr>
          <w:sz w:val="22"/>
        </w:rPr>
        <w:t xml:space="preserve"> </w:t>
      </w:r>
      <w:r w:rsidR="00B738FF">
        <w:rPr>
          <w:sz w:val="22"/>
        </w:rPr>
        <w:t xml:space="preserve">Appendix H – </w:t>
      </w:r>
      <w:r w:rsidR="00EF7B27">
        <w:rPr>
          <w:sz w:val="22"/>
        </w:rPr>
        <w:t>Actual</w:t>
      </w:r>
      <w:r w:rsidR="00B738FF">
        <w:rPr>
          <w:sz w:val="22"/>
        </w:rPr>
        <w:t xml:space="preserve"> Code implementation Task list and grant chart</w:t>
      </w:r>
      <w:bookmarkEnd w:id="64"/>
    </w:p>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4155EB" w14:paraId="75EB82DC" w14:textId="77777777" w:rsidTr="00EF6BDA">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CBE93F9" w14:textId="77777777" w:rsidR="004155EB" w:rsidRPr="00240C9B" w:rsidRDefault="004155EB" w:rsidP="00EF6BDA">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63F963E"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07399C0" w14:textId="77777777" w:rsidR="004155EB" w:rsidRDefault="004155EB" w:rsidP="00EF6BDA">
            <w:pPr>
              <w:pStyle w:val="ListParagraph"/>
              <w:spacing w:line="210" w:lineRule="atLeast"/>
              <w:ind w:left="0"/>
              <w:jc w:val="center"/>
              <w:rPr>
                <w:color w:val="FFFFFF" w:themeColor="background1"/>
              </w:rPr>
            </w:pPr>
            <w:r>
              <w:rPr>
                <w:color w:val="FFFFFF" w:themeColor="background1"/>
              </w:rPr>
              <w:t>Duration</w:t>
            </w:r>
          </w:p>
          <w:p w14:paraId="3DDE0A54"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A3F1F79"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2A70819"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CEE8830"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Notes</w:t>
            </w:r>
          </w:p>
        </w:tc>
      </w:tr>
      <w:tr w:rsidR="004155EB" w14:paraId="3EDC910C" w14:textId="77777777" w:rsidTr="00EF6BDA">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17365D" w:themeFill="text2" w:themeFillShade="BF"/>
            <w:vAlign w:val="center"/>
          </w:tcPr>
          <w:p w14:paraId="67082190" w14:textId="77777777" w:rsidR="004155EB" w:rsidRPr="006E7202" w:rsidRDefault="004155EB" w:rsidP="00EF6BDA">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DFC8407" w14:textId="77777777" w:rsidR="004155EB" w:rsidRPr="006E7202" w:rsidRDefault="004155EB" w:rsidP="00EF6BDA">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B61DDE8" w14:textId="09A1F122" w:rsidR="004155EB" w:rsidRPr="006E7202" w:rsidRDefault="00EF6BDA" w:rsidP="00EF6BDA">
            <w:pPr>
              <w:pStyle w:val="ListParagraph"/>
              <w:spacing w:line="210" w:lineRule="atLeast"/>
              <w:ind w:left="0"/>
              <w:jc w:val="center"/>
              <w:rPr>
                <w:color w:val="FFFFFF" w:themeColor="background1"/>
              </w:rPr>
            </w:pPr>
            <w:r>
              <w:rPr>
                <w:color w:val="FFFFFF" w:themeColor="background1"/>
              </w:rPr>
              <w:t>25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48ACD33" w14:textId="77047E2D" w:rsidR="004155EB" w:rsidRPr="006E7202" w:rsidRDefault="002449F5" w:rsidP="00EF6BDA">
            <w:pPr>
              <w:pStyle w:val="ListParagraph"/>
              <w:spacing w:line="210" w:lineRule="atLeast"/>
              <w:ind w:left="0"/>
              <w:jc w:val="center"/>
              <w:rPr>
                <w:color w:val="FFFFFF" w:themeColor="background1"/>
              </w:rPr>
            </w:pPr>
            <w:r>
              <w:rPr>
                <w:color w:val="FFFFFF" w:themeColor="background1"/>
              </w:rPr>
              <w:t>23/10</w:t>
            </w:r>
            <w:r w:rsidR="004155EB" w:rsidRPr="006E7202">
              <w:rPr>
                <w:color w:val="FFFFFF" w:themeColor="background1"/>
              </w:rPr>
              <w:t>/2015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2BEECEAF" w14:textId="049211ED" w:rsidR="004155EB" w:rsidRPr="00EA4F4D" w:rsidRDefault="002449F5" w:rsidP="00EF6BDA">
            <w:pPr>
              <w:pStyle w:val="ListParagraph"/>
              <w:spacing w:line="210" w:lineRule="atLeast"/>
              <w:ind w:left="0"/>
              <w:jc w:val="center"/>
              <w:rPr>
                <w:color w:val="FFFFFF" w:themeColor="background1"/>
              </w:rPr>
            </w:pPr>
            <w:r>
              <w:rPr>
                <w:color w:val="FFFFFF" w:themeColor="background1"/>
              </w:rPr>
              <w:t>17/05</w:t>
            </w:r>
            <w:r w:rsidR="004155EB" w:rsidRPr="00EA4F4D">
              <w:rPr>
                <w:color w:val="FFFFFF" w:themeColor="background1"/>
              </w:rPr>
              <w:t>/2016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17365D" w:themeFill="text2" w:themeFillShade="BF"/>
            <w:vAlign w:val="center"/>
          </w:tcPr>
          <w:p w14:paraId="037BC90C" w14:textId="63B33F93" w:rsidR="004155EB" w:rsidRPr="006E7202" w:rsidRDefault="0064666B" w:rsidP="00EF6BDA">
            <w:pPr>
              <w:pStyle w:val="ListParagraph"/>
              <w:spacing w:line="210" w:lineRule="atLeast"/>
              <w:ind w:left="0"/>
              <w:jc w:val="center"/>
              <w:rPr>
                <w:color w:val="FFFFFF" w:themeColor="background1"/>
              </w:rPr>
            </w:pPr>
            <w:r>
              <w:rPr>
                <w:color w:val="FFFFFF" w:themeColor="background1"/>
              </w:rPr>
              <w:t>Does not include finalisation which lasted until deadline</w:t>
            </w:r>
          </w:p>
        </w:tc>
      </w:tr>
      <w:tr w:rsidR="004155EB" w14:paraId="1A8EC185" w14:textId="77777777" w:rsidTr="00EF6BDA">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2EB56256" w14:textId="77777777" w:rsidR="004155EB" w:rsidRDefault="004155EB" w:rsidP="00EF6BDA">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F8A4312" w14:textId="77777777" w:rsidR="004155EB" w:rsidRPr="00491CEA" w:rsidRDefault="004155EB" w:rsidP="00EF6BDA">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63C14D4" w14:textId="1E7CC802"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7FCA0" w14:textId="5DA5E5C4" w:rsidR="004155EB" w:rsidRPr="00120D3D" w:rsidRDefault="00120D3D" w:rsidP="00EF6BDA">
            <w:pPr>
              <w:pStyle w:val="ListParagraph"/>
              <w:spacing w:line="210" w:lineRule="atLeast"/>
              <w:ind w:left="0"/>
              <w:jc w:val="center"/>
            </w:pPr>
            <w:r w:rsidRPr="00120D3D">
              <w:t>23/10/2015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9A390D1" w14:textId="17789144"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30/10</w:t>
            </w:r>
            <w:r w:rsidR="004155EB">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C95D163" w14:textId="5F5D1819" w:rsidR="004155EB" w:rsidRDefault="00125C2B" w:rsidP="00B31235">
            <w:pPr>
              <w:pStyle w:val="ListParagraph"/>
              <w:spacing w:line="210" w:lineRule="atLeast"/>
              <w:ind w:left="0"/>
              <w:rPr>
                <w:color w:val="000000" w:themeColor="text1"/>
              </w:rPr>
            </w:pPr>
            <w:r>
              <w:rPr>
                <w:color w:val="000000" w:themeColor="text1"/>
              </w:rPr>
              <w:t>Partial development continues throughout entire design process</w:t>
            </w:r>
          </w:p>
        </w:tc>
      </w:tr>
      <w:tr w:rsidR="004155EB" w14:paraId="5886B7D6" w14:textId="77777777" w:rsidTr="00EF6BDA">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1A2DD36" w14:textId="77777777" w:rsidR="004155EB" w:rsidRDefault="004155EB" w:rsidP="00EF6BDA">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100D4EEA" w14:textId="77777777" w:rsidR="004155EB" w:rsidRPr="0071753E" w:rsidRDefault="004155EB" w:rsidP="00EF6BDA">
            <w:pPr>
              <w:pStyle w:val="ListParagraph"/>
              <w:spacing w:line="210" w:lineRule="atLeast"/>
              <w:ind w:left="0"/>
              <w:jc w:val="center"/>
              <w:rPr>
                <w:color w:val="0D0D0D" w:themeColor="text1" w:themeTint="F2"/>
              </w:rPr>
            </w:pPr>
            <w:proofErr w:type="spellStart"/>
            <w:r>
              <w:rPr>
                <w:color w:val="0D0D0D" w:themeColor="text1" w:themeTint="F2"/>
              </w:rPr>
              <w:t>TabWidget</w:t>
            </w:r>
            <w:proofErr w:type="spellEnd"/>
            <w:r>
              <w:rPr>
                <w:color w:val="0D0D0D" w:themeColor="text1" w:themeTint="F2"/>
              </w:rPr>
              <w:t xml:space="preserve">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699928DE" w14:textId="77777777" w:rsidR="004155EB" w:rsidRPr="0071753E" w:rsidRDefault="004155EB"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3C1BFE4" w14:textId="55705AAE"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30/10</w:t>
            </w:r>
            <w:r w:rsidR="004155EB">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2AEB4F3E" w14:textId="0CF2282B"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02</w:t>
            </w:r>
            <w:r w:rsidR="004155EB" w:rsidRPr="00C01FF2">
              <w:rPr>
                <w:color w:val="0D0D0D" w:themeColor="text1" w:themeTint="F2"/>
              </w:rPr>
              <w:t>/1</w:t>
            </w:r>
            <w:r>
              <w:rPr>
                <w:color w:val="0D0D0D" w:themeColor="text1" w:themeTint="F2"/>
              </w:rPr>
              <w:t>1</w:t>
            </w:r>
            <w:r w:rsidR="004155EB"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04BC6F5" w14:textId="77777777" w:rsidR="004155EB" w:rsidRDefault="004155EB" w:rsidP="00B31235">
            <w:pPr>
              <w:pStyle w:val="ListParagraph"/>
              <w:spacing w:line="210" w:lineRule="atLeast"/>
              <w:ind w:left="0"/>
              <w:rPr>
                <w:color w:val="000000" w:themeColor="text1"/>
              </w:rPr>
            </w:pPr>
          </w:p>
          <w:p w14:paraId="161C58C8" w14:textId="36C51C96" w:rsidR="004155EB" w:rsidRDefault="00125C2B" w:rsidP="00B31235">
            <w:pPr>
              <w:pStyle w:val="ListParagraph"/>
              <w:spacing w:line="210" w:lineRule="atLeast"/>
              <w:ind w:left="0"/>
              <w:rPr>
                <w:color w:val="000000" w:themeColor="text1"/>
              </w:rPr>
            </w:pPr>
            <w:r>
              <w:rPr>
                <w:color w:val="000000" w:themeColor="text1"/>
              </w:rPr>
              <w:t xml:space="preserve">Extra development later on due to themes </w:t>
            </w:r>
          </w:p>
        </w:tc>
      </w:tr>
      <w:tr w:rsidR="004155EB" w:rsidRPr="00C01FF2" w14:paraId="49BCC8F9"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3477C03" w14:textId="77777777" w:rsidR="004155EB" w:rsidRDefault="004155EB" w:rsidP="00EF6BDA">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86D4ED1" w14:textId="77777777" w:rsidR="004155EB" w:rsidRPr="00C01FF2" w:rsidRDefault="004155EB" w:rsidP="00EF6BDA">
            <w:pPr>
              <w:pStyle w:val="ListParagraph"/>
              <w:spacing w:line="210" w:lineRule="atLeast"/>
              <w:ind w:left="0"/>
              <w:jc w:val="center"/>
              <w:rPr>
                <w:color w:val="00B050"/>
              </w:rPr>
            </w:pPr>
            <w:proofErr w:type="spellStart"/>
            <w:r>
              <w:rPr>
                <w:color w:val="0D0D0D" w:themeColor="text1" w:themeTint="F2"/>
              </w:rPr>
              <w:t>FileTreeWidget</w:t>
            </w:r>
            <w:proofErr w:type="spellEnd"/>
            <w:r>
              <w:rPr>
                <w:color w:val="0D0D0D" w:themeColor="text1" w:themeTint="F2"/>
              </w:rPr>
              <w:t xml:space="preserve">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04756599" w14:textId="77777777" w:rsidR="004155EB" w:rsidRPr="00C01FF2" w:rsidRDefault="004155EB"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6C73E81" w14:textId="3590095A" w:rsidR="004155EB" w:rsidRPr="00C01FF2" w:rsidRDefault="00022CEA" w:rsidP="00EF6BDA">
            <w:pPr>
              <w:pStyle w:val="ListParagraph"/>
              <w:spacing w:line="210" w:lineRule="atLeast"/>
              <w:ind w:left="0"/>
              <w:jc w:val="center"/>
              <w:rPr>
                <w:color w:val="0D0D0D" w:themeColor="text1" w:themeTint="F2"/>
              </w:rPr>
            </w:pPr>
            <w:r>
              <w:rPr>
                <w:color w:val="0D0D0D" w:themeColor="text1" w:themeTint="F2"/>
              </w:rPr>
              <w:t>02</w:t>
            </w:r>
            <w:r w:rsidR="004155EB" w:rsidRPr="00C01FF2">
              <w:rPr>
                <w:color w:val="0D0D0D" w:themeColor="text1" w:themeTint="F2"/>
              </w:rPr>
              <w:t>/1</w:t>
            </w:r>
            <w:r>
              <w:rPr>
                <w:color w:val="0D0D0D" w:themeColor="text1" w:themeTint="F2"/>
              </w:rPr>
              <w:t>1</w:t>
            </w:r>
            <w:r w:rsidR="004155EB"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4B59CE0" w14:textId="2D3CC7F8" w:rsidR="004155EB" w:rsidRPr="00C01FF2" w:rsidRDefault="00022CEA" w:rsidP="00EF6BDA">
            <w:pPr>
              <w:pStyle w:val="ListParagraph"/>
              <w:spacing w:line="210" w:lineRule="atLeast"/>
              <w:ind w:left="0"/>
              <w:jc w:val="center"/>
              <w:rPr>
                <w:color w:val="000000" w:themeColor="text1"/>
              </w:rPr>
            </w:pPr>
            <w:r>
              <w:rPr>
                <w:color w:val="000000" w:themeColor="text1"/>
              </w:rPr>
              <w:t>08</w:t>
            </w:r>
            <w:r w:rsidR="004155EB" w:rsidRPr="00C01FF2">
              <w:rPr>
                <w:color w:val="000000" w:themeColor="text1"/>
              </w:rPr>
              <w:t>/</w:t>
            </w:r>
            <w:r>
              <w:rPr>
                <w:color w:val="000000" w:themeColor="text1"/>
              </w:rPr>
              <w:t>1</w:t>
            </w:r>
            <w:r w:rsidR="004155EB">
              <w:rPr>
                <w:color w:val="000000" w:themeColor="text1"/>
              </w:rPr>
              <w:t>1</w:t>
            </w:r>
            <w:r w:rsidR="004155EB"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6501831" w14:textId="1FBF0F96" w:rsidR="004155EB" w:rsidRPr="00C01FF2" w:rsidRDefault="00125C2B" w:rsidP="00B31235">
            <w:pPr>
              <w:pStyle w:val="ListParagraph"/>
              <w:spacing w:line="210" w:lineRule="atLeast"/>
              <w:ind w:left="0"/>
              <w:rPr>
                <w:color w:val="000000" w:themeColor="text1"/>
              </w:rPr>
            </w:pPr>
            <w:r>
              <w:rPr>
                <w:color w:val="000000" w:themeColor="text1"/>
              </w:rPr>
              <w:t>Initial widget development, algorithm developed last</w:t>
            </w:r>
          </w:p>
        </w:tc>
      </w:tr>
      <w:tr w:rsidR="004155EB" w:rsidRPr="00C01FF2" w14:paraId="4FF7E175" w14:textId="77777777" w:rsidTr="00EF6BDA">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17365D" w:themeFill="text2" w:themeFillShade="BF"/>
            <w:vAlign w:val="center"/>
          </w:tcPr>
          <w:p w14:paraId="6A76C2A2" w14:textId="77777777" w:rsidR="004155EB" w:rsidRPr="00C01FF2" w:rsidRDefault="004155EB" w:rsidP="00EF6BDA">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6915BA4F" w14:textId="090857C2" w:rsidR="004155EB" w:rsidRPr="00C01FF2" w:rsidRDefault="004155EB" w:rsidP="00EF6BDA">
            <w:pPr>
              <w:pStyle w:val="ListParagraph"/>
              <w:spacing w:line="210" w:lineRule="atLeast"/>
              <w:ind w:left="0"/>
              <w:jc w:val="center"/>
              <w:rPr>
                <w:color w:val="FFFFFF" w:themeColor="background1"/>
              </w:rPr>
            </w:pPr>
            <w:r>
              <w:rPr>
                <w:color w:val="FFFFFF" w:themeColor="background1"/>
              </w:rPr>
              <w:t>1</w:t>
            </w:r>
            <w:r w:rsidR="00D35F21">
              <w:rPr>
                <w:color w:val="FFFFFF" w:themeColor="background1"/>
              </w:rPr>
              <w:t>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1995367" w14:textId="2A42BAFE" w:rsidR="004155EB" w:rsidRPr="00E66CEE" w:rsidRDefault="00E66CEE" w:rsidP="00EF6BDA">
            <w:pPr>
              <w:pStyle w:val="ListParagraph"/>
              <w:spacing w:line="210" w:lineRule="atLeast"/>
              <w:ind w:left="0"/>
              <w:jc w:val="center"/>
              <w:rPr>
                <w:color w:val="FFFFFF" w:themeColor="background1"/>
              </w:rPr>
            </w:pPr>
            <w:r w:rsidRPr="00E66CEE">
              <w:rPr>
                <w:color w:val="FFFFFF" w:themeColor="background1"/>
              </w:rPr>
              <w:t>08/11/2016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72213CB4" w14:textId="61FA27F4" w:rsidR="004155EB" w:rsidRPr="00844BF8" w:rsidRDefault="00844BF8" w:rsidP="00EF6BDA">
            <w:pPr>
              <w:pStyle w:val="ListParagraph"/>
              <w:spacing w:line="210" w:lineRule="atLeast"/>
              <w:ind w:left="0"/>
              <w:jc w:val="center"/>
              <w:rPr>
                <w:color w:val="FFFFFF" w:themeColor="background1"/>
              </w:rPr>
            </w:pPr>
            <w:r w:rsidRPr="00844BF8">
              <w:rPr>
                <w:color w:val="FFFFFF" w:themeColor="background1"/>
              </w:rPr>
              <w:t>26/04/2016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0022BEA1" w14:textId="77777777" w:rsidR="004155EB" w:rsidRPr="00C01FF2" w:rsidRDefault="004155EB" w:rsidP="00B31235">
            <w:pPr>
              <w:pStyle w:val="ListParagraph"/>
              <w:spacing w:line="210" w:lineRule="atLeast"/>
              <w:ind w:left="0"/>
              <w:rPr>
                <w:color w:val="FFFFFF" w:themeColor="background1"/>
              </w:rPr>
            </w:pPr>
          </w:p>
        </w:tc>
      </w:tr>
      <w:tr w:rsidR="004155EB" w:rsidRPr="00C01FF2" w14:paraId="157AD989"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3911D78"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1247643"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ED9B0F3" w14:textId="42C0192F" w:rsidR="004155EB" w:rsidRPr="00C91D21" w:rsidRDefault="00E66CEE"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0660E21" w14:textId="77777777" w:rsidR="004155EB" w:rsidRPr="00C91D21" w:rsidRDefault="004155EB" w:rsidP="00EF6BDA">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638D623"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7D7BE7DC" w14:textId="03EB852B" w:rsidR="004155EB" w:rsidRPr="00C91D21" w:rsidRDefault="00B62AFB" w:rsidP="00B31235">
            <w:pPr>
              <w:pStyle w:val="ListParagraph"/>
              <w:spacing w:line="210" w:lineRule="atLeast"/>
              <w:ind w:left="0"/>
              <w:rPr>
                <w:color w:val="262626" w:themeColor="text1" w:themeTint="D9"/>
              </w:rPr>
            </w:pPr>
            <w:r>
              <w:rPr>
                <w:color w:val="262626" w:themeColor="text1" w:themeTint="D9"/>
              </w:rPr>
              <w:t>Process was a lot more simpler than originally thought</w:t>
            </w:r>
          </w:p>
        </w:tc>
      </w:tr>
      <w:tr w:rsidR="004155EB" w:rsidRPr="00C01FF2" w14:paraId="2C59F908"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4F824ED"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EAD6EDD"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E82FB2A" w14:textId="4B5AC58E" w:rsidR="004155EB" w:rsidRDefault="00E66CEE" w:rsidP="00EF6BDA">
            <w:pPr>
              <w:pStyle w:val="ListParagraph"/>
              <w:spacing w:line="210" w:lineRule="atLeast"/>
              <w:ind w:left="0"/>
              <w:jc w:val="center"/>
              <w:rPr>
                <w:color w:val="262626" w:themeColor="text1" w:themeTint="D9"/>
              </w:rPr>
            </w:pPr>
            <w:r>
              <w:rPr>
                <w:color w:val="262626" w:themeColor="text1" w:themeTint="D9"/>
              </w:rPr>
              <w:t>8</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1EA3CCB"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22B1CF9" w14:textId="2B6AC6E0" w:rsidR="004155EB" w:rsidRDefault="00E66CEE" w:rsidP="00EF6BDA">
            <w:pPr>
              <w:pStyle w:val="ListParagraph"/>
              <w:spacing w:line="210" w:lineRule="atLeast"/>
              <w:ind w:left="0"/>
              <w:jc w:val="center"/>
              <w:rPr>
                <w:color w:val="262626" w:themeColor="text1" w:themeTint="D9"/>
              </w:rPr>
            </w:pPr>
            <w:r>
              <w:rPr>
                <w:color w:val="262626" w:themeColor="text1" w:themeTint="D9"/>
              </w:rPr>
              <w:t>12</w:t>
            </w:r>
            <w:r w:rsidR="00485A77">
              <w:rPr>
                <w:color w:val="262626" w:themeColor="text1" w:themeTint="D9"/>
              </w:rPr>
              <w:t>/03</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5B036581" w14:textId="609CA3A3" w:rsidR="004155EB" w:rsidRDefault="00125C2B" w:rsidP="00B31235">
            <w:pPr>
              <w:pStyle w:val="ListParagraph"/>
              <w:spacing w:line="210" w:lineRule="atLeast"/>
              <w:ind w:left="0"/>
              <w:rPr>
                <w:color w:val="262626" w:themeColor="text1" w:themeTint="D9"/>
              </w:rPr>
            </w:pPr>
            <w:r>
              <w:rPr>
                <w:color w:val="262626" w:themeColor="text1" w:themeTint="D9"/>
              </w:rPr>
              <w:t>Initial development done within 5 weeks, however needed to be linked to plug in system</w:t>
            </w:r>
          </w:p>
        </w:tc>
      </w:tr>
      <w:tr w:rsidR="004155EB" w:rsidRPr="00C01FF2" w14:paraId="020A632F"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2B3625A"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6D0E44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6D11EA7" w14:textId="7BC1D688" w:rsidR="004155EB" w:rsidRDefault="009B3CB9" w:rsidP="00EF6BDA">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F91B75E" w14:textId="011FC3F4" w:rsidR="004155EB" w:rsidRDefault="00485A77" w:rsidP="00EF6BDA">
            <w:pPr>
              <w:pStyle w:val="ListParagraph"/>
              <w:spacing w:line="210" w:lineRule="atLeast"/>
              <w:ind w:left="0"/>
              <w:jc w:val="center"/>
              <w:rPr>
                <w:color w:val="262626" w:themeColor="text1" w:themeTint="D9"/>
              </w:rPr>
            </w:pPr>
            <w:r>
              <w:rPr>
                <w:color w:val="262626" w:themeColor="text1" w:themeTint="D9"/>
              </w:rPr>
              <w:t>12/03</w:t>
            </w:r>
            <w:r w:rsidR="009B3CB9">
              <w:rPr>
                <w:color w:val="262626" w:themeColor="text1" w:themeTint="D9"/>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4349506" w14:textId="1DDF209C" w:rsidR="004155EB" w:rsidRDefault="009B3CB9" w:rsidP="00EF6BDA">
            <w:pPr>
              <w:pStyle w:val="ListParagraph"/>
              <w:spacing w:line="210" w:lineRule="atLeast"/>
              <w:ind w:left="0"/>
              <w:jc w:val="center"/>
              <w:rPr>
                <w:color w:val="262626" w:themeColor="text1" w:themeTint="D9"/>
              </w:rPr>
            </w:pPr>
            <w:r>
              <w:rPr>
                <w:color w:val="262626" w:themeColor="text1" w:themeTint="D9"/>
              </w:rPr>
              <w:t>20</w:t>
            </w:r>
            <w:r w:rsidR="00485A77">
              <w:rPr>
                <w:color w:val="262626" w:themeColor="text1" w:themeTint="D9"/>
              </w:rPr>
              <w:t>/04</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3045D508" w14:textId="0A1DB4BD" w:rsidR="004155EB" w:rsidRDefault="001C2146" w:rsidP="00B31235">
            <w:pPr>
              <w:pStyle w:val="ListParagraph"/>
              <w:spacing w:line="210" w:lineRule="atLeast"/>
              <w:ind w:left="0"/>
              <w:rPr>
                <w:color w:val="262626" w:themeColor="text1" w:themeTint="D9"/>
              </w:rPr>
            </w:pPr>
            <w:r>
              <w:rPr>
                <w:color w:val="262626" w:themeColor="text1" w:themeTint="D9"/>
              </w:rPr>
              <w:t>Again, needed to be linked to plug in system (last week)</w:t>
            </w:r>
          </w:p>
        </w:tc>
      </w:tr>
      <w:tr w:rsidR="004155EB" w:rsidRPr="00C01FF2" w14:paraId="0CDA23A3"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38BBC4B"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2C3684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D8382BF" w14:textId="0BC4D2FF" w:rsidR="004155EB" w:rsidRDefault="00190340"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93B99E7" w14:textId="61CD7DC6" w:rsidR="004155EB" w:rsidRDefault="00190340" w:rsidP="00EF6BDA">
            <w:pPr>
              <w:pStyle w:val="ListParagraph"/>
              <w:spacing w:line="210" w:lineRule="atLeast"/>
              <w:ind w:left="0"/>
              <w:jc w:val="center"/>
              <w:rPr>
                <w:color w:val="262626" w:themeColor="text1" w:themeTint="D9"/>
              </w:rPr>
            </w:pPr>
            <w:r>
              <w:rPr>
                <w:color w:val="262626" w:themeColor="text1" w:themeTint="D9"/>
              </w:rPr>
              <w:t>20</w:t>
            </w:r>
            <w:r w:rsidR="00485A77">
              <w:rPr>
                <w:color w:val="262626" w:themeColor="text1" w:themeTint="D9"/>
              </w:rPr>
              <w:t>/04</w:t>
            </w:r>
            <w:r w:rsidR="004155EB">
              <w:rPr>
                <w:color w:val="262626" w:themeColor="text1" w:themeTint="D9"/>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E8C0C75" w14:textId="1155EF8E" w:rsidR="004155EB" w:rsidRDefault="00190340" w:rsidP="00EF6BDA">
            <w:pPr>
              <w:pStyle w:val="ListParagraph"/>
              <w:spacing w:line="210" w:lineRule="atLeast"/>
              <w:ind w:left="0"/>
              <w:jc w:val="center"/>
              <w:rPr>
                <w:color w:val="262626" w:themeColor="text1" w:themeTint="D9"/>
              </w:rPr>
            </w:pPr>
            <w:r>
              <w:rPr>
                <w:color w:val="262626" w:themeColor="text1" w:themeTint="D9"/>
              </w:rPr>
              <w:t>26</w:t>
            </w:r>
            <w:r w:rsidR="00485A77">
              <w:rPr>
                <w:color w:val="262626" w:themeColor="text1" w:themeTint="D9"/>
              </w:rPr>
              <w:t>/04</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DC6C0AB" w14:textId="7B22026C" w:rsidR="004155EB" w:rsidRDefault="001C2146" w:rsidP="00B31235">
            <w:pPr>
              <w:pStyle w:val="ListParagraph"/>
              <w:spacing w:line="210" w:lineRule="atLeast"/>
              <w:ind w:left="0"/>
              <w:rPr>
                <w:color w:val="262626" w:themeColor="text1" w:themeTint="D9"/>
              </w:rPr>
            </w:pPr>
            <w:r>
              <w:rPr>
                <w:color w:val="262626" w:themeColor="text1" w:themeTint="D9"/>
              </w:rPr>
              <w:t>Algorithm developed much faster than originally planned</w:t>
            </w:r>
          </w:p>
        </w:tc>
      </w:tr>
      <w:tr w:rsidR="004155EB" w:rsidRPr="00C01FF2" w14:paraId="1AE0E33E" w14:textId="77777777" w:rsidTr="00EF6BDA">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17365D" w:themeFill="text2" w:themeFillShade="BF"/>
            <w:vAlign w:val="center"/>
          </w:tcPr>
          <w:p w14:paraId="2795CA94" w14:textId="77777777" w:rsidR="004155EB" w:rsidRPr="00207D84" w:rsidRDefault="004155EB" w:rsidP="00EF6BDA">
            <w:pPr>
              <w:pStyle w:val="ListParagraph"/>
              <w:spacing w:line="210" w:lineRule="atLeast"/>
              <w:ind w:left="0"/>
              <w:jc w:val="center"/>
              <w:rPr>
                <w:color w:val="FFFFFF" w:themeColor="background1"/>
              </w:rPr>
            </w:pPr>
            <w:r>
              <w:rPr>
                <w:color w:val="FFFFFF" w:themeColor="background1"/>
              </w:rPr>
              <w:lastRenderedPageBreak/>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889699B" w14:textId="581DC2E3" w:rsidR="004155EB" w:rsidRPr="00207D84" w:rsidRDefault="00D35F21" w:rsidP="00EF6BDA">
            <w:pPr>
              <w:pStyle w:val="ListParagraph"/>
              <w:spacing w:line="210" w:lineRule="atLeast"/>
              <w:ind w:left="0"/>
              <w:jc w:val="center"/>
              <w:rPr>
                <w:color w:val="FFFFFF" w:themeColor="background1"/>
              </w:rPr>
            </w:pPr>
            <w:r>
              <w:rPr>
                <w:color w:val="FFFFFF" w:themeColor="background1"/>
              </w:rPr>
              <w:t>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AA530FC" w14:textId="0B8BAD1C" w:rsidR="004155EB" w:rsidRPr="00457968" w:rsidRDefault="00844BF8" w:rsidP="00EF6BDA">
            <w:pPr>
              <w:pStyle w:val="ListParagraph"/>
              <w:spacing w:line="210" w:lineRule="atLeast"/>
              <w:ind w:left="0"/>
              <w:jc w:val="center"/>
              <w:rPr>
                <w:color w:val="FFFFFF" w:themeColor="background1"/>
              </w:rPr>
            </w:pPr>
            <w:r>
              <w:rPr>
                <w:color w:val="FFFFFF" w:themeColor="background1"/>
              </w:rPr>
              <w:t>26</w:t>
            </w:r>
            <w:r w:rsidR="004155EB" w:rsidRPr="00457968">
              <w:rPr>
                <w:color w:val="FFFFFF" w:themeColor="background1"/>
              </w:rPr>
              <w:t>/04/2016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7E54E692" w14:textId="3A71FC31" w:rsidR="004155EB" w:rsidRPr="00770857" w:rsidRDefault="00C5642B" w:rsidP="00EF6BDA">
            <w:pPr>
              <w:pStyle w:val="ListParagraph"/>
              <w:spacing w:line="210" w:lineRule="atLeast"/>
              <w:ind w:left="0"/>
              <w:jc w:val="center"/>
              <w:rPr>
                <w:color w:val="FFFFFF" w:themeColor="background1"/>
              </w:rPr>
            </w:pPr>
            <w:r>
              <w:rPr>
                <w:color w:val="FFFFFF" w:themeColor="background1"/>
              </w:rPr>
              <w:t>17/05</w:t>
            </w:r>
            <w:r w:rsidR="004155EB" w:rsidRPr="00770857">
              <w:rPr>
                <w:color w:val="FFFFFF" w:themeColor="background1"/>
              </w:rPr>
              <w:t>/2016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1A1E63A1" w14:textId="2D23F9D8" w:rsidR="004155EB" w:rsidRPr="00207D84" w:rsidRDefault="0064666B" w:rsidP="00EF6BDA">
            <w:pPr>
              <w:pStyle w:val="ListParagraph"/>
              <w:spacing w:line="210" w:lineRule="atLeast"/>
              <w:ind w:left="0"/>
              <w:jc w:val="center"/>
              <w:rPr>
                <w:color w:val="FFFFFF" w:themeColor="background1"/>
              </w:rPr>
            </w:pPr>
            <w:r>
              <w:rPr>
                <w:color w:val="FFFFFF" w:themeColor="background1"/>
              </w:rPr>
              <w:t>Dependant on the code editing interface to be completed</w:t>
            </w:r>
          </w:p>
        </w:tc>
      </w:tr>
      <w:tr w:rsidR="004155EB" w:rsidRPr="00C01FF2" w14:paraId="7759E7C0"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407A8D8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8934862"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54CAC2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73F6E7" w14:textId="59428CCD" w:rsidR="004155EB" w:rsidRPr="007924D6" w:rsidRDefault="001B47E0" w:rsidP="00EF6BDA">
            <w:pPr>
              <w:pStyle w:val="ListParagraph"/>
              <w:spacing w:line="210" w:lineRule="atLeast"/>
              <w:ind w:left="0"/>
              <w:jc w:val="center"/>
            </w:pPr>
            <w:r>
              <w:t>26</w:t>
            </w:r>
            <w:r w:rsidR="004155EB"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0D3ED5D" w14:textId="5018218F" w:rsidR="004155EB" w:rsidRPr="007924D6" w:rsidRDefault="001B47E0" w:rsidP="00EF6BDA">
            <w:pPr>
              <w:pStyle w:val="ListParagraph"/>
              <w:spacing w:line="210" w:lineRule="atLeast"/>
              <w:ind w:left="0"/>
              <w:jc w:val="center"/>
            </w:pPr>
            <w:r>
              <w:t>02/05</w:t>
            </w:r>
            <w:r w:rsidR="004155EB" w:rsidRPr="007924D6">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7D45BC68" w14:textId="2D125C06" w:rsidR="004155EB" w:rsidRDefault="004373CF" w:rsidP="00EF6BDA">
            <w:pPr>
              <w:pStyle w:val="ListParagraph"/>
              <w:spacing w:line="210" w:lineRule="atLeast"/>
              <w:ind w:left="0"/>
              <w:jc w:val="center"/>
              <w:rPr>
                <w:color w:val="262626" w:themeColor="text1" w:themeTint="D9"/>
              </w:rPr>
            </w:pPr>
            <w:r>
              <w:rPr>
                <w:color w:val="262626" w:themeColor="text1" w:themeTint="D9"/>
              </w:rPr>
              <w:t>Same as originally planned</w:t>
            </w:r>
          </w:p>
        </w:tc>
      </w:tr>
      <w:tr w:rsidR="004155EB" w:rsidRPr="00C01FF2" w14:paraId="05702AF5"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4F1CA84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96FE164"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268501"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4C962BD" w14:textId="44FCDF82" w:rsidR="004155EB" w:rsidRDefault="001B47E0" w:rsidP="00EF6BDA">
            <w:pPr>
              <w:pStyle w:val="ListParagraph"/>
              <w:spacing w:line="210" w:lineRule="atLeast"/>
              <w:ind w:left="0"/>
              <w:jc w:val="center"/>
              <w:rPr>
                <w:color w:val="262626" w:themeColor="text1" w:themeTint="D9"/>
              </w:rPr>
            </w:pPr>
            <w:r>
              <w:t>02/05</w:t>
            </w:r>
            <w:r w:rsidR="004155EB" w:rsidRPr="007924D6">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CDDAB60" w14:textId="7FDC475C" w:rsidR="004155EB" w:rsidRDefault="001B47E0" w:rsidP="00EF6BDA">
            <w:pPr>
              <w:pStyle w:val="ListParagraph"/>
              <w:spacing w:line="210" w:lineRule="atLeast"/>
              <w:ind w:left="0"/>
              <w:jc w:val="center"/>
              <w:rPr>
                <w:color w:val="262626" w:themeColor="text1" w:themeTint="D9"/>
              </w:rPr>
            </w:pPr>
            <w:r>
              <w:rPr>
                <w:color w:val="262626" w:themeColor="text1" w:themeTint="D9"/>
              </w:rPr>
              <w:t>10</w:t>
            </w:r>
            <w:r w:rsidR="004155EB">
              <w:rPr>
                <w:color w:val="262626" w:themeColor="text1" w:themeTint="D9"/>
              </w:rPr>
              <w:t>/05/2016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045CFD" w14:textId="0A4DC242" w:rsidR="004155EB" w:rsidRDefault="001C2146" w:rsidP="00EF6BDA">
            <w:pPr>
              <w:pStyle w:val="ListParagraph"/>
              <w:spacing w:line="210" w:lineRule="atLeast"/>
              <w:ind w:left="0"/>
              <w:jc w:val="center"/>
              <w:rPr>
                <w:color w:val="262626" w:themeColor="text1" w:themeTint="D9"/>
              </w:rPr>
            </w:pPr>
            <w:r>
              <w:rPr>
                <w:color w:val="262626" w:themeColor="text1" w:themeTint="D9"/>
              </w:rPr>
              <w:t xml:space="preserve">Also had to </w:t>
            </w:r>
            <w:r w:rsidR="004373CF">
              <w:rPr>
                <w:color w:val="262626" w:themeColor="text1" w:themeTint="D9"/>
              </w:rPr>
              <w:t>implement</w:t>
            </w:r>
            <w:r>
              <w:rPr>
                <w:color w:val="262626" w:themeColor="text1" w:themeTint="D9"/>
              </w:rPr>
              <w:t xml:space="preserve"> to work with language support</w:t>
            </w:r>
            <w:r w:rsidR="00AD097D">
              <w:rPr>
                <w:color w:val="262626" w:themeColor="text1" w:themeTint="D9"/>
              </w:rPr>
              <w:t xml:space="preserve">. </w:t>
            </w:r>
          </w:p>
        </w:tc>
      </w:tr>
      <w:tr w:rsidR="004155EB" w:rsidRPr="00C01FF2" w14:paraId="46F51D14"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B2CB2B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CD0519F"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ED81D60" w14:textId="7434E67B" w:rsidR="004155EB" w:rsidRDefault="001B47E0"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3EBB2D5" w14:textId="6AD552B7" w:rsidR="004155EB" w:rsidRDefault="001B47E0" w:rsidP="00EF6BDA">
            <w:pPr>
              <w:pStyle w:val="ListParagraph"/>
              <w:spacing w:line="210" w:lineRule="atLeast"/>
              <w:ind w:left="0"/>
              <w:jc w:val="center"/>
              <w:rPr>
                <w:color w:val="262626" w:themeColor="text1" w:themeTint="D9"/>
              </w:rPr>
            </w:pPr>
            <w:r>
              <w:rPr>
                <w:color w:val="262626" w:themeColor="text1" w:themeTint="D9"/>
              </w:rPr>
              <w:t>10</w:t>
            </w:r>
            <w:r w:rsidR="004155EB">
              <w:rPr>
                <w:color w:val="262626" w:themeColor="text1" w:themeTint="D9"/>
              </w:rPr>
              <w:t>/05/2016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4386FBE" w14:textId="23D217DB" w:rsidR="004155EB" w:rsidRDefault="001B47E0" w:rsidP="00EF6BDA">
            <w:pPr>
              <w:pStyle w:val="ListParagraph"/>
              <w:spacing w:line="210" w:lineRule="atLeast"/>
              <w:ind w:left="0"/>
              <w:jc w:val="center"/>
              <w:rPr>
                <w:color w:val="262626" w:themeColor="text1" w:themeTint="D9"/>
              </w:rPr>
            </w:pPr>
            <w:r>
              <w:rPr>
                <w:color w:val="262626" w:themeColor="text1" w:themeTint="D9"/>
              </w:rPr>
              <w:t>15/05/</w:t>
            </w:r>
            <w:r w:rsidR="004155EB">
              <w:rPr>
                <w:color w:val="262626" w:themeColor="text1" w:themeTint="D9"/>
              </w:rPr>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423A81C" w14:textId="53E5ECE9" w:rsidR="004155EB" w:rsidRDefault="00C02016" w:rsidP="00C02016">
            <w:pPr>
              <w:pStyle w:val="ListParagraph"/>
              <w:spacing w:line="210" w:lineRule="atLeast"/>
              <w:ind w:left="0"/>
              <w:jc w:val="center"/>
              <w:rPr>
                <w:color w:val="262626" w:themeColor="text1" w:themeTint="D9"/>
              </w:rPr>
            </w:pPr>
            <w:r>
              <w:rPr>
                <w:color w:val="262626" w:themeColor="text1" w:themeTint="D9"/>
              </w:rPr>
              <w:t>Depended on syntax-high-lighting and autocomplete</w:t>
            </w:r>
          </w:p>
        </w:tc>
      </w:tr>
      <w:tr w:rsidR="004155EB" w:rsidRPr="00C01FF2" w14:paraId="44207A59" w14:textId="77777777" w:rsidTr="00EF6BDA">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469591D"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88C8701"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223E031" w14:textId="21E87407" w:rsidR="004155EB" w:rsidRDefault="00844BF8"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55CA5CC" w14:textId="7A0668F3" w:rsidR="004155EB" w:rsidRDefault="001B47E0" w:rsidP="00EF6BDA">
            <w:pPr>
              <w:pStyle w:val="ListParagraph"/>
              <w:spacing w:line="210" w:lineRule="atLeast"/>
              <w:ind w:left="0"/>
              <w:jc w:val="center"/>
              <w:rPr>
                <w:color w:val="262626" w:themeColor="text1" w:themeTint="D9"/>
              </w:rPr>
            </w:pPr>
            <w:r>
              <w:rPr>
                <w:color w:val="262626" w:themeColor="text1" w:themeTint="D9"/>
              </w:rPr>
              <w:t>15</w:t>
            </w:r>
            <w:r w:rsidR="004155EB">
              <w:rPr>
                <w:color w:val="262626" w:themeColor="text1" w:themeTint="D9"/>
              </w:rPr>
              <w:t>/05/2016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E514F77" w14:textId="40932566" w:rsidR="004155EB" w:rsidRDefault="001B47E0" w:rsidP="00EF6BDA">
            <w:pPr>
              <w:pStyle w:val="ListParagraph"/>
              <w:spacing w:line="210" w:lineRule="atLeast"/>
              <w:ind w:left="0"/>
              <w:jc w:val="center"/>
              <w:rPr>
                <w:color w:val="262626" w:themeColor="text1" w:themeTint="D9"/>
              </w:rPr>
            </w:pPr>
            <w:r>
              <w:rPr>
                <w:color w:val="262626" w:themeColor="text1" w:themeTint="D9"/>
              </w:rPr>
              <w:t>17/05</w:t>
            </w:r>
            <w:r w:rsidR="004155EB">
              <w:rPr>
                <w:color w:val="262626" w:themeColor="text1" w:themeTint="D9"/>
              </w:rPr>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30623F3B" w14:textId="483568AB" w:rsidR="004155EB" w:rsidRDefault="001C2146" w:rsidP="00EF6BDA">
            <w:pPr>
              <w:pStyle w:val="ListParagraph"/>
              <w:spacing w:line="210" w:lineRule="atLeast"/>
              <w:ind w:left="0"/>
              <w:jc w:val="center"/>
              <w:rPr>
                <w:color w:val="262626" w:themeColor="text1" w:themeTint="D9"/>
              </w:rPr>
            </w:pPr>
            <w:r>
              <w:rPr>
                <w:color w:val="262626" w:themeColor="text1" w:themeTint="D9"/>
              </w:rPr>
              <w:t>Last main element that was developed. However finalisation continued until deadline</w:t>
            </w:r>
          </w:p>
        </w:tc>
      </w:tr>
    </w:tbl>
    <w:p w14:paraId="0DE44005" w14:textId="77777777" w:rsidR="00A954AF" w:rsidRDefault="00A954AF"/>
    <w:p w14:paraId="0878C25B" w14:textId="77777777" w:rsidR="00A954AF" w:rsidRDefault="00A954AF"/>
    <w:p w14:paraId="5E888AE0" w14:textId="77777777" w:rsidR="00E201A8" w:rsidRDefault="00E201A8"/>
    <w:p w14:paraId="374493E2" w14:textId="77777777" w:rsidR="00E201A8" w:rsidRDefault="00E201A8"/>
    <w:p w14:paraId="5CEA1D24" w14:textId="77777777" w:rsidR="00E201A8" w:rsidRDefault="00E201A8"/>
    <w:p w14:paraId="1C6CD854" w14:textId="77777777" w:rsidR="00E201A8" w:rsidRDefault="00E201A8"/>
    <w:p w14:paraId="16B3D7B9" w14:textId="77777777" w:rsidR="00E201A8" w:rsidRDefault="00E201A8"/>
    <w:p w14:paraId="0C679972" w14:textId="77777777" w:rsidR="00E201A8" w:rsidRDefault="00E201A8"/>
    <w:p w14:paraId="7D765798" w14:textId="77777777" w:rsidR="00E201A8" w:rsidRDefault="00E201A8"/>
    <w:p w14:paraId="56780EAF" w14:textId="77777777" w:rsidR="001F7319" w:rsidRDefault="001F7319"/>
    <w:p w14:paraId="56D8304E" w14:textId="77777777" w:rsidR="001F7319" w:rsidRDefault="001F7319"/>
    <w:p w14:paraId="52E8416C" w14:textId="1A02C3F0" w:rsidR="00697C7E" w:rsidRDefault="00B97E45">
      <w:r>
        <w:rPr>
          <w:noProof/>
          <w:lang w:val="en-US" w:eastAsia="en-US"/>
        </w:rPr>
        <w:drawing>
          <wp:inline distT="0" distB="0" distL="0" distR="0" wp14:anchorId="1EEDC0A4" wp14:editId="4E210303">
            <wp:extent cx="9550369" cy="3492500"/>
            <wp:effectExtent l="0" t="0" r="635" b="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551003" cy="3492732"/>
                    </a:xfrm>
                    <a:prstGeom prst="rect">
                      <a:avLst/>
                    </a:prstGeom>
                    <a:noFill/>
                    <a:ln>
                      <a:noFill/>
                    </a:ln>
                  </pic:spPr>
                </pic:pic>
              </a:graphicData>
            </a:graphic>
          </wp:inline>
        </w:drawing>
      </w:r>
    </w:p>
    <w:p w14:paraId="3322ABC5" w14:textId="77777777" w:rsidR="00697C7E" w:rsidRDefault="00697C7E"/>
    <w:p w14:paraId="54246EBF" w14:textId="77777777" w:rsidR="00697C7E" w:rsidRDefault="00697C7E"/>
    <w:p w14:paraId="51693D88" w14:textId="77777777" w:rsidR="00F9525C" w:rsidRDefault="00F9525C"/>
    <w:p w14:paraId="4D6A655E" w14:textId="77777777" w:rsidR="00F9525C" w:rsidRDefault="00F9525C"/>
    <w:p w14:paraId="05BFB49F" w14:textId="77777777" w:rsidR="00F9525C" w:rsidRDefault="00F9525C"/>
    <w:p w14:paraId="3EC20D48" w14:textId="77777777" w:rsidR="001F7319" w:rsidRDefault="001F7319"/>
    <w:p w14:paraId="223FD754" w14:textId="490D52F9" w:rsidR="0092189C" w:rsidRPr="00E21158" w:rsidRDefault="009C524E" w:rsidP="0092189C">
      <w:pPr>
        <w:pStyle w:val="Heading2"/>
        <w:rPr>
          <w:sz w:val="22"/>
        </w:rPr>
      </w:pPr>
      <w:bookmarkStart w:id="65" w:name="_Toc323558739"/>
      <w:r>
        <w:rPr>
          <w:sz w:val="22"/>
        </w:rPr>
        <w:lastRenderedPageBreak/>
        <w:t>7.9</w:t>
      </w:r>
      <w:r w:rsidR="0092189C" w:rsidRPr="000D3964">
        <w:rPr>
          <w:sz w:val="22"/>
        </w:rPr>
        <w:t xml:space="preserve"> </w:t>
      </w:r>
      <w:r w:rsidR="001F7319">
        <w:rPr>
          <w:sz w:val="22"/>
        </w:rPr>
        <w:t>Appendix I</w:t>
      </w:r>
      <w:r w:rsidR="0092189C">
        <w:rPr>
          <w:sz w:val="22"/>
        </w:rPr>
        <w:t xml:space="preserve">– </w:t>
      </w:r>
      <w:r w:rsidR="00E05BF3">
        <w:rPr>
          <w:sz w:val="22"/>
        </w:rPr>
        <w:t>Able s</w:t>
      </w:r>
      <w:r w:rsidR="0092189C">
        <w:rPr>
          <w:sz w:val="22"/>
        </w:rPr>
        <w:t>ource code commit graphs</w:t>
      </w:r>
      <w:bookmarkEnd w:id="65"/>
      <w:r w:rsidR="0092189C">
        <w:rPr>
          <w:sz w:val="22"/>
        </w:rPr>
        <w:t xml:space="preserve"> </w:t>
      </w:r>
    </w:p>
    <w:p w14:paraId="18E3CB44" w14:textId="55CB0DB2" w:rsidR="002B3752" w:rsidRDefault="0092189C" w:rsidP="0092189C">
      <w:r>
        <w:t>(</w:t>
      </w:r>
      <w:proofErr w:type="gramStart"/>
      <w:r>
        <w:t>generated</w:t>
      </w:r>
      <w:proofErr w:type="gramEnd"/>
      <w:r>
        <w:t xml:space="preserve"> by (</w:t>
      </w:r>
      <w:proofErr w:type="spellStart"/>
      <w:r>
        <w:t>GitHub</w:t>
      </w:r>
      <w:proofErr w:type="spellEnd"/>
      <w:r>
        <w:t>, 2016))</w:t>
      </w:r>
      <w:r w:rsidR="00827437">
        <w:t xml:space="preserve"> – These graphs show the frequency, dates and times of the source code commits by the author</w:t>
      </w:r>
    </w:p>
    <w:p w14:paraId="75F9A965" w14:textId="7EF9B468" w:rsidR="002B3752" w:rsidRDefault="002B3752" w:rsidP="0092189C">
      <w:r>
        <w:rPr>
          <w:noProof/>
          <w:lang w:val="en-US" w:eastAsia="en-US"/>
        </w:rPr>
        <w:drawing>
          <wp:inline distT="0" distB="0" distL="0" distR="0" wp14:anchorId="64343C32" wp14:editId="36839801">
            <wp:extent cx="8863330" cy="4324447"/>
            <wp:effectExtent l="0" t="0" r="1270" b="0"/>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863330" cy="4324447"/>
                    </a:xfrm>
                    <a:prstGeom prst="rect">
                      <a:avLst/>
                    </a:prstGeom>
                    <a:noFill/>
                    <a:ln>
                      <a:noFill/>
                    </a:ln>
                  </pic:spPr>
                </pic:pic>
              </a:graphicData>
            </a:graphic>
          </wp:inline>
        </w:drawing>
      </w:r>
    </w:p>
    <w:p w14:paraId="716B2997" w14:textId="77777777" w:rsidR="002B3752" w:rsidRDefault="002B3752" w:rsidP="0092189C"/>
    <w:p w14:paraId="39337E82" w14:textId="77777777" w:rsidR="0023197B" w:rsidRDefault="0023197B" w:rsidP="0092189C"/>
    <w:p w14:paraId="37276DC8" w14:textId="285EE317" w:rsidR="002B3752" w:rsidRDefault="002B3752" w:rsidP="0092189C">
      <w:r>
        <w:lastRenderedPageBreak/>
        <w:t>Punch card for commits</w:t>
      </w:r>
    </w:p>
    <w:p w14:paraId="7EAB6918" w14:textId="6EB29A53" w:rsidR="002B3752" w:rsidRDefault="002B3752" w:rsidP="0092189C">
      <w:pPr>
        <w:sectPr w:rsidR="002B3752" w:rsidSect="00AC6F7F">
          <w:pgSz w:w="16838" w:h="11906" w:orient="landscape"/>
          <w:pgMar w:top="1440" w:right="1440" w:bottom="1440" w:left="1440" w:header="708" w:footer="708" w:gutter="0"/>
          <w:cols w:space="708"/>
          <w:docGrid w:linePitch="360"/>
        </w:sectPr>
      </w:pPr>
      <w:r>
        <w:rPr>
          <w:noProof/>
          <w:lang w:val="en-US" w:eastAsia="en-US"/>
        </w:rPr>
        <w:drawing>
          <wp:inline distT="0" distB="0" distL="0" distR="0" wp14:anchorId="2259125B" wp14:editId="17F4E385">
            <wp:extent cx="8863330" cy="4778566"/>
            <wp:effectExtent l="0" t="0" r="1270"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863330" cy="4778566"/>
                    </a:xfrm>
                    <a:prstGeom prst="rect">
                      <a:avLst/>
                    </a:prstGeom>
                    <a:noFill/>
                    <a:ln>
                      <a:noFill/>
                    </a:ln>
                  </pic:spPr>
                </pic:pic>
              </a:graphicData>
            </a:graphic>
          </wp:inline>
        </w:drawing>
      </w:r>
    </w:p>
    <w:p w14:paraId="524ACFBF" w14:textId="5A4968AB" w:rsidR="00694F6A" w:rsidRDefault="0053477F" w:rsidP="0053477F">
      <w:r>
        <w:lastRenderedPageBreak/>
        <w:t>Code frequency</w:t>
      </w:r>
      <w:r w:rsidR="002B3752">
        <w:rPr>
          <w:noProof/>
          <w:lang w:val="en-US" w:eastAsia="en-US"/>
        </w:rPr>
        <w:drawing>
          <wp:inline distT="0" distB="0" distL="0" distR="0" wp14:anchorId="28C606AF" wp14:editId="69CA34FF">
            <wp:extent cx="8229600" cy="4480829"/>
            <wp:effectExtent l="0" t="0" r="0" b="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230478" cy="4481307"/>
                    </a:xfrm>
                    <a:prstGeom prst="rect">
                      <a:avLst/>
                    </a:prstGeom>
                    <a:noFill/>
                    <a:ln>
                      <a:noFill/>
                    </a:ln>
                  </pic:spPr>
                </pic:pic>
              </a:graphicData>
            </a:graphic>
          </wp:inline>
        </w:drawing>
      </w:r>
    </w:p>
    <w:p w14:paraId="75BFDB13" w14:textId="77777777" w:rsidR="00694F6A" w:rsidRDefault="00694F6A" w:rsidP="00E21158">
      <w:pPr>
        <w:pStyle w:val="Heading2"/>
        <w:rPr>
          <w:sz w:val="22"/>
        </w:rPr>
      </w:pPr>
    </w:p>
    <w:p w14:paraId="5D98EE88" w14:textId="77777777" w:rsidR="00C74057" w:rsidRDefault="00C74057" w:rsidP="00C74057"/>
    <w:p w14:paraId="4F03D271" w14:textId="77777777" w:rsidR="00C74057" w:rsidRPr="00C74057" w:rsidRDefault="00C74057" w:rsidP="00C74057"/>
    <w:p w14:paraId="611BE1C2" w14:textId="60AD0D45" w:rsidR="00C74057" w:rsidRPr="00C74057" w:rsidRDefault="00034DA5" w:rsidP="00C74057">
      <w:pPr>
        <w:pStyle w:val="Heading2"/>
        <w:rPr>
          <w:sz w:val="22"/>
        </w:rPr>
      </w:pPr>
      <w:bookmarkStart w:id="66" w:name="_Toc323558740"/>
      <w:r>
        <w:rPr>
          <w:sz w:val="22"/>
        </w:rPr>
        <w:lastRenderedPageBreak/>
        <w:t>7.10</w:t>
      </w:r>
      <w:r w:rsidRPr="000D3964">
        <w:rPr>
          <w:sz w:val="22"/>
        </w:rPr>
        <w:t xml:space="preserve"> </w:t>
      </w:r>
      <w:r>
        <w:rPr>
          <w:sz w:val="22"/>
        </w:rPr>
        <w:t>Appendix J– Able user manual</w:t>
      </w:r>
      <w:bookmarkEnd w:id="66"/>
      <w:r>
        <w:rPr>
          <w:sz w:val="22"/>
        </w:rPr>
        <w:t xml:space="preserve"> </w:t>
      </w:r>
    </w:p>
    <w:p w14:paraId="2DABBA18" w14:textId="77777777" w:rsidR="00034DA5" w:rsidRDefault="00034DA5" w:rsidP="00E21158">
      <w:pPr>
        <w:pStyle w:val="Heading2"/>
        <w:rPr>
          <w:sz w:val="22"/>
        </w:rPr>
      </w:pPr>
    </w:p>
    <w:tbl>
      <w:tblPr>
        <w:tblStyle w:val="TableGrid"/>
        <w:tblW w:w="14335" w:type="dxa"/>
        <w:tblLook w:val="04A0" w:firstRow="1" w:lastRow="0" w:firstColumn="1" w:lastColumn="0" w:noHBand="0" w:noVBand="1"/>
      </w:tblPr>
      <w:tblGrid>
        <w:gridCol w:w="4777"/>
        <w:gridCol w:w="4779"/>
        <w:gridCol w:w="4779"/>
      </w:tblGrid>
      <w:tr w:rsidR="00C74057" w14:paraId="2DF9D0F4" w14:textId="77777777" w:rsidTr="00C74057">
        <w:trPr>
          <w:trHeight w:val="363"/>
        </w:trPr>
        <w:tc>
          <w:tcPr>
            <w:tcW w:w="4777" w:type="dxa"/>
            <w:tcBorders>
              <w:right w:val="nil"/>
            </w:tcBorders>
            <w:shd w:val="clear" w:color="auto" w:fill="548DD4" w:themeFill="text2" w:themeFillTint="99"/>
            <w:vAlign w:val="center"/>
          </w:tcPr>
          <w:p w14:paraId="4DDCF675" w14:textId="77777777" w:rsidR="00C74057" w:rsidRPr="009F6A87" w:rsidRDefault="00C74057" w:rsidP="00C74057">
            <w:pPr>
              <w:jc w:val="center"/>
              <w:rPr>
                <w:color w:val="FFFFFF" w:themeColor="background1"/>
              </w:rPr>
            </w:pPr>
            <w:r w:rsidRPr="009F6A87">
              <w:rPr>
                <w:color w:val="FFFFFF" w:themeColor="background1"/>
              </w:rPr>
              <w:t>Procedure</w:t>
            </w:r>
          </w:p>
        </w:tc>
        <w:tc>
          <w:tcPr>
            <w:tcW w:w="4779" w:type="dxa"/>
            <w:tcBorders>
              <w:left w:val="nil"/>
              <w:right w:val="nil"/>
            </w:tcBorders>
            <w:shd w:val="clear" w:color="auto" w:fill="548DD4" w:themeFill="text2" w:themeFillTint="99"/>
            <w:vAlign w:val="center"/>
          </w:tcPr>
          <w:p w14:paraId="30E7BFAB" w14:textId="77777777" w:rsidR="00C74057" w:rsidRPr="009F6A87" w:rsidRDefault="00C74057" w:rsidP="00C74057">
            <w:pPr>
              <w:jc w:val="center"/>
              <w:rPr>
                <w:color w:val="FFFFFF" w:themeColor="background1"/>
              </w:rPr>
            </w:pPr>
            <w:r>
              <w:rPr>
                <w:color w:val="FFFFFF" w:themeColor="background1"/>
              </w:rPr>
              <w:t>Expected output</w:t>
            </w:r>
          </w:p>
        </w:tc>
        <w:tc>
          <w:tcPr>
            <w:tcW w:w="4779" w:type="dxa"/>
            <w:tcBorders>
              <w:left w:val="nil"/>
            </w:tcBorders>
            <w:shd w:val="clear" w:color="auto" w:fill="548DD4" w:themeFill="text2" w:themeFillTint="99"/>
            <w:vAlign w:val="center"/>
          </w:tcPr>
          <w:p w14:paraId="45B0E2CE" w14:textId="77777777" w:rsidR="00C74057" w:rsidRPr="009F6A87" w:rsidRDefault="00C74057" w:rsidP="00C74057">
            <w:pPr>
              <w:jc w:val="center"/>
              <w:rPr>
                <w:color w:val="FFFFFF" w:themeColor="background1"/>
              </w:rPr>
            </w:pPr>
            <w:r w:rsidRPr="009F6A87">
              <w:rPr>
                <w:color w:val="FFFFFF" w:themeColor="background1"/>
              </w:rPr>
              <w:t>Result</w:t>
            </w:r>
          </w:p>
        </w:tc>
      </w:tr>
      <w:tr w:rsidR="00C74057" w14:paraId="78B98F72" w14:textId="77777777" w:rsidTr="00C74057">
        <w:trPr>
          <w:trHeight w:val="1296"/>
        </w:trPr>
        <w:tc>
          <w:tcPr>
            <w:tcW w:w="4777" w:type="dxa"/>
            <w:tcBorders>
              <w:bottom w:val="nil"/>
              <w:right w:val="nil"/>
            </w:tcBorders>
            <w:shd w:val="clear" w:color="auto" w:fill="B8CCE4" w:themeFill="accent1" w:themeFillTint="66"/>
            <w:vAlign w:val="center"/>
          </w:tcPr>
          <w:p w14:paraId="63D1EB7E" w14:textId="0DD08A77" w:rsidR="00C74057" w:rsidRPr="009F6A87" w:rsidRDefault="00C74057" w:rsidP="00C74057">
            <w:pPr>
              <w:rPr>
                <w:color w:val="000000" w:themeColor="text1"/>
              </w:rPr>
            </w:pPr>
            <w:r>
              <w:rPr>
                <w:color w:val="000000" w:themeColor="text1"/>
              </w:rPr>
              <w:t>Match regular expression via the code editor footer bar</w:t>
            </w:r>
          </w:p>
        </w:tc>
        <w:tc>
          <w:tcPr>
            <w:tcW w:w="4779" w:type="dxa"/>
            <w:tcBorders>
              <w:left w:val="nil"/>
              <w:bottom w:val="nil"/>
              <w:right w:val="single" w:sz="4" w:space="0" w:color="A6A6A6" w:themeColor="background1" w:themeShade="A6"/>
            </w:tcBorders>
            <w:shd w:val="clear" w:color="auto" w:fill="B8CCE4" w:themeFill="accent1" w:themeFillTint="66"/>
            <w:vAlign w:val="center"/>
          </w:tcPr>
          <w:p w14:paraId="07442C39" w14:textId="0FCF72A6" w:rsidR="00C74057" w:rsidRPr="009F6A87" w:rsidRDefault="00C74057" w:rsidP="00C74057">
            <w:r>
              <w:t>All elements in code editing interface that are matched to the inputted regular expression are instantly highlighted. All matched items should be made as obvious as possible.</w:t>
            </w:r>
          </w:p>
        </w:tc>
        <w:tc>
          <w:tcPr>
            <w:tcW w:w="4779" w:type="dxa"/>
            <w:tcBorders>
              <w:left w:val="single" w:sz="4" w:space="0" w:color="A6A6A6" w:themeColor="background1" w:themeShade="A6"/>
              <w:bottom w:val="single" w:sz="4" w:space="0" w:color="9BBB59" w:themeColor="accent3"/>
            </w:tcBorders>
            <w:shd w:val="clear" w:color="auto" w:fill="C2D69B" w:themeFill="accent3" w:themeFillTint="99"/>
            <w:vAlign w:val="center"/>
          </w:tcPr>
          <w:p w14:paraId="5D614C50" w14:textId="77777777" w:rsidR="00C74057" w:rsidRDefault="00C74057" w:rsidP="00C74057">
            <w:pPr>
              <w:jc w:val="center"/>
            </w:pPr>
            <w:r>
              <w:t>Expected</w:t>
            </w:r>
          </w:p>
        </w:tc>
      </w:tr>
      <w:tr w:rsidR="00C74057" w14:paraId="10FD16C6" w14:textId="77777777" w:rsidTr="00C74057">
        <w:trPr>
          <w:trHeight w:val="844"/>
        </w:trPr>
        <w:tc>
          <w:tcPr>
            <w:tcW w:w="4777" w:type="dxa"/>
            <w:tcBorders>
              <w:top w:val="nil"/>
              <w:bottom w:val="nil"/>
              <w:right w:val="nil"/>
            </w:tcBorders>
            <w:shd w:val="clear" w:color="auto" w:fill="8DB3E2" w:themeFill="text2" w:themeFillTint="66"/>
            <w:vAlign w:val="center"/>
          </w:tcPr>
          <w:p w14:paraId="01C10852" w14:textId="44C2BB7E" w:rsidR="00C74057" w:rsidRDefault="00C74057" w:rsidP="00C74057">
            <w:r>
              <w:t>Replace regular expression via the code editor footer bar</w:t>
            </w:r>
          </w:p>
        </w:tc>
        <w:tc>
          <w:tcPr>
            <w:tcW w:w="4779" w:type="dxa"/>
            <w:tcBorders>
              <w:top w:val="nil"/>
              <w:left w:val="nil"/>
              <w:bottom w:val="nil"/>
              <w:right w:val="single" w:sz="4" w:space="0" w:color="A6A6A6" w:themeColor="background1" w:themeShade="A6"/>
            </w:tcBorders>
            <w:shd w:val="clear" w:color="auto" w:fill="8DB3E2" w:themeFill="text2" w:themeFillTint="66"/>
            <w:vAlign w:val="center"/>
          </w:tcPr>
          <w:p w14:paraId="6568E7A9" w14:textId="1FC400B7" w:rsidR="00C74057" w:rsidRDefault="00C74057" w:rsidP="00C74057">
            <w:r>
              <w:t xml:space="preserve">All items that are matched with the defined regular expression are instantly replaced with the defined string within the replace input box.  </w:t>
            </w:r>
          </w:p>
        </w:tc>
        <w:tc>
          <w:tcPr>
            <w:tcW w:w="4779"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048C2F3E" w14:textId="77777777" w:rsidR="00C74057" w:rsidRDefault="00C74057" w:rsidP="00C74057">
            <w:pPr>
              <w:jc w:val="center"/>
            </w:pPr>
            <w:r>
              <w:t>Expected</w:t>
            </w:r>
          </w:p>
        </w:tc>
      </w:tr>
      <w:tr w:rsidR="00C74057" w14:paraId="6F26F71C" w14:textId="77777777" w:rsidTr="00C74057">
        <w:trPr>
          <w:trHeight w:val="1313"/>
        </w:trPr>
        <w:tc>
          <w:tcPr>
            <w:tcW w:w="4777" w:type="dxa"/>
            <w:tcBorders>
              <w:top w:val="nil"/>
              <w:bottom w:val="nil"/>
              <w:right w:val="nil"/>
            </w:tcBorders>
            <w:shd w:val="clear" w:color="auto" w:fill="B8CCE4" w:themeFill="accent1" w:themeFillTint="66"/>
            <w:vAlign w:val="center"/>
          </w:tcPr>
          <w:p w14:paraId="585F54B6" w14:textId="353D4DD6" w:rsidR="00C74057" w:rsidRDefault="00C74057" w:rsidP="00C74057">
            <w:r>
              <w:t>Open the Able application</w:t>
            </w:r>
            <w:r w:rsidR="00786438">
              <w:t xml:space="preserve"> (1</w:t>
            </w:r>
            <w:r w:rsidR="00786438" w:rsidRPr="00786438">
              <w:rPr>
                <w:vertAlign w:val="superscript"/>
              </w:rPr>
              <w:t>st</w:t>
            </w:r>
            <w:r w:rsidR="00786438">
              <w:t xml:space="preserve"> time use)</w:t>
            </w:r>
          </w:p>
        </w:tc>
        <w:tc>
          <w:tcPr>
            <w:tcW w:w="4779" w:type="dxa"/>
            <w:tcBorders>
              <w:top w:val="nil"/>
              <w:left w:val="nil"/>
              <w:bottom w:val="nil"/>
              <w:right w:val="single" w:sz="4" w:space="0" w:color="A6A6A6" w:themeColor="background1" w:themeShade="A6"/>
            </w:tcBorders>
            <w:shd w:val="clear" w:color="auto" w:fill="B8CCE4" w:themeFill="accent1" w:themeFillTint="66"/>
            <w:vAlign w:val="center"/>
          </w:tcPr>
          <w:p w14:paraId="5C41BF74" w14:textId="3DF37B86" w:rsidR="00C74057" w:rsidRDefault="00786438" w:rsidP="00C74057">
            <w:r>
              <w:t xml:space="preserve">Welcome screen displayed giving the option to either load or create a new file. </w:t>
            </w:r>
          </w:p>
        </w:tc>
        <w:tc>
          <w:tcPr>
            <w:tcW w:w="4779"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615AB036" w14:textId="77777777" w:rsidR="00C74057" w:rsidRDefault="00C74057" w:rsidP="00C74057">
            <w:pPr>
              <w:jc w:val="center"/>
            </w:pPr>
            <w:r>
              <w:t>Expected</w:t>
            </w:r>
          </w:p>
        </w:tc>
      </w:tr>
      <w:tr w:rsidR="00C74057" w14:paraId="4EC1FDBF" w14:textId="77777777" w:rsidTr="00C74057">
        <w:trPr>
          <w:trHeight w:val="1054"/>
        </w:trPr>
        <w:tc>
          <w:tcPr>
            <w:tcW w:w="4777" w:type="dxa"/>
            <w:tcBorders>
              <w:top w:val="nil"/>
              <w:bottom w:val="nil"/>
              <w:right w:val="nil"/>
            </w:tcBorders>
            <w:shd w:val="clear" w:color="auto" w:fill="8DB3E2" w:themeFill="text2" w:themeFillTint="66"/>
            <w:vAlign w:val="center"/>
          </w:tcPr>
          <w:p w14:paraId="44E2D1CD" w14:textId="021B6360" w:rsidR="00C74057" w:rsidRDefault="00786438" w:rsidP="00C74057">
            <w:r>
              <w:t xml:space="preserve">Open the Able application </w:t>
            </w:r>
          </w:p>
        </w:tc>
        <w:tc>
          <w:tcPr>
            <w:tcW w:w="4779" w:type="dxa"/>
            <w:tcBorders>
              <w:top w:val="nil"/>
              <w:left w:val="nil"/>
              <w:bottom w:val="nil"/>
              <w:right w:val="single" w:sz="4" w:space="0" w:color="A6A6A6" w:themeColor="background1" w:themeShade="A6"/>
            </w:tcBorders>
            <w:shd w:val="clear" w:color="auto" w:fill="8DB3E2" w:themeFill="text2" w:themeFillTint="66"/>
            <w:vAlign w:val="center"/>
          </w:tcPr>
          <w:p w14:paraId="4C977D37" w14:textId="4B0BC10C" w:rsidR="00C74057" w:rsidRDefault="00786438" w:rsidP="00C74057">
            <w:r>
              <w:t xml:space="preserve">The original workspace of the user to be loaded. All tabs, files and themes to </w:t>
            </w:r>
            <w:proofErr w:type="gramStart"/>
            <w:r>
              <w:t>remembered</w:t>
            </w:r>
            <w:proofErr w:type="gramEnd"/>
            <w:r>
              <w:t xml:space="preserve"> from the last time the user used Able and loaded into the system.</w:t>
            </w:r>
          </w:p>
        </w:tc>
        <w:tc>
          <w:tcPr>
            <w:tcW w:w="4779"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6AAB755A" w14:textId="77777777" w:rsidR="00C74057" w:rsidRDefault="00C74057" w:rsidP="00C74057">
            <w:pPr>
              <w:jc w:val="center"/>
            </w:pPr>
            <w:r>
              <w:t>Expected</w:t>
            </w:r>
          </w:p>
        </w:tc>
      </w:tr>
      <w:tr w:rsidR="00C74057" w14:paraId="2C5A89D0" w14:textId="77777777" w:rsidTr="00C74057">
        <w:trPr>
          <w:trHeight w:val="1071"/>
        </w:trPr>
        <w:tc>
          <w:tcPr>
            <w:tcW w:w="4777" w:type="dxa"/>
            <w:tcBorders>
              <w:top w:val="nil"/>
              <w:bottom w:val="nil"/>
              <w:right w:val="nil"/>
            </w:tcBorders>
            <w:shd w:val="clear" w:color="auto" w:fill="B8CCE4" w:themeFill="accent1" w:themeFillTint="66"/>
            <w:vAlign w:val="center"/>
          </w:tcPr>
          <w:p w14:paraId="0330727D" w14:textId="51C8C4D1" w:rsidR="00C74057" w:rsidRDefault="00786438" w:rsidP="00C74057">
            <w:r>
              <w:t xml:space="preserve">Installed own language support </w:t>
            </w:r>
            <w:proofErr w:type="spellStart"/>
            <w:r>
              <w:t>config</w:t>
            </w:r>
            <w:proofErr w:type="spellEnd"/>
          </w:p>
        </w:tc>
        <w:tc>
          <w:tcPr>
            <w:tcW w:w="4779" w:type="dxa"/>
            <w:tcBorders>
              <w:top w:val="nil"/>
              <w:left w:val="nil"/>
              <w:bottom w:val="nil"/>
              <w:right w:val="single" w:sz="4" w:space="0" w:color="A6A6A6" w:themeColor="background1" w:themeShade="A6"/>
            </w:tcBorders>
            <w:shd w:val="clear" w:color="auto" w:fill="B8CCE4" w:themeFill="accent1" w:themeFillTint="66"/>
            <w:vAlign w:val="center"/>
          </w:tcPr>
          <w:p w14:paraId="74A4E0AD" w14:textId="373F78E1" w:rsidR="00C74057" w:rsidRDefault="00786438" w:rsidP="00C74057">
            <w:r>
              <w:t>File to be located (within the able directory) by the asset manager and displayed as an option with the code editors “language support” combo box.</w:t>
            </w:r>
          </w:p>
        </w:tc>
        <w:tc>
          <w:tcPr>
            <w:tcW w:w="4779"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744C40B0" w14:textId="77777777" w:rsidR="00C74057" w:rsidRDefault="00C74057" w:rsidP="00C74057">
            <w:pPr>
              <w:jc w:val="center"/>
            </w:pPr>
            <w:r>
              <w:t>Expected</w:t>
            </w:r>
          </w:p>
        </w:tc>
      </w:tr>
      <w:tr w:rsidR="00C74057" w14:paraId="0F512455" w14:textId="77777777" w:rsidTr="00C74057">
        <w:trPr>
          <w:trHeight w:val="708"/>
        </w:trPr>
        <w:tc>
          <w:tcPr>
            <w:tcW w:w="4777" w:type="dxa"/>
            <w:tcBorders>
              <w:top w:val="nil"/>
              <w:bottom w:val="single" w:sz="4" w:space="0" w:color="auto"/>
              <w:right w:val="nil"/>
            </w:tcBorders>
            <w:shd w:val="clear" w:color="auto" w:fill="8DB3E2" w:themeFill="text2" w:themeFillTint="66"/>
            <w:vAlign w:val="center"/>
          </w:tcPr>
          <w:p w14:paraId="2865BD5E" w14:textId="351E662B" w:rsidR="00C74057" w:rsidRDefault="00786438" w:rsidP="00C74057">
            <w:r>
              <w:t>Installed own theme</w:t>
            </w:r>
          </w:p>
        </w:tc>
        <w:tc>
          <w:tcPr>
            <w:tcW w:w="4779" w:type="dxa"/>
            <w:tcBorders>
              <w:top w:val="nil"/>
              <w:left w:val="nil"/>
              <w:bottom w:val="single" w:sz="4" w:space="0" w:color="auto"/>
              <w:right w:val="single" w:sz="4" w:space="0" w:color="A6A6A6" w:themeColor="background1" w:themeShade="A6"/>
            </w:tcBorders>
            <w:shd w:val="clear" w:color="auto" w:fill="8DB3E2" w:themeFill="text2" w:themeFillTint="66"/>
            <w:vAlign w:val="center"/>
          </w:tcPr>
          <w:p w14:paraId="621E7997" w14:textId="04E8BD02" w:rsidR="00C74057" w:rsidRDefault="00786438" w:rsidP="00C74057">
            <w:r>
              <w:t>File to be located (Within the able directory) by the asset manager and displayed as an option inside of the settings “themes” combo box.</w:t>
            </w:r>
          </w:p>
        </w:tc>
        <w:tc>
          <w:tcPr>
            <w:tcW w:w="4779" w:type="dxa"/>
            <w:tcBorders>
              <w:top w:val="single" w:sz="4" w:space="0" w:color="9BBB59" w:themeColor="accent3"/>
              <w:left w:val="single" w:sz="4" w:space="0" w:color="A6A6A6" w:themeColor="background1" w:themeShade="A6"/>
              <w:bottom w:val="single" w:sz="4" w:space="0" w:color="auto"/>
            </w:tcBorders>
            <w:shd w:val="clear" w:color="auto" w:fill="C2D69B" w:themeFill="accent3" w:themeFillTint="99"/>
            <w:vAlign w:val="center"/>
          </w:tcPr>
          <w:p w14:paraId="462B89C5" w14:textId="77777777" w:rsidR="00C74057" w:rsidRDefault="00C74057" w:rsidP="00C74057">
            <w:pPr>
              <w:jc w:val="center"/>
            </w:pPr>
            <w:r>
              <w:t>Expected</w:t>
            </w:r>
          </w:p>
        </w:tc>
      </w:tr>
    </w:tbl>
    <w:p w14:paraId="7CB9B718" w14:textId="7EDF8C46" w:rsidR="00654B33" w:rsidRPr="00E21158" w:rsidRDefault="00034DA5" w:rsidP="00E21158">
      <w:pPr>
        <w:pStyle w:val="Heading2"/>
        <w:rPr>
          <w:sz w:val="22"/>
        </w:rPr>
      </w:pPr>
      <w:bookmarkStart w:id="67" w:name="_Toc323558741"/>
      <w:r>
        <w:rPr>
          <w:sz w:val="22"/>
        </w:rPr>
        <w:t>7.11</w:t>
      </w:r>
      <w:r w:rsidR="00654B33" w:rsidRPr="000D3964">
        <w:rPr>
          <w:sz w:val="22"/>
        </w:rPr>
        <w:t xml:space="preserve"> </w:t>
      </w:r>
      <w:r>
        <w:rPr>
          <w:sz w:val="22"/>
        </w:rPr>
        <w:t>Appendix k</w:t>
      </w:r>
      <w:r w:rsidR="00654B33">
        <w:rPr>
          <w:sz w:val="22"/>
        </w:rPr>
        <w:t>– Able user manual</w:t>
      </w:r>
      <w:bookmarkEnd w:id="67"/>
      <w:r w:rsidR="00E21158">
        <w:rPr>
          <w:sz w:val="22"/>
        </w:rPr>
        <w:t xml:space="preserve"> </w:t>
      </w:r>
    </w:p>
    <w:p w14:paraId="1A81B684" w14:textId="77777777" w:rsidR="00796188" w:rsidRDefault="00E21158">
      <w:pPr>
        <w:sectPr w:rsidR="00796188" w:rsidSect="00AC6F7F">
          <w:pgSz w:w="16838" w:h="11906" w:orient="landscape"/>
          <w:pgMar w:top="1440" w:right="1440" w:bottom="1440" w:left="1440" w:header="708" w:footer="708" w:gutter="0"/>
          <w:cols w:space="708"/>
          <w:docGrid w:linePitch="360"/>
        </w:sectPr>
      </w:pPr>
      <w:r>
        <w:t>(See next page)</w:t>
      </w:r>
    </w:p>
    <w:p w14:paraId="54916F2F" w14:textId="04ED5AE5" w:rsidR="00E21158" w:rsidRDefault="00AB683D">
      <w:r>
        <w:rPr>
          <w:noProof/>
          <w:lang w:val="en-US" w:eastAsia="en-US"/>
        </w:rPr>
        <w:lastRenderedPageBreak/>
        <mc:AlternateContent>
          <mc:Choice Requires="wps">
            <w:drawing>
              <wp:anchor distT="0" distB="0" distL="114300" distR="114300" simplePos="0" relativeHeight="251659264" behindDoc="0" locked="0" layoutInCell="1" allowOverlap="1" wp14:anchorId="5E04BA29" wp14:editId="46D0C55D">
                <wp:simplePos x="0" y="0"/>
                <wp:positionH relativeFrom="column">
                  <wp:posOffset>-1028700</wp:posOffset>
                </wp:positionH>
                <wp:positionV relativeFrom="paragraph">
                  <wp:posOffset>-914400</wp:posOffset>
                </wp:positionV>
                <wp:extent cx="7674610" cy="107442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674610" cy="107442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CA711C" w14:textId="77777777" w:rsidR="0082095E" w:rsidRDefault="0082095E" w:rsidP="00796188">
                            <w:pPr>
                              <w:jc w:val="center"/>
                            </w:pPr>
                          </w:p>
                          <w:p w14:paraId="6A6220A7" w14:textId="77777777" w:rsidR="0082095E" w:rsidRDefault="0082095E" w:rsidP="00796188">
                            <w:pPr>
                              <w:jc w:val="center"/>
                            </w:pPr>
                          </w:p>
                          <w:p w14:paraId="518B8C92" w14:textId="77777777" w:rsidR="0082095E" w:rsidRDefault="0082095E" w:rsidP="00796188">
                            <w:pPr>
                              <w:jc w:val="center"/>
                            </w:pPr>
                          </w:p>
                          <w:p w14:paraId="719C9813" w14:textId="77777777" w:rsidR="0082095E" w:rsidRDefault="0082095E" w:rsidP="00796188">
                            <w:pPr>
                              <w:jc w:val="center"/>
                            </w:pPr>
                          </w:p>
                          <w:p w14:paraId="1F830558" w14:textId="77777777" w:rsidR="0082095E" w:rsidRDefault="0082095E" w:rsidP="00796188">
                            <w:pPr>
                              <w:jc w:val="center"/>
                            </w:pPr>
                          </w:p>
                          <w:p w14:paraId="0070BEF0" w14:textId="77777777" w:rsidR="0082095E" w:rsidRDefault="0082095E" w:rsidP="00796188">
                            <w:pPr>
                              <w:jc w:val="center"/>
                            </w:pPr>
                          </w:p>
                          <w:p w14:paraId="5AFEF6D4" w14:textId="7874B0A2" w:rsidR="0082095E" w:rsidRDefault="0082095E" w:rsidP="00796188">
                            <w:pPr>
                              <w:jc w:val="center"/>
                            </w:pPr>
                            <w:r>
                              <w:rPr>
                                <w:noProof/>
                                <w:lang w:val="en-US" w:eastAsia="en-US"/>
                              </w:rPr>
                              <w:drawing>
                                <wp:inline distT="0" distB="0" distL="0" distR="0" wp14:anchorId="3D113E80" wp14:editId="093EEB02">
                                  <wp:extent cx="3634740" cy="3634740"/>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82095E" w:rsidRDefault="0082095E"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82095E" w:rsidRDefault="0082095E" w:rsidP="00796188">
                            <w:pPr>
                              <w:jc w:val="center"/>
                              <w:rPr>
                                <w:rFonts w:ascii="Avenir Book" w:hAnsi="Avenir Book" w:cs="Arial Hebrew Scholar Light"/>
                                <w:color w:val="7F7F7F" w:themeColor="text1" w:themeTint="80"/>
                                <w:sz w:val="144"/>
                                <w:szCs w:val="144"/>
                              </w:rPr>
                            </w:pPr>
                          </w:p>
                          <w:p w14:paraId="416C648F" w14:textId="77777777" w:rsidR="0082095E" w:rsidRDefault="0082095E" w:rsidP="00796188">
                            <w:pPr>
                              <w:jc w:val="center"/>
                              <w:rPr>
                                <w:rFonts w:ascii="Avenir Book" w:hAnsi="Avenir Book" w:cs="Arial Hebrew Scholar Light"/>
                                <w:color w:val="7F7F7F" w:themeColor="text1" w:themeTint="80"/>
                                <w:sz w:val="24"/>
                                <w:szCs w:val="24"/>
                              </w:rPr>
                            </w:pPr>
                          </w:p>
                          <w:p w14:paraId="765A9E8F" w14:textId="77777777" w:rsidR="0082095E" w:rsidRDefault="0082095E" w:rsidP="00796188">
                            <w:pPr>
                              <w:jc w:val="center"/>
                              <w:rPr>
                                <w:rFonts w:ascii="Avenir Book" w:hAnsi="Avenir Book" w:cs="Arial Hebrew Scholar Light"/>
                                <w:color w:val="7F7F7F" w:themeColor="text1" w:themeTint="80"/>
                                <w:sz w:val="24"/>
                                <w:szCs w:val="24"/>
                              </w:rPr>
                            </w:pPr>
                          </w:p>
                          <w:p w14:paraId="0D81C146" w14:textId="77777777" w:rsidR="0082095E" w:rsidRDefault="0082095E" w:rsidP="00796188">
                            <w:pPr>
                              <w:jc w:val="center"/>
                              <w:rPr>
                                <w:rFonts w:ascii="Avenir Book" w:hAnsi="Avenir Book" w:cs="Arial Hebrew Scholar Light"/>
                                <w:color w:val="7F7F7F" w:themeColor="text1" w:themeTint="80"/>
                                <w:sz w:val="24"/>
                                <w:szCs w:val="24"/>
                              </w:rPr>
                            </w:pPr>
                          </w:p>
                          <w:p w14:paraId="6DE06D75" w14:textId="55D40263" w:rsidR="0082095E" w:rsidRPr="00796188" w:rsidRDefault="0082095E"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80.95pt;margin-top:-71.95pt;width:604.3pt;height:8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" fillcolor="#d8d8d8 [2732]" stroked="f">
                <v:textbox>
                  <w:txbxContent>
                    <w:p w14:paraId="4DCA711C" w14:textId="77777777" w:rsidR="009247CE" w:rsidRDefault="009247CE" w:rsidP="00796188">
                      <w:pPr>
                        <w:jc w:val="center"/>
                      </w:pPr>
                    </w:p>
                    <w:p w14:paraId="6A6220A7" w14:textId="77777777" w:rsidR="009247CE" w:rsidRDefault="009247CE" w:rsidP="00796188">
                      <w:pPr>
                        <w:jc w:val="center"/>
                      </w:pPr>
                    </w:p>
                    <w:p w14:paraId="518B8C92" w14:textId="77777777" w:rsidR="009247CE" w:rsidRDefault="009247CE" w:rsidP="00796188">
                      <w:pPr>
                        <w:jc w:val="center"/>
                      </w:pPr>
                    </w:p>
                    <w:p w14:paraId="719C9813" w14:textId="77777777" w:rsidR="009247CE" w:rsidRDefault="009247CE" w:rsidP="00796188">
                      <w:pPr>
                        <w:jc w:val="center"/>
                      </w:pPr>
                    </w:p>
                    <w:p w14:paraId="1F830558" w14:textId="77777777" w:rsidR="009247CE" w:rsidRDefault="009247CE" w:rsidP="00796188">
                      <w:pPr>
                        <w:jc w:val="center"/>
                      </w:pPr>
                    </w:p>
                    <w:p w14:paraId="0070BEF0" w14:textId="77777777" w:rsidR="009247CE" w:rsidRDefault="009247CE" w:rsidP="00796188">
                      <w:pPr>
                        <w:jc w:val="center"/>
                      </w:pPr>
                    </w:p>
                    <w:p w14:paraId="5AFEF6D4" w14:textId="7874B0A2" w:rsidR="009247CE" w:rsidRDefault="009247CE" w:rsidP="00796188">
                      <w:pPr>
                        <w:jc w:val="center"/>
                      </w:pPr>
                      <w:r>
                        <w:rPr>
                          <w:noProof/>
                          <w:lang w:val="en-US" w:eastAsia="en-US"/>
                        </w:rPr>
                        <w:drawing>
                          <wp:inline distT="0" distB="0" distL="0" distR="0" wp14:anchorId="3D113E80" wp14:editId="093EEB02">
                            <wp:extent cx="3634740" cy="3634740"/>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9247CE" w:rsidRDefault="009247CE"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9247CE" w:rsidRDefault="009247CE" w:rsidP="00796188">
                      <w:pPr>
                        <w:jc w:val="center"/>
                        <w:rPr>
                          <w:rFonts w:ascii="Avenir Book" w:hAnsi="Avenir Book" w:cs="Arial Hebrew Scholar Light"/>
                          <w:color w:val="7F7F7F" w:themeColor="text1" w:themeTint="80"/>
                          <w:sz w:val="144"/>
                          <w:szCs w:val="144"/>
                        </w:rPr>
                      </w:pPr>
                    </w:p>
                    <w:p w14:paraId="416C648F" w14:textId="77777777" w:rsidR="009247CE" w:rsidRDefault="009247CE" w:rsidP="00796188">
                      <w:pPr>
                        <w:jc w:val="center"/>
                        <w:rPr>
                          <w:rFonts w:ascii="Avenir Book" w:hAnsi="Avenir Book" w:cs="Arial Hebrew Scholar Light"/>
                          <w:color w:val="7F7F7F" w:themeColor="text1" w:themeTint="80"/>
                          <w:sz w:val="24"/>
                          <w:szCs w:val="24"/>
                        </w:rPr>
                      </w:pPr>
                    </w:p>
                    <w:p w14:paraId="765A9E8F" w14:textId="77777777" w:rsidR="009247CE" w:rsidRDefault="009247CE" w:rsidP="00796188">
                      <w:pPr>
                        <w:jc w:val="center"/>
                        <w:rPr>
                          <w:rFonts w:ascii="Avenir Book" w:hAnsi="Avenir Book" w:cs="Arial Hebrew Scholar Light"/>
                          <w:color w:val="7F7F7F" w:themeColor="text1" w:themeTint="80"/>
                          <w:sz w:val="24"/>
                          <w:szCs w:val="24"/>
                        </w:rPr>
                      </w:pPr>
                    </w:p>
                    <w:p w14:paraId="0D81C146" w14:textId="77777777" w:rsidR="009247CE" w:rsidRDefault="009247CE" w:rsidP="00796188">
                      <w:pPr>
                        <w:jc w:val="center"/>
                        <w:rPr>
                          <w:rFonts w:ascii="Avenir Book" w:hAnsi="Avenir Book" w:cs="Arial Hebrew Scholar Light"/>
                          <w:color w:val="7F7F7F" w:themeColor="text1" w:themeTint="80"/>
                          <w:sz w:val="24"/>
                          <w:szCs w:val="24"/>
                        </w:rPr>
                      </w:pPr>
                    </w:p>
                    <w:p w14:paraId="6DE06D75" w14:textId="55D40263" w:rsidR="009247CE" w:rsidRPr="00796188" w:rsidRDefault="009247CE"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v:textbox>
                <w10:wrap type="square"/>
              </v:shape>
            </w:pict>
          </mc:Fallback>
        </mc:AlternateContent>
      </w:r>
      <w:r w:rsidR="00796188">
        <w:rPr>
          <w:noProof/>
          <w:lang w:val="en-US" w:eastAsia="en-US"/>
        </w:rPr>
        <w:drawing>
          <wp:inline distT="0" distB="0" distL="0" distR="0" wp14:anchorId="61ACC034" wp14:editId="2E339261">
            <wp:extent cx="2489835" cy="248983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r w:rsidR="00796188">
        <w:rPr>
          <w:noProof/>
          <w:lang w:val="en-US" w:eastAsia="en-US"/>
        </w:rPr>
        <w:drawing>
          <wp:inline distT="0" distB="0" distL="0" distR="0" wp14:anchorId="6C5D04D5" wp14:editId="20C4BCBD">
            <wp:extent cx="2489835" cy="2489835"/>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p>
    <w:p w14:paraId="7F2EF2DA" w14:textId="207DB18C" w:rsidR="00E21158" w:rsidRDefault="00AB683D">
      <w:pPr>
        <w:rPr>
          <w:rFonts w:ascii="Avenir Book" w:hAnsi="Avenir Book" w:cs="Arial Hebrew Scholar"/>
          <w:color w:val="7F7F7F" w:themeColor="text1" w:themeTint="80"/>
          <w:sz w:val="40"/>
          <w:szCs w:val="40"/>
        </w:rPr>
      </w:pPr>
      <w:r w:rsidRPr="00AB683D">
        <w:rPr>
          <w:rFonts w:ascii="Avenir Book" w:hAnsi="Avenir Book" w:cs="Arial Hebrew Scholar"/>
          <w:color w:val="7F7F7F" w:themeColor="text1" w:themeTint="80"/>
          <w:sz w:val="40"/>
          <w:szCs w:val="40"/>
        </w:rPr>
        <w:lastRenderedPageBreak/>
        <w:t>Welcome to Able</w:t>
      </w:r>
      <w:r w:rsidR="00334FDA">
        <w:rPr>
          <w:rFonts w:ascii="Avenir Book" w:hAnsi="Avenir Book" w:cs="Arial Hebrew Scholar"/>
          <w:color w:val="7F7F7F" w:themeColor="text1" w:themeTint="80"/>
          <w:sz w:val="40"/>
          <w:szCs w:val="40"/>
        </w:rPr>
        <w:t>,</w:t>
      </w:r>
    </w:p>
    <w:p w14:paraId="36E7A535" w14:textId="24388D14" w:rsidR="00334FDA" w:rsidRDefault="00334FDA">
      <w:pPr>
        <w:rPr>
          <w:rFonts w:ascii="Avenir Book" w:hAnsi="Avenir Book" w:cs="Arial Hebrew Scholar"/>
          <w:sz w:val="24"/>
          <w:szCs w:val="24"/>
        </w:rPr>
      </w:pPr>
      <w:proofErr w:type="gramStart"/>
      <w:r>
        <w:rPr>
          <w:rFonts w:ascii="Avenir Book" w:hAnsi="Avenir Book" w:cs="Arial Hebrew Scholar"/>
          <w:sz w:val="24"/>
          <w:szCs w:val="24"/>
        </w:rPr>
        <w:t>The Fast, lightweight and customisable code editor.</w:t>
      </w:r>
      <w:proofErr w:type="gramEnd"/>
      <w:r>
        <w:rPr>
          <w:rFonts w:ascii="Avenir Book" w:hAnsi="Avenir Book" w:cs="Arial Hebrew Scholar"/>
          <w:sz w:val="24"/>
          <w:szCs w:val="24"/>
        </w:rPr>
        <w:t xml:space="preserve"> </w:t>
      </w:r>
      <w:r w:rsidR="00355DE9">
        <w:rPr>
          <w:rFonts w:ascii="Avenir Book" w:hAnsi="Avenir Book" w:cs="Arial Hebrew Scholar"/>
          <w:sz w:val="24"/>
          <w:szCs w:val="24"/>
        </w:rPr>
        <w:t>Thank you for downloading, we can’t wait to hear what you have done with it. But first, lets install a few things.</w:t>
      </w:r>
    </w:p>
    <w:p w14:paraId="7FE808E3" w14:textId="77777777" w:rsidR="00355DE9" w:rsidRPr="00617164" w:rsidRDefault="00355DE9">
      <w:pPr>
        <w:rPr>
          <w:rFonts w:ascii="Avenir Book" w:hAnsi="Avenir Book" w:cs="Arial Hebrew Scholar"/>
          <w:sz w:val="28"/>
          <w:szCs w:val="28"/>
        </w:rPr>
      </w:pPr>
    </w:p>
    <w:p w14:paraId="016B4748" w14:textId="08ED65C5"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Installing Able</w:t>
      </w:r>
    </w:p>
    <w:p w14:paraId="5F804118" w14:textId="7689FA56" w:rsidR="00355DE9" w:rsidRPr="00334FDA" w:rsidRDefault="00355DE9" w:rsidP="00355DE9">
      <w:pPr>
        <w:rPr>
          <w:rFonts w:ascii="Avenir Book" w:hAnsi="Avenir Book" w:cs="Arial Hebrew Scholar"/>
          <w:sz w:val="24"/>
          <w:szCs w:val="24"/>
        </w:rPr>
      </w:pPr>
      <w:r>
        <w:rPr>
          <w:rFonts w:ascii="Avenir Book" w:hAnsi="Avenir Book" w:cs="Arial Hebrew Scholar"/>
          <w:sz w:val="24"/>
          <w:szCs w:val="24"/>
        </w:rPr>
        <w:t xml:space="preserve">Fortunately able doesn’t come with many bags. </w:t>
      </w:r>
      <w:r w:rsidR="00FA1598">
        <w:rPr>
          <w:rFonts w:ascii="Avenir Book" w:hAnsi="Avenir Book" w:cs="Arial Hebrew Scholar"/>
          <w:sz w:val="24"/>
          <w:szCs w:val="24"/>
        </w:rPr>
        <w:t xml:space="preserve">All you have to do is locate the downloaded able package, and run the </w:t>
      </w:r>
      <w:proofErr w:type="gramStart"/>
      <w:r w:rsidR="00FA1598">
        <w:rPr>
          <w:rFonts w:ascii="Avenir Book" w:hAnsi="Avenir Book" w:cs="Arial Hebrew Scholar"/>
          <w:sz w:val="24"/>
          <w:szCs w:val="24"/>
        </w:rPr>
        <w:t>Able</w:t>
      </w:r>
      <w:proofErr w:type="gramEnd"/>
      <w:r w:rsidR="00FA1598">
        <w:rPr>
          <w:rFonts w:ascii="Avenir Book" w:hAnsi="Avenir Book" w:cs="Arial Hebrew Scholar"/>
          <w:sz w:val="24"/>
          <w:szCs w:val="24"/>
        </w:rPr>
        <w:t xml:space="preserve"> application file. Make sure the </w:t>
      </w:r>
      <w:proofErr w:type="gramStart"/>
      <w:r w:rsidR="00C34F41">
        <w:rPr>
          <w:rFonts w:ascii="Avenir Book" w:hAnsi="Avenir Book" w:cs="Arial Hebrew Scholar"/>
          <w:sz w:val="24"/>
          <w:szCs w:val="24"/>
        </w:rPr>
        <w:t>Able</w:t>
      </w:r>
      <w:proofErr w:type="gramEnd"/>
      <w:r w:rsidR="00FA1598">
        <w:rPr>
          <w:rFonts w:ascii="Avenir Book" w:hAnsi="Avenir Book" w:cs="Arial Hebrew Scholar"/>
          <w:sz w:val="24"/>
          <w:szCs w:val="24"/>
        </w:rPr>
        <w:t xml:space="preserve"> application file stays within the same directory as the “Libs” folder as this contains all of the dynamic resources such as themes and language support files.</w:t>
      </w:r>
    </w:p>
    <w:p w14:paraId="28890046" w14:textId="77777777" w:rsidR="00355DE9" w:rsidRPr="00617164" w:rsidRDefault="00355DE9" w:rsidP="00AB683D">
      <w:pPr>
        <w:rPr>
          <w:rFonts w:ascii="Avenir Book" w:hAnsi="Avenir Book" w:cs="Arial Hebrew Scholar"/>
          <w:color w:val="7F7F7F" w:themeColor="text1" w:themeTint="80"/>
          <w:sz w:val="28"/>
          <w:szCs w:val="28"/>
        </w:rPr>
      </w:pPr>
    </w:p>
    <w:p w14:paraId="769761D2" w14:textId="123F32E5" w:rsidR="00AB683D" w:rsidRDefault="00FA1598"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Able ‘Hello Word’</w:t>
      </w:r>
    </w:p>
    <w:p w14:paraId="5C2171AE" w14:textId="4D28F5F6" w:rsidR="00FA1598" w:rsidRDefault="00FA1598" w:rsidP="00AB683D">
      <w:pPr>
        <w:rPr>
          <w:rFonts w:ascii="Avenir Book" w:hAnsi="Avenir Book" w:cs="Arial Hebrew Scholar"/>
          <w:sz w:val="24"/>
          <w:szCs w:val="24"/>
        </w:rPr>
      </w:pPr>
      <w:r>
        <w:rPr>
          <w:rFonts w:ascii="Avenir Book" w:hAnsi="Avenir Book" w:cs="Arial Hebrew Scholar"/>
          <w:sz w:val="24"/>
          <w:szCs w:val="24"/>
        </w:rPr>
        <w:t xml:space="preserve">Since this is your first time using Able, you should be presented with the ‘welcome screen’. Once you have started using able more, you will notice that this screen will not be presented as much and this is because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system is saving and reloading your original workspace instead of starting from scratch. Anyway, select the ‘create new’ button in order to create your very first file. Once you have specified the path in which you want to store your first file, Able will generate it for you. Now you should have a screen</w:t>
      </w:r>
      <w:r w:rsidR="00BE7851">
        <w:rPr>
          <w:rFonts w:ascii="Avenir Book" w:hAnsi="Avenir Book" w:cs="Arial Hebrew Scholar"/>
          <w:sz w:val="24"/>
          <w:szCs w:val="24"/>
        </w:rPr>
        <w:t>,</w:t>
      </w:r>
      <w:r>
        <w:rPr>
          <w:rFonts w:ascii="Avenir Book" w:hAnsi="Avenir Book" w:cs="Arial Hebrew Scholar"/>
          <w:sz w:val="24"/>
          <w:szCs w:val="24"/>
        </w:rPr>
        <w:t xml:space="preserve"> which looks like this:</w:t>
      </w:r>
    </w:p>
    <w:p w14:paraId="46172399" w14:textId="463CD78E" w:rsidR="00BE7851" w:rsidRDefault="00B47C9C" w:rsidP="00AB683D">
      <w:pPr>
        <w:rPr>
          <w:rFonts w:ascii="Avenir Book" w:hAnsi="Avenir Book" w:cs="Arial Hebrew Scholar"/>
          <w:color w:val="7F7F7F" w:themeColor="text1" w:themeTint="80"/>
          <w:sz w:val="40"/>
          <w:szCs w:val="40"/>
        </w:rPr>
      </w:pPr>
      <w:r>
        <w:rPr>
          <w:rFonts w:ascii="Avenir Book" w:hAnsi="Avenir Book" w:cs="Arial Hebrew Scholar"/>
          <w:noProof/>
          <w:color w:val="7F7F7F" w:themeColor="text1" w:themeTint="80"/>
          <w:sz w:val="40"/>
          <w:szCs w:val="40"/>
          <w:lang w:val="en-US" w:eastAsia="en-US"/>
        </w:rPr>
        <w:drawing>
          <wp:inline distT="0" distB="0" distL="0" distR="0" wp14:anchorId="073C4F7E" wp14:editId="2021E739">
            <wp:extent cx="5803900" cy="2258061"/>
            <wp:effectExtent l="25400" t="25400" r="12700" b="2794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0">
                      <a:extLst>
                        <a:ext uri="{28A0092B-C50C-407E-A947-70E740481C1C}">
                          <a14:useLocalDpi xmlns:a14="http://schemas.microsoft.com/office/drawing/2010/main" val="0"/>
                        </a:ext>
                      </a:extLst>
                    </a:blip>
                    <a:srcRect l="221" t="1133" r="255"/>
                    <a:stretch/>
                  </pic:blipFill>
                  <pic:spPr bwMode="auto">
                    <a:xfrm>
                      <a:off x="0" y="0"/>
                      <a:ext cx="5808102" cy="2259696"/>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A1309DD" w14:textId="02298098" w:rsidR="00FA1598" w:rsidRDefault="00B47C9C" w:rsidP="00AB683D">
      <w:pPr>
        <w:rPr>
          <w:rFonts w:ascii="Avenir Book" w:hAnsi="Avenir Book" w:cs="Arial Hebrew Scholar"/>
          <w:sz w:val="24"/>
          <w:szCs w:val="24"/>
        </w:rPr>
      </w:pPr>
      <w:r>
        <w:rPr>
          <w:rFonts w:ascii="Avenir Book" w:hAnsi="Avenir Book" w:cs="Arial Hebrew Scholar"/>
          <w:sz w:val="24"/>
          <w:szCs w:val="24"/>
        </w:rPr>
        <w:t>Now you are inside of the editing interface. There are 3 key elements of the editing interface that we need to quickly run through before we start writing any code. These are:</w:t>
      </w:r>
    </w:p>
    <w:p w14:paraId="336D462A" w14:textId="0B65D1A5" w:rsidR="00B47C9C"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lastRenderedPageBreak/>
        <w:t>The language selector combo box</w:t>
      </w:r>
    </w:p>
    <w:p w14:paraId="4FB033AC" w14:textId="147FABEB"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This is where you can change both the syntax-highlighting and auto-    complete capabilities. Usually, Able automatically recognises the language of the code that you are writing. But if you wish to select a different language, then simply click the combo box and choose one of the elements.</w:t>
      </w:r>
    </w:p>
    <w:p w14:paraId="4D8F3EB7" w14:textId="114FE17F"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regular expression search box</w:t>
      </w:r>
    </w:p>
    <w:p w14:paraId="00F30B93" w14:textId="5BE453E5"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xml:space="preserve">- Here you can type a regular expression and have it instantly matched against any code that you have written after simply pressing the ‘search’ button. Any code that is matched will be highlighted with a unique </w:t>
      </w:r>
      <w:r w:rsidR="00E05640">
        <w:rPr>
          <w:rFonts w:ascii="Avenir Book" w:hAnsi="Avenir Book" w:cs="Arial Hebrew Scholar"/>
          <w:sz w:val="24"/>
          <w:szCs w:val="24"/>
        </w:rPr>
        <w:t>colour, which</w:t>
      </w:r>
      <w:r>
        <w:rPr>
          <w:rFonts w:ascii="Avenir Book" w:hAnsi="Avenir Book" w:cs="Arial Hebrew Scholar"/>
          <w:sz w:val="24"/>
          <w:szCs w:val="24"/>
        </w:rPr>
        <w:t xml:space="preserve"> is dependant on the selected language support.</w:t>
      </w:r>
    </w:p>
    <w:p w14:paraId="5C284E47" w14:textId="408A8799"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editor text box</w:t>
      </w:r>
    </w:p>
    <w:p w14:paraId="6AC7FCE6" w14:textId="385CEF92" w:rsidR="00617164" w:rsidRPr="00B47C9C" w:rsidRDefault="00617164" w:rsidP="00617164">
      <w:pPr>
        <w:pStyle w:val="ListParagraph"/>
        <w:ind w:left="1440"/>
        <w:rPr>
          <w:rFonts w:ascii="Avenir Book" w:hAnsi="Avenir Book" w:cs="Arial Hebrew Scholar"/>
          <w:sz w:val="24"/>
          <w:szCs w:val="24"/>
        </w:rPr>
      </w:pPr>
      <w:r>
        <w:rPr>
          <w:rFonts w:ascii="Avenir Book" w:hAnsi="Avenir Book" w:cs="Arial Hebrew Scholar"/>
          <w:sz w:val="24"/>
          <w:szCs w:val="24"/>
        </w:rPr>
        <w:t>- This is the main element of Able since this is where the magic happens. By clicking on the text area (If not already in focus) be</w:t>
      </w:r>
      <w:r w:rsidR="005C018C">
        <w:rPr>
          <w:rFonts w:ascii="Avenir Book" w:hAnsi="Avenir Book" w:cs="Arial Hebrew Scholar"/>
          <w:sz w:val="24"/>
          <w:szCs w:val="24"/>
        </w:rPr>
        <w:t>gin to type in order to start writing code. Able should begin to perform is syntax highlighting, auto-complete and auto-indentation function. All of these will be explained later in the ‘Using Able section’.</w:t>
      </w:r>
    </w:p>
    <w:p w14:paraId="7958B070" w14:textId="77777777" w:rsidR="00B47C9C" w:rsidRDefault="00B47C9C" w:rsidP="00AB683D">
      <w:pPr>
        <w:rPr>
          <w:rFonts w:ascii="Avenir Book" w:hAnsi="Avenir Book" w:cs="Arial Hebrew Scholar"/>
          <w:color w:val="7F7F7F" w:themeColor="text1" w:themeTint="80"/>
          <w:sz w:val="40"/>
          <w:szCs w:val="40"/>
        </w:rPr>
      </w:pPr>
    </w:p>
    <w:p w14:paraId="52A6737C" w14:textId="152BC16A"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Using Able</w:t>
      </w:r>
    </w:p>
    <w:p w14:paraId="498B3A7B" w14:textId="182276A2" w:rsidR="00AE6EB5" w:rsidRDefault="00AE6EB5" w:rsidP="00AB683D">
      <w:pPr>
        <w:rPr>
          <w:rFonts w:ascii="Avenir Book" w:hAnsi="Avenir Book" w:cs="Arial Hebrew Scholar"/>
          <w:sz w:val="24"/>
          <w:szCs w:val="24"/>
        </w:rPr>
      </w:pPr>
      <w:r>
        <w:rPr>
          <w:rFonts w:ascii="Avenir Book" w:hAnsi="Avenir Book" w:cs="Arial Hebrew Scholar"/>
          <w:sz w:val="24"/>
          <w:szCs w:val="24"/>
        </w:rPr>
        <w:t>Able is packed with lots of fun features, but we will continue from where we left off, the editing interface.</w:t>
      </w:r>
    </w:p>
    <w:p w14:paraId="6DF06200" w14:textId="478EC664" w:rsidR="005E0F48" w:rsidRPr="0062035B" w:rsidRDefault="0062035B"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Code-</w:t>
      </w:r>
      <w:r w:rsidR="00AE6EB5" w:rsidRPr="0062035B">
        <w:rPr>
          <w:rFonts w:ascii="Avenir Book" w:hAnsi="Avenir Book" w:cs="Arial Hebrew Scholar"/>
          <w:color w:val="548DD4" w:themeColor="text2" w:themeTint="99"/>
          <w:sz w:val="24"/>
          <w:szCs w:val="24"/>
          <w:u w:val="single"/>
        </w:rPr>
        <w:t>editing interface</w:t>
      </w:r>
    </w:p>
    <w:p w14:paraId="60C744E3" w14:textId="2D6FC20A" w:rsidR="00607B7E" w:rsidRDefault="0062035B" w:rsidP="00AB683D">
      <w:pPr>
        <w:rPr>
          <w:rFonts w:ascii="Avenir Book" w:hAnsi="Avenir Book" w:cs="Arial Hebrew Scholar"/>
          <w:sz w:val="24"/>
          <w:szCs w:val="24"/>
        </w:rPr>
      </w:pPr>
      <w:r>
        <w:rPr>
          <w:rFonts w:ascii="Avenir Book" w:hAnsi="Avenir Book" w:cs="Arial Hebrew Scholar"/>
          <w:sz w:val="24"/>
          <w:szCs w:val="24"/>
        </w:rPr>
        <w:t>This is the core of Able. This allows users to write code in any language with the assistance of features such as syntax highlighting, auto-complete and auto indentation.</w:t>
      </w:r>
      <w:r w:rsidR="009445B9">
        <w:rPr>
          <w:rFonts w:ascii="Avenir Book" w:hAnsi="Avenir Book" w:cs="Arial Hebrew Scholar"/>
          <w:sz w:val="24"/>
          <w:szCs w:val="24"/>
        </w:rPr>
        <w:t xml:space="preserve"> Firstly, </w:t>
      </w:r>
      <w:r w:rsidR="00607B7E">
        <w:rPr>
          <w:rFonts w:ascii="Avenir Book" w:hAnsi="Avenir Book" w:cs="Arial Hebrew Scholar"/>
          <w:sz w:val="24"/>
          <w:szCs w:val="24"/>
        </w:rPr>
        <w:t>Syntax highlighting is a common feature that is provided by IDE’s and code editors. It manipulates the aesthetic values of the source code in order to draw users attention to more important parts of the code.</w:t>
      </w:r>
    </w:p>
    <w:p w14:paraId="4A13AB8C" w14:textId="6FA8E48F" w:rsidR="009445B9" w:rsidRPr="009445B9" w:rsidRDefault="009445B9" w:rsidP="009445B9">
      <w:pPr>
        <w:jc w:val="center"/>
        <w:rPr>
          <w:rFonts w:ascii="Avenir Book" w:hAnsi="Avenir Book" w:cs="Arial Hebrew Scholar"/>
          <w:sz w:val="24"/>
          <w:szCs w:val="24"/>
        </w:rPr>
      </w:pPr>
      <w:r>
        <w:rPr>
          <w:noProof/>
          <w:lang w:val="en-US" w:eastAsia="en-US"/>
        </w:rPr>
        <w:drawing>
          <wp:inline distT="0" distB="0" distL="0" distR="0" wp14:anchorId="3D5545D3" wp14:editId="1BCD8EED">
            <wp:extent cx="2781300" cy="1463291"/>
            <wp:effectExtent l="25400" t="25400" r="12700" b="3556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82759" cy="1464058"/>
                    </a:xfrm>
                    <a:prstGeom prst="rect">
                      <a:avLst/>
                    </a:prstGeom>
                    <a:noFill/>
                    <a:ln>
                      <a:solidFill>
                        <a:srgbClr val="F2F2F2"/>
                      </a:solidFill>
                    </a:ln>
                  </pic:spPr>
                </pic:pic>
              </a:graphicData>
            </a:graphic>
          </wp:inline>
        </w:drawing>
      </w:r>
      <w:r>
        <w:rPr>
          <w:noProof/>
          <w:lang w:val="en-US" w:eastAsia="en-US"/>
        </w:rPr>
        <w:drawing>
          <wp:inline distT="0" distB="0" distL="0" distR="0" wp14:anchorId="292F8D24" wp14:editId="37F0D6DE">
            <wp:extent cx="2713787" cy="1501775"/>
            <wp:effectExtent l="25400" t="25400" r="29845" b="22225"/>
            <wp:docPr id="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14666" cy="1502261"/>
                    </a:xfrm>
                    <a:prstGeom prst="rect">
                      <a:avLst/>
                    </a:prstGeom>
                    <a:noFill/>
                    <a:ln>
                      <a:solidFill>
                        <a:srgbClr val="F2F2F2"/>
                      </a:solidFill>
                    </a:ln>
                  </pic:spPr>
                </pic:pic>
              </a:graphicData>
            </a:graphic>
          </wp:inline>
        </w:drawing>
      </w:r>
    </w:p>
    <w:p w14:paraId="3373C6BC" w14:textId="1F678A92" w:rsidR="009445B9" w:rsidRDefault="009445B9" w:rsidP="00AB683D">
      <w:pPr>
        <w:rPr>
          <w:rFonts w:ascii="Avenir Book" w:hAnsi="Avenir Book" w:cs="Arial Hebrew Scholar"/>
          <w:sz w:val="24"/>
          <w:szCs w:val="24"/>
        </w:rPr>
      </w:pPr>
      <w:r>
        <w:rPr>
          <w:rFonts w:ascii="Avenir Book" w:hAnsi="Avenir Book" w:cs="Arial Hebrew Scholar"/>
          <w:sz w:val="24"/>
          <w:szCs w:val="24"/>
        </w:rPr>
        <w:lastRenderedPageBreak/>
        <w:t xml:space="preserve">To use syntax highlighting you just have to write in the code editing area and make sure that you have selected the correct language support rules in the footer. Able will automatically apply the highlighting for you. </w:t>
      </w:r>
    </w:p>
    <w:p w14:paraId="3C7F7CD2" w14:textId="4C9F4883" w:rsidR="00CB2467" w:rsidRDefault="00E42E35" w:rsidP="00AB683D">
      <w:pPr>
        <w:rPr>
          <w:rFonts w:ascii="Avenir Book" w:hAnsi="Avenir Book" w:cs="Arial Hebrew Scholar"/>
          <w:sz w:val="24"/>
          <w:szCs w:val="24"/>
        </w:rPr>
      </w:pPr>
      <w:r>
        <w:rPr>
          <w:rFonts w:ascii="Avenir Book" w:hAnsi="Avenir Book" w:cs="Arial Hebrew Scholar"/>
          <w:sz w:val="24"/>
          <w:szCs w:val="24"/>
        </w:rPr>
        <w:t xml:space="preserve">Another important feature that allows users to write code quicker is the ‘auto-complete’ function. As you type, this function will produce suggestions of your target word. Theoretically, this process will reduce the amount of keystrokes that you are required to make in order to complete a word by 50%. </w:t>
      </w:r>
    </w:p>
    <w:p w14:paraId="0F631532" w14:textId="6730C78C" w:rsidR="00E42E35" w:rsidRDefault="00E42E35" w:rsidP="00AB683D">
      <w:pPr>
        <w:rPr>
          <w:rFonts w:ascii="Avenir Book" w:hAnsi="Avenir Book" w:cs="Arial Hebrew Scholar"/>
          <w:color w:val="548DD4" w:themeColor="text2" w:themeTint="99"/>
          <w:sz w:val="24"/>
          <w:szCs w:val="24"/>
          <w:u w:val="single"/>
        </w:rPr>
      </w:pPr>
      <w:r>
        <w:rPr>
          <w:noProof/>
          <w:lang w:val="en-US" w:eastAsia="en-US"/>
        </w:rPr>
        <w:drawing>
          <wp:inline distT="0" distB="0" distL="0" distR="0" wp14:anchorId="55644264" wp14:editId="63BF1ACB">
            <wp:extent cx="5728970" cy="1582478"/>
            <wp:effectExtent l="25400" t="25400" r="36830" b="17780"/>
            <wp:docPr id="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3573BFFB" w14:textId="33D67D63" w:rsidR="00E42E35" w:rsidRDefault="00E42E35" w:rsidP="00AB683D">
      <w:pPr>
        <w:rPr>
          <w:rFonts w:ascii="Avenir Book" w:hAnsi="Avenir Book" w:cs="Arial Hebrew Scholar"/>
          <w:sz w:val="24"/>
          <w:szCs w:val="24"/>
        </w:rPr>
      </w:pPr>
      <w:r>
        <w:rPr>
          <w:rFonts w:ascii="Avenir Book" w:hAnsi="Avenir Book" w:cs="Arial Hebrew Scholar"/>
          <w:sz w:val="24"/>
          <w:szCs w:val="24"/>
        </w:rPr>
        <w:t>Similarly to the syntax highlighter, in order to use this function, you just need to make sure that you have the correct language selected in the footer combo box.</w:t>
      </w:r>
    </w:p>
    <w:p w14:paraId="7DEE238B" w14:textId="5C7C81F8" w:rsidR="00E42E35" w:rsidRDefault="00E42E35" w:rsidP="00AB683D">
      <w:pPr>
        <w:rPr>
          <w:rFonts w:ascii="Avenir Book" w:hAnsi="Avenir Book" w:cs="Arial Hebrew Scholar"/>
          <w:sz w:val="24"/>
          <w:szCs w:val="24"/>
        </w:rPr>
      </w:pPr>
      <w:r>
        <w:rPr>
          <w:rFonts w:ascii="Avenir Book" w:hAnsi="Avenir Book" w:cs="Arial Hebrew Scholar"/>
          <w:sz w:val="24"/>
          <w:szCs w:val="24"/>
        </w:rPr>
        <w:t xml:space="preserve">To further increase the writing speed of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users, there is an auto-indenter function ad</w:t>
      </w:r>
      <w:r w:rsidR="001A6A8F">
        <w:rPr>
          <w:rFonts w:ascii="Avenir Book" w:hAnsi="Avenir Book" w:cs="Arial Hebrew Scholar"/>
          <w:sz w:val="24"/>
          <w:szCs w:val="24"/>
        </w:rPr>
        <w:t xml:space="preserve">ded to the interface. Since </w:t>
      </w:r>
      <w:r>
        <w:rPr>
          <w:rFonts w:ascii="Avenir Book" w:hAnsi="Avenir Book" w:cs="Arial Hebrew Scholar"/>
          <w:sz w:val="24"/>
          <w:szCs w:val="24"/>
        </w:rPr>
        <w:t>common syntax of code uses indentation as a form of formatting</w:t>
      </w:r>
      <w:r w:rsidR="001A6A8F">
        <w:rPr>
          <w:rFonts w:ascii="Avenir Book" w:hAnsi="Avenir Book" w:cs="Arial Hebrew Scholar"/>
          <w:sz w:val="24"/>
          <w:szCs w:val="24"/>
        </w:rPr>
        <w:t xml:space="preserve"> it can be a tedious task to keep pressing tab in order to ensure that your code all stays nicely aligned. Able does this all for you without you even having to do anything. Just type.</w:t>
      </w:r>
    </w:p>
    <w:p w14:paraId="2F9301D4" w14:textId="4BCBE259" w:rsidR="001A6A8F" w:rsidRDefault="001A6A8F" w:rsidP="00AB683D">
      <w:pPr>
        <w:rPr>
          <w:rFonts w:ascii="Avenir Book" w:hAnsi="Avenir Book" w:cs="Arial Hebrew Scholar"/>
          <w:sz w:val="24"/>
          <w:szCs w:val="24"/>
        </w:rPr>
      </w:pPr>
      <w:r>
        <w:rPr>
          <w:rFonts w:ascii="Avenir Book" w:hAnsi="Avenir Book" w:cs="Arial Hebrew Scholar"/>
          <w:sz w:val="24"/>
          <w:szCs w:val="24"/>
        </w:rPr>
        <w:t xml:space="preserve">The bottom of the editing interface lies a sleek footer bar, this bar contains various useful information such as the absolute file path of the </w:t>
      </w:r>
      <w:r w:rsidR="0045264B">
        <w:rPr>
          <w:rFonts w:ascii="Avenir Book" w:hAnsi="Avenir Book" w:cs="Arial Hebrew Scholar"/>
          <w:sz w:val="24"/>
          <w:szCs w:val="24"/>
        </w:rPr>
        <w:t>code file that is being edited,</w:t>
      </w:r>
      <w:r>
        <w:rPr>
          <w:rFonts w:ascii="Avenir Book" w:hAnsi="Avenir Book" w:cs="Arial Hebrew Scholar"/>
          <w:sz w:val="24"/>
          <w:szCs w:val="24"/>
        </w:rPr>
        <w:t xml:space="preserve"> The character and row position of the text editing cursor and a </w:t>
      </w:r>
      <w:r w:rsidR="0045264B">
        <w:rPr>
          <w:rFonts w:ascii="Avenir Book" w:hAnsi="Avenir Book" w:cs="Arial Hebrew Scholar"/>
          <w:sz w:val="24"/>
          <w:szCs w:val="24"/>
        </w:rPr>
        <w:t>function, which</w:t>
      </w:r>
      <w:r>
        <w:rPr>
          <w:rFonts w:ascii="Avenir Book" w:hAnsi="Avenir Book" w:cs="Arial Hebrew Scholar"/>
          <w:sz w:val="24"/>
          <w:szCs w:val="24"/>
        </w:rPr>
        <w:t xml:space="preserve"> allows you to search and replace text. To reveal all of these functions, simply click the expansion arrow:</w:t>
      </w:r>
    </w:p>
    <w:p w14:paraId="5BB48F02" w14:textId="565D1094" w:rsidR="0045264B" w:rsidRDefault="0045264B" w:rsidP="00AB683D">
      <w:pPr>
        <w:rPr>
          <w:rFonts w:ascii="Avenir Book" w:hAnsi="Avenir Book" w:cs="Arial Hebrew Scholar"/>
          <w:color w:val="548DD4" w:themeColor="text2" w:themeTint="99"/>
          <w:sz w:val="24"/>
          <w:szCs w:val="24"/>
        </w:rPr>
      </w:pPr>
      <w:r w:rsidRPr="0045264B">
        <w:rPr>
          <w:rFonts w:ascii="Avenir Book" w:hAnsi="Avenir Book" w:cs="Arial Hebrew Scholar"/>
          <w:noProof/>
          <w:color w:val="548DD4" w:themeColor="text2" w:themeTint="99"/>
          <w:sz w:val="24"/>
          <w:szCs w:val="24"/>
          <w:lang w:val="en-US" w:eastAsia="en-US"/>
        </w:rPr>
        <w:drawing>
          <wp:inline distT="0" distB="0" distL="0" distR="0" wp14:anchorId="5E081FEC" wp14:editId="61C07290">
            <wp:extent cx="5728569" cy="622300"/>
            <wp:effectExtent l="0" t="0" r="12065"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1">
                      <a:extLst>
                        <a:ext uri="{28A0092B-C50C-407E-A947-70E740481C1C}">
                          <a14:useLocalDpi xmlns:a14="http://schemas.microsoft.com/office/drawing/2010/main" val="0"/>
                        </a:ext>
                      </a:extLst>
                    </a:blip>
                    <a:srcRect b="-2083"/>
                    <a:stretch/>
                  </pic:blipFill>
                  <pic:spPr bwMode="auto">
                    <a:xfrm>
                      <a:off x="0" y="0"/>
                      <a:ext cx="5731510" cy="622620"/>
                    </a:xfrm>
                    <a:prstGeom prst="rect">
                      <a:avLst/>
                    </a:prstGeom>
                    <a:noFill/>
                    <a:ln>
                      <a:noFill/>
                    </a:ln>
                    <a:extLst>
                      <a:ext uri="{53640926-AAD7-44d8-BBD7-CCE9431645EC}">
                        <a14:shadowObscured xmlns:a14="http://schemas.microsoft.com/office/drawing/2010/main"/>
                      </a:ext>
                    </a:extLst>
                  </pic:spPr>
                </pic:pic>
              </a:graphicData>
            </a:graphic>
          </wp:inline>
        </w:drawing>
      </w:r>
    </w:p>
    <w:p w14:paraId="0071264C" w14:textId="339C15E6" w:rsidR="00C43F41" w:rsidRDefault="00C43F41" w:rsidP="00AB683D">
      <w:pPr>
        <w:rPr>
          <w:rFonts w:ascii="Avenir Book" w:hAnsi="Avenir Book" w:cs="Arial Hebrew Scholar"/>
          <w:sz w:val="24"/>
          <w:szCs w:val="24"/>
        </w:rPr>
      </w:pPr>
      <w:r>
        <w:rPr>
          <w:rFonts w:ascii="Avenir Book" w:hAnsi="Avenir Book" w:cs="Arial Hebrew Scholar"/>
          <w:sz w:val="24"/>
          <w:szCs w:val="24"/>
        </w:rPr>
        <w:t>This will cause for the area to expand:</w:t>
      </w:r>
    </w:p>
    <w:p w14:paraId="6CA226E5" w14:textId="07E74FC9" w:rsidR="00C43F41" w:rsidRDefault="00C43F41" w:rsidP="00AB683D">
      <w:pPr>
        <w:rPr>
          <w:rFonts w:ascii="Avenir Book" w:hAnsi="Avenir Book" w:cs="Arial Hebrew Scholar"/>
          <w:color w:val="548DD4" w:themeColor="text2" w:themeTint="99"/>
          <w:sz w:val="24"/>
          <w:szCs w:val="24"/>
        </w:rPr>
      </w:pPr>
      <w:r>
        <w:rPr>
          <w:rFonts w:ascii="Avenir Book" w:hAnsi="Avenir Book" w:cs="Arial Hebrew Scholar"/>
          <w:noProof/>
          <w:color w:val="548DD4" w:themeColor="text2" w:themeTint="99"/>
          <w:sz w:val="24"/>
          <w:szCs w:val="24"/>
          <w:lang w:val="en-US" w:eastAsia="en-US"/>
        </w:rPr>
        <w:drawing>
          <wp:inline distT="0" distB="0" distL="0" distR="0" wp14:anchorId="2A4C2FAC" wp14:editId="1BC75DB3">
            <wp:extent cx="5731510" cy="1033689"/>
            <wp:effectExtent l="0" t="0" r="8890" b="8255"/>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033689"/>
                    </a:xfrm>
                    <a:prstGeom prst="rect">
                      <a:avLst/>
                    </a:prstGeom>
                    <a:noFill/>
                    <a:ln>
                      <a:noFill/>
                    </a:ln>
                  </pic:spPr>
                </pic:pic>
              </a:graphicData>
            </a:graphic>
          </wp:inline>
        </w:drawing>
      </w:r>
    </w:p>
    <w:p w14:paraId="42485136" w14:textId="3B82A328" w:rsidR="00C43F41" w:rsidRDefault="00C43F41" w:rsidP="00C43F41">
      <w:pPr>
        <w:rPr>
          <w:rFonts w:ascii="Avenir Book" w:hAnsi="Avenir Book" w:cs="Arial Hebrew Scholar"/>
          <w:sz w:val="24"/>
          <w:szCs w:val="24"/>
        </w:rPr>
      </w:pPr>
      <w:r>
        <w:rPr>
          <w:rFonts w:ascii="Avenir Book" w:hAnsi="Avenir Book" w:cs="Arial Hebrew Scholar"/>
          <w:sz w:val="24"/>
          <w:szCs w:val="24"/>
        </w:rPr>
        <w:lastRenderedPageBreak/>
        <w:t>Selecting the button again will cause for the bar to collapse into its default position.</w:t>
      </w:r>
      <w:r w:rsidR="00CB3BDA">
        <w:rPr>
          <w:rFonts w:ascii="Avenir Book" w:hAnsi="Avenir Book" w:cs="Arial Hebrew Scholar"/>
          <w:sz w:val="24"/>
          <w:szCs w:val="24"/>
        </w:rPr>
        <w:t xml:space="preserve"> The search bar matches an inputted regular expression against the code contained within the editing interface. All matches will be highlighted with a unique colour that is set inside of the language support.</w:t>
      </w:r>
      <w:r w:rsidR="005371EF">
        <w:rPr>
          <w:rFonts w:ascii="Avenir Book" w:hAnsi="Avenir Book" w:cs="Arial Hebrew Scholar"/>
          <w:sz w:val="24"/>
          <w:szCs w:val="24"/>
        </w:rPr>
        <w:t xml:space="preserve"> Simply write an expression and hit the search button:</w:t>
      </w:r>
    </w:p>
    <w:p w14:paraId="4D98A62D" w14:textId="52F3F391" w:rsidR="005371EF" w:rsidRDefault="005371EF" w:rsidP="00C43F41">
      <w:pPr>
        <w:rPr>
          <w:rFonts w:ascii="Avenir Book" w:hAnsi="Avenir Book" w:cs="Arial Hebrew Scholar"/>
          <w:sz w:val="24"/>
          <w:szCs w:val="24"/>
        </w:rPr>
      </w:pPr>
      <w:r>
        <w:rPr>
          <w:noProof/>
          <w:color w:val="365F91" w:themeColor="accent1" w:themeShade="BF"/>
          <w:lang w:val="en-US" w:eastAsia="en-US"/>
        </w:rPr>
        <w:drawing>
          <wp:inline distT="0" distB="0" distL="0" distR="0" wp14:anchorId="73D3DCB6" wp14:editId="46B6EB4C">
            <wp:extent cx="5715000" cy="2466025"/>
            <wp:effectExtent l="0" t="0" r="0" b="0"/>
            <wp:docPr id="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6964" cy="2466873"/>
                    </a:xfrm>
                    <a:prstGeom prst="rect">
                      <a:avLst/>
                    </a:prstGeom>
                    <a:noFill/>
                    <a:ln>
                      <a:noFill/>
                    </a:ln>
                  </pic:spPr>
                </pic:pic>
              </a:graphicData>
            </a:graphic>
          </wp:inline>
        </w:drawing>
      </w:r>
    </w:p>
    <w:p w14:paraId="4A626D19" w14:textId="2266EF12" w:rsidR="00C43F41" w:rsidRPr="00734184" w:rsidRDefault="005371EF" w:rsidP="00AB683D">
      <w:pPr>
        <w:rPr>
          <w:rFonts w:ascii="Avenir Book" w:hAnsi="Avenir Book" w:cs="Arial Hebrew Scholar"/>
          <w:sz w:val="24"/>
          <w:szCs w:val="24"/>
        </w:rPr>
      </w:pPr>
      <w:r>
        <w:rPr>
          <w:rFonts w:ascii="Avenir Book" w:hAnsi="Avenir Book" w:cs="Arial Hebrew Scholar"/>
          <w:sz w:val="24"/>
          <w:szCs w:val="24"/>
        </w:rPr>
        <w:t>Once the matches have been found, you now have the ability to instantly replace all the matches with a set string. To do this, write your replacement string inside of the replace text input box and hit the replace button. The above image shows some HTML tags being replaced with the string “&lt;test&gt;”.</w:t>
      </w:r>
    </w:p>
    <w:p w14:paraId="006A770D" w14:textId="650C63F6" w:rsidR="00AE6EB5"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File system</w:t>
      </w:r>
    </w:p>
    <w:p w14:paraId="312692DD" w14:textId="7B429023" w:rsidR="00734184" w:rsidRDefault="00734184" w:rsidP="00AB683D">
      <w:pPr>
        <w:rPr>
          <w:rFonts w:ascii="Avenir Book" w:hAnsi="Avenir Book" w:cs="Arial Hebrew Scholar"/>
          <w:sz w:val="24"/>
          <w:szCs w:val="24"/>
        </w:rPr>
      </w:pPr>
      <w:r>
        <w:rPr>
          <w:rFonts w:ascii="Avenir Book" w:hAnsi="Avenir Book" w:cs="Arial Hebrew Scholar"/>
          <w:sz w:val="24"/>
          <w:szCs w:val="24"/>
        </w:rPr>
        <w:t>Able aims to make writing code easier. One way of doing this, able provides a way for the user to manage entire directories of code from within the editor. To use this function, navigate to the top menu bar and select “Open folder”:</w:t>
      </w:r>
      <w:r>
        <w:rPr>
          <w:rFonts w:ascii="Avenir Book" w:hAnsi="Avenir Book" w:cs="Arial Hebrew Scholar"/>
          <w:noProof/>
          <w:sz w:val="24"/>
          <w:szCs w:val="24"/>
          <w:lang w:val="en-US" w:eastAsia="en-US"/>
        </w:rPr>
        <w:drawing>
          <wp:inline distT="0" distB="0" distL="0" distR="0" wp14:anchorId="0788458E" wp14:editId="0147617A">
            <wp:extent cx="5699944" cy="1252855"/>
            <wp:effectExtent l="25400" t="25400" r="15240" b="17145"/>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3">
                      <a:extLst>
                        <a:ext uri="{28A0092B-C50C-407E-A947-70E740481C1C}">
                          <a14:useLocalDpi xmlns:a14="http://schemas.microsoft.com/office/drawing/2010/main" val="0"/>
                        </a:ext>
                      </a:extLst>
                    </a:blip>
                    <a:srcRect l="222"/>
                    <a:stretch/>
                  </pic:blipFill>
                  <pic:spPr bwMode="auto">
                    <a:xfrm>
                      <a:off x="0" y="0"/>
                      <a:ext cx="5704862" cy="1253936"/>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43A0913D" w14:textId="2A732843" w:rsidR="00734184" w:rsidRPr="00DC05C4" w:rsidRDefault="00734184" w:rsidP="00AB683D">
      <w:pPr>
        <w:rPr>
          <w:rFonts w:ascii="Avenir Book" w:hAnsi="Avenir Book" w:cs="Arial Hebrew Scholar"/>
          <w:sz w:val="24"/>
          <w:szCs w:val="24"/>
        </w:rPr>
      </w:pPr>
      <w:r>
        <w:rPr>
          <w:rFonts w:ascii="Avenir Book" w:hAnsi="Avenir Book" w:cs="Arial Hebrew Scholar"/>
          <w:sz w:val="24"/>
          <w:szCs w:val="24"/>
        </w:rPr>
        <w:t xml:space="preserve">This will cause for Able to locate the selected directory and display all of its contents inside of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file tree widget. From here, you have the ability to quickly access any file displayed.</w:t>
      </w:r>
    </w:p>
    <w:p w14:paraId="0129EF70" w14:textId="06B341E2" w:rsidR="00734184" w:rsidRPr="00DC05C4" w:rsidRDefault="00DC05C4" w:rsidP="00AB683D">
      <w:pPr>
        <w:rPr>
          <w:rFonts w:ascii="Avenir Book" w:hAnsi="Avenir Book" w:cs="Arial Hebrew Scholar"/>
          <w:color w:val="548DD4" w:themeColor="text2" w:themeTint="99"/>
          <w:sz w:val="24"/>
          <w:szCs w:val="24"/>
        </w:rPr>
      </w:pPr>
      <w:r w:rsidRPr="00DC05C4">
        <w:rPr>
          <w:rFonts w:ascii="Avenir Book" w:hAnsi="Avenir Book" w:cs="Arial Hebrew Scholar"/>
          <w:noProof/>
          <w:color w:val="548DD4" w:themeColor="text2" w:themeTint="99"/>
          <w:sz w:val="24"/>
          <w:szCs w:val="24"/>
          <w:lang w:val="en-US" w:eastAsia="en-US"/>
        </w:rPr>
        <w:lastRenderedPageBreak/>
        <w:drawing>
          <wp:inline distT="0" distB="0" distL="0" distR="0" wp14:anchorId="427B3287" wp14:editId="017F781E">
            <wp:extent cx="3987800" cy="3886200"/>
            <wp:effectExtent l="25400" t="25400" r="25400" b="2540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4">
                      <a:extLst>
                        <a:ext uri="{28A0092B-C50C-407E-A947-70E740481C1C}">
                          <a14:useLocalDpi xmlns:a14="http://schemas.microsoft.com/office/drawing/2010/main" val="0"/>
                        </a:ext>
                      </a:extLst>
                    </a:blip>
                    <a:srcRect t="970"/>
                    <a:stretch/>
                  </pic:blipFill>
                  <pic:spPr bwMode="auto">
                    <a:xfrm>
                      <a:off x="0" y="0"/>
                      <a:ext cx="3987800" cy="388620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2763B540" w14:textId="2BFBEFA8"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Workplace memory</w:t>
      </w:r>
    </w:p>
    <w:p w14:paraId="4D33B56D" w14:textId="5491A9B2" w:rsidR="00DC05C4" w:rsidRDefault="00DC05C4" w:rsidP="00AB683D">
      <w:pPr>
        <w:rPr>
          <w:rFonts w:ascii="Avenir Book" w:hAnsi="Avenir Book" w:cs="Arial Hebrew Scholar"/>
          <w:sz w:val="24"/>
          <w:szCs w:val="24"/>
        </w:rPr>
      </w:pPr>
      <w:r>
        <w:rPr>
          <w:rFonts w:ascii="Avenir Book" w:hAnsi="Avenir Book" w:cs="Arial Hebrew Scholar"/>
          <w:sz w:val="24"/>
          <w:szCs w:val="24"/>
        </w:rPr>
        <w:t xml:space="preserve">Whenever you close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application, your entire workplace will be instantly and automatically saved. Then, the next time you open Able it will be re-loaded. Because we know it’s annoying when you have to locate multiple files in order to set up your workspace. To use this feature, you don’t have to do anything.  </w:t>
      </w:r>
    </w:p>
    <w:p w14:paraId="7328055A" w14:textId="77777777" w:rsidR="002A2630" w:rsidRDefault="002A2630" w:rsidP="00AB683D">
      <w:pPr>
        <w:rPr>
          <w:rFonts w:ascii="Avenir Book" w:hAnsi="Avenir Book" w:cs="Arial Hebrew Scholar"/>
          <w:sz w:val="24"/>
          <w:szCs w:val="24"/>
        </w:rPr>
      </w:pPr>
    </w:p>
    <w:p w14:paraId="616238EA" w14:textId="77777777" w:rsidR="002A2630" w:rsidRDefault="002A2630" w:rsidP="00AB683D">
      <w:pPr>
        <w:rPr>
          <w:rFonts w:ascii="Avenir Book" w:hAnsi="Avenir Book" w:cs="Arial Hebrew Scholar"/>
          <w:sz w:val="24"/>
          <w:szCs w:val="24"/>
        </w:rPr>
      </w:pPr>
    </w:p>
    <w:p w14:paraId="102E6684" w14:textId="77777777" w:rsidR="002A2630" w:rsidRDefault="002A2630" w:rsidP="00AB683D">
      <w:pPr>
        <w:rPr>
          <w:rFonts w:ascii="Avenir Book" w:hAnsi="Avenir Book" w:cs="Arial Hebrew Scholar"/>
          <w:sz w:val="24"/>
          <w:szCs w:val="24"/>
        </w:rPr>
      </w:pPr>
    </w:p>
    <w:p w14:paraId="5F1F92F1" w14:textId="77777777" w:rsidR="002A2630" w:rsidRDefault="002A2630" w:rsidP="00AB683D">
      <w:pPr>
        <w:rPr>
          <w:rFonts w:ascii="Avenir Book" w:hAnsi="Avenir Book" w:cs="Arial Hebrew Scholar"/>
          <w:sz w:val="24"/>
          <w:szCs w:val="24"/>
        </w:rPr>
      </w:pPr>
    </w:p>
    <w:p w14:paraId="59552235" w14:textId="77777777" w:rsidR="002A2630" w:rsidRDefault="002A2630" w:rsidP="00AB683D">
      <w:pPr>
        <w:rPr>
          <w:rFonts w:ascii="Avenir Book" w:hAnsi="Avenir Book" w:cs="Arial Hebrew Scholar"/>
          <w:sz w:val="24"/>
          <w:szCs w:val="24"/>
        </w:rPr>
      </w:pPr>
    </w:p>
    <w:p w14:paraId="320E325B" w14:textId="77777777" w:rsidR="002A2630" w:rsidRDefault="002A2630" w:rsidP="00AB683D">
      <w:pPr>
        <w:rPr>
          <w:rFonts w:ascii="Avenir Book" w:hAnsi="Avenir Book" w:cs="Arial Hebrew Scholar"/>
          <w:sz w:val="24"/>
          <w:szCs w:val="24"/>
        </w:rPr>
      </w:pPr>
    </w:p>
    <w:p w14:paraId="65AEA47F" w14:textId="77777777" w:rsidR="002A2630" w:rsidRDefault="002A2630" w:rsidP="00AB683D">
      <w:pPr>
        <w:rPr>
          <w:rFonts w:ascii="Avenir Book" w:hAnsi="Avenir Book" w:cs="Arial Hebrew Scholar"/>
          <w:sz w:val="24"/>
          <w:szCs w:val="24"/>
        </w:rPr>
      </w:pPr>
    </w:p>
    <w:p w14:paraId="77E99B5D" w14:textId="77777777" w:rsidR="002A2630" w:rsidRDefault="002A2630" w:rsidP="00AB683D">
      <w:pPr>
        <w:rPr>
          <w:rFonts w:ascii="Avenir Book" w:hAnsi="Avenir Book" w:cs="Arial Hebrew Scholar"/>
          <w:sz w:val="24"/>
          <w:szCs w:val="24"/>
        </w:rPr>
      </w:pPr>
    </w:p>
    <w:p w14:paraId="57FA28F5" w14:textId="77777777" w:rsidR="002A2630" w:rsidRDefault="002A2630" w:rsidP="00AB683D">
      <w:pPr>
        <w:rPr>
          <w:rFonts w:ascii="Avenir Book" w:hAnsi="Avenir Book" w:cs="Arial Hebrew Scholar"/>
          <w:sz w:val="24"/>
          <w:szCs w:val="24"/>
        </w:rPr>
      </w:pPr>
    </w:p>
    <w:p w14:paraId="330227AE" w14:textId="77777777" w:rsidR="002A2630" w:rsidRPr="002A2630" w:rsidRDefault="002A2630" w:rsidP="00AB683D">
      <w:pPr>
        <w:rPr>
          <w:rFonts w:ascii="Avenir Book" w:hAnsi="Avenir Book" w:cs="Arial Hebrew Scholar"/>
          <w:sz w:val="24"/>
          <w:szCs w:val="24"/>
        </w:rPr>
      </w:pPr>
    </w:p>
    <w:p w14:paraId="1BFB5D01" w14:textId="64143487"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lastRenderedPageBreak/>
        <w:t>Customising Able</w:t>
      </w:r>
    </w:p>
    <w:p w14:paraId="3C444CB3" w14:textId="4BCA561E" w:rsidR="00AE6EB5" w:rsidRDefault="00AE6EB5" w:rsidP="00AE6EB5">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Themes</w:t>
      </w:r>
    </w:p>
    <w:p w14:paraId="00DDA35F" w14:textId="47CFAB66" w:rsidR="002A2630" w:rsidRDefault="002A2630" w:rsidP="00AE6EB5">
      <w:pPr>
        <w:rPr>
          <w:rFonts w:ascii="Avenir Book" w:hAnsi="Avenir Book" w:cs="Arial Hebrew Scholar"/>
          <w:sz w:val="24"/>
          <w:szCs w:val="24"/>
        </w:rPr>
      </w:pPr>
      <w:r>
        <w:rPr>
          <w:rFonts w:ascii="Avenir Book" w:hAnsi="Avenir Book" w:cs="Arial Hebrew Scholar"/>
          <w:sz w:val="24"/>
          <w:szCs w:val="24"/>
        </w:rPr>
        <w:t>Able comes pre-packed with two different themes: The light theme and the dark theme.</w:t>
      </w:r>
    </w:p>
    <w:p w14:paraId="6CE3C0CE" w14:textId="77777777" w:rsidR="002A2630" w:rsidRDefault="002A2630" w:rsidP="002A2630">
      <w:pPr>
        <w:jc w:val="center"/>
      </w:pPr>
      <w:r>
        <w:rPr>
          <w:noProof/>
          <w:lang w:val="en-US" w:eastAsia="en-US"/>
        </w:rPr>
        <w:drawing>
          <wp:inline distT="0" distB="0" distL="0" distR="0" wp14:anchorId="786897EB" wp14:editId="5F990097">
            <wp:extent cx="2774950" cy="2094104"/>
            <wp:effectExtent l="0" t="0" r="0" b="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t xml:space="preserve">  </w:t>
      </w:r>
      <w:r>
        <w:rPr>
          <w:noProof/>
          <w:lang w:val="en-US" w:eastAsia="en-US"/>
        </w:rPr>
        <w:drawing>
          <wp:inline distT="0" distB="0" distL="0" distR="0" wp14:anchorId="0BB88231" wp14:editId="40674367">
            <wp:extent cx="2837081" cy="2095012"/>
            <wp:effectExtent l="0" t="0" r="8255" b="0"/>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2C52506A" w14:textId="6015B6EA" w:rsidR="002A2630" w:rsidRDefault="002A2630" w:rsidP="00AE6EB5">
      <w:pPr>
        <w:rPr>
          <w:rFonts w:ascii="Avenir Book" w:hAnsi="Avenir Book" w:cs="Arial Hebrew Scholar"/>
          <w:sz w:val="24"/>
          <w:szCs w:val="24"/>
        </w:rPr>
      </w:pPr>
      <w:r>
        <w:rPr>
          <w:rFonts w:ascii="Avenir Book" w:hAnsi="Avenir Book" w:cs="Arial Hebrew Scholar"/>
          <w:sz w:val="24"/>
          <w:szCs w:val="24"/>
        </w:rPr>
        <w:t xml:space="preserve">These themes have been specially developed to follow a common design style called “Minimalistic”. </w:t>
      </w:r>
      <w:r w:rsidR="00AB4F1E">
        <w:rPr>
          <w:rFonts w:ascii="Avenir Book" w:hAnsi="Avenir Book" w:cs="Arial Hebrew Scholar"/>
          <w:sz w:val="24"/>
          <w:szCs w:val="24"/>
        </w:rPr>
        <w:t>This means that the default themes use very simple colour pallets and sleek UI design in order to provide the user with a calm environment. To change the theme within able, simply navigate to the settings menu by selecting Window&gt;More. You should be presented with a window such as this:</w:t>
      </w:r>
    </w:p>
    <w:p w14:paraId="5F3ECA83" w14:textId="4DF88B2E" w:rsidR="00AB4F1E" w:rsidRDefault="00AB4F1E" w:rsidP="00AE6EB5">
      <w:pPr>
        <w:rPr>
          <w:rFonts w:ascii="Avenir Book" w:hAnsi="Avenir Book" w:cs="Arial Hebrew Scholar"/>
          <w:sz w:val="24"/>
          <w:szCs w:val="24"/>
        </w:rPr>
      </w:pPr>
      <w:r>
        <w:rPr>
          <w:rFonts w:ascii="Avenir Book" w:hAnsi="Avenir Book" w:cs="Arial Hebrew Scholar"/>
          <w:noProof/>
          <w:sz w:val="24"/>
          <w:szCs w:val="24"/>
          <w:lang w:val="en-US" w:eastAsia="en-US"/>
        </w:rPr>
        <w:drawing>
          <wp:inline distT="0" distB="0" distL="0" distR="0" wp14:anchorId="3BE40932" wp14:editId="1ACAA117">
            <wp:extent cx="5731510" cy="3232898"/>
            <wp:effectExtent l="0" t="0" r="889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3232898"/>
                    </a:xfrm>
                    <a:prstGeom prst="rect">
                      <a:avLst/>
                    </a:prstGeom>
                    <a:noFill/>
                    <a:ln>
                      <a:noFill/>
                    </a:ln>
                  </pic:spPr>
                </pic:pic>
              </a:graphicData>
            </a:graphic>
          </wp:inline>
        </w:drawing>
      </w:r>
    </w:p>
    <w:p w14:paraId="6A92AB85" w14:textId="1ECC04EF" w:rsidR="00AB4F1E" w:rsidRDefault="00AB4F1E" w:rsidP="00AE6EB5">
      <w:pPr>
        <w:rPr>
          <w:rFonts w:ascii="Avenir Book" w:hAnsi="Avenir Book" w:cs="Arial Hebrew Scholar"/>
          <w:sz w:val="24"/>
          <w:szCs w:val="24"/>
        </w:rPr>
      </w:pPr>
      <w:r>
        <w:rPr>
          <w:rFonts w:ascii="Avenir Book" w:hAnsi="Avenir Book" w:cs="Arial Hebrew Scholar"/>
          <w:sz w:val="24"/>
          <w:szCs w:val="24"/>
        </w:rPr>
        <w:lastRenderedPageBreak/>
        <w:t>By simply clicking the drop down arrow (displayed inside of the blue circle) you will be presented with a selection of installed themes. Click any one and Able will instantly begin using that theme.</w:t>
      </w:r>
    </w:p>
    <w:p w14:paraId="5FBFE735" w14:textId="5440766E" w:rsidR="00AB4F1E" w:rsidRPr="00674CC4" w:rsidRDefault="00AB4F1E" w:rsidP="00AE6EB5">
      <w:pPr>
        <w:rPr>
          <w:rFonts w:ascii="Avenir Book" w:hAnsi="Avenir Book" w:cs="Arial Hebrew Scholar"/>
          <w:sz w:val="24"/>
          <w:szCs w:val="24"/>
        </w:rPr>
      </w:pPr>
      <w:r>
        <w:rPr>
          <w:rFonts w:ascii="Avenir Book" w:hAnsi="Avenir Book" w:cs="Arial Hebrew Scholar"/>
          <w:sz w:val="24"/>
          <w:szCs w:val="24"/>
        </w:rPr>
        <w:t xml:space="preserve">To install your own theme, you need to write your own QCSS style </w:t>
      </w:r>
      <w:r w:rsidR="008E1E1B">
        <w:rPr>
          <w:rFonts w:ascii="Avenir Book" w:hAnsi="Avenir Book" w:cs="Arial Hebrew Scholar"/>
          <w:sz w:val="24"/>
          <w:szCs w:val="24"/>
        </w:rPr>
        <w:t>sheet, which</w:t>
      </w:r>
      <w:r>
        <w:rPr>
          <w:rFonts w:ascii="Avenir Book" w:hAnsi="Avenir Book" w:cs="Arial Hebrew Scholar"/>
          <w:sz w:val="24"/>
          <w:szCs w:val="24"/>
        </w:rPr>
        <w:t xml:space="preserve"> confirms to Able’s widget guidelines. For examples please see the default light and dark themes that are provided.</w:t>
      </w:r>
      <w:r w:rsidR="008E1E1B">
        <w:rPr>
          <w:rFonts w:ascii="Avenir Book" w:hAnsi="Avenir Book" w:cs="Arial Hebrew Scholar"/>
          <w:sz w:val="24"/>
          <w:szCs w:val="24"/>
        </w:rPr>
        <w:t xml:space="preserve"> Once you have done this, simply place the new the</w:t>
      </w:r>
      <w:r w:rsidR="00F860FE">
        <w:rPr>
          <w:rFonts w:ascii="Avenir Book" w:hAnsi="Avenir Book" w:cs="Arial Hebrew Scholar"/>
          <w:sz w:val="24"/>
          <w:szCs w:val="24"/>
        </w:rPr>
        <w:t xml:space="preserve">me inside of the able directory </w:t>
      </w:r>
      <w:r w:rsidR="00267723">
        <w:rPr>
          <w:rFonts w:ascii="Avenir Book" w:hAnsi="Avenir Book" w:cs="Arial Hebrew Scholar"/>
          <w:sz w:val="24"/>
          <w:szCs w:val="24"/>
        </w:rPr>
        <w:t>“Able/libs/</w:t>
      </w:r>
      <w:proofErr w:type="spellStart"/>
      <w:r w:rsidR="00267723">
        <w:rPr>
          <w:rFonts w:ascii="Avenir Book" w:hAnsi="Avenir Book" w:cs="Arial Hebrew Scholar"/>
          <w:sz w:val="24"/>
          <w:szCs w:val="24"/>
        </w:rPr>
        <w:t>css</w:t>
      </w:r>
      <w:proofErr w:type="spellEnd"/>
      <w:r w:rsidR="00267723">
        <w:rPr>
          <w:rFonts w:ascii="Avenir Book" w:hAnsi="Avenir Book" w:cs="Arial Hebrew Scholar"/>
          <w:sz w:val="24"/>
          <w:szCs w:val="24"/>
        </w:rPr>
        <w:t>”</w:t>
      </w:r>
      <w:r w:rsidR="00674CC4">
        <w:rPr>
          <w:rFonts w:ascii="Avenir Book" w:hAnsi="Avenir Book" w:cs="Arial Hebrew Scholar"/>
          <w:sz w:val="24"/>
          <w:szCs w:val="24"/>
        </w:rPr>
        <w:t>.</w:t>
      </w:r>
    </w:p>
    <w:p w14:paraId="7F215199" w14:textId="53D95BBE"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Language support</w:t>
      </w:r>
    </w:p>
    <w:p w14:paraId="1DF1E613" w14:textId="2D8BBD24" w:rsidR="00AB683D" w:rsidRDefault="002267DA" w:rsidP="00AB683D">
      <w:pPr>
        <w:rPr>
          <w:rFonts w:ascii="Avenir Book" w:hAnsi="Avenir Book" w:cs="Arial Hebrew Scholar"/>
          <w:sz w:val="24"/>
          <w:szCs w:val="24"/>
        </w:rPr>
      </w:pPr>
      <w:r>
        <w:rPr>
          <w:rFonts w:ascii="Avenir Book" w:hAnsi="Avenir Book" w:cs="Arial Hebrew Scholar"/>
          <w:sz w:val="24"/>
          <w:szCs w:val="24"/>
        </w:rPr>
        <w:t>Able automatically selects the appropriate language support file for the document, which you are editing. So usually, you don’t have to worry about it. However, if you feel the need to use a different language support file then simply change it from within the code editor footer bar.</w:t>
      </w:r>
    </w:p>
    <w:p w14:paraId="24788593" w14:textId="3753893F" w:rsidR="00650464" w:rsidRDefault="00650464"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To create you own language support file (Users may want to do this to support a language that isn’t supported by default by Able). Firstly, you need to define the file pre-fixes that this file applies to. For example the C++ file uses “</w:t>
      </w:r>
      <w:proofErr w:type="gramStart"/>
      <w:r>
        <w:rPr>
          <w:rFonts w:ascii="Avenir Book" w:hAnsi="Avenir Book" w:cs="Arial Hebrew Scholar"/>
          <w:sz w:val="24"/>
          <w:szCs w:val="24"/>
        </w:rPr>
        <w:t>.h</w:t>
      </w:r>
      <w:proofErr w:type="gramEnd"/>
      <w:r>
        <w:rPr>
          <w:rFonts w:ascii="Avenir Book" w:hAnsi="Avenir Book" w:cs="Arial Hebrew Scholar"/>
          <w:sz w:val="24"/>
          <w:szCs w:val="24"/>
        </w:rPr>
        <w:t>” and “.</w:t>
      </w:r>
      <w:proofErr w:type="spellStart"/>
      <w:r>
        <w:rPr>
          <w:rFonts w:ascii="Avenir Book" w:hAnsi="Avenir Book" w:cs="Arial Hebrew Scholar"/>
          <w:sz w:val="24"/>
          <w:szCs w:val="24"/>
        </w:rPr>
        <w:t>cpp</w:t>
      </w:r>
      <w:proofErr w:type="spellEnd"/>
      <w:r>
        <w:rPr>
          <w:rFonts w:ascii="Avenir Book" w:hAnsi="Avenir Book" w:cs="Arial Hebrew Scholar"/>
          <w:sz w:val="24"/>
          <w:szCs w:val="24"/>
        </w:rPr>
        <w:t>”. Once you have defined these you can begin writing your expressions that will be used within the syntax highlighter. Able allows for 16 expressions to be used. It doesn’t really matter what order the expressions are added as log as the first two are preserved for comments and the last two are reserved for auto-completion. For more detail on this matter please look inside one of the default packed language support files.</w:t>
      </w:r>
    </w:p>
    <w:p w14:paraId="74B90E88" w14:textId="77777777" w:rsidR="002A2630" w:rsidRDefault="002A2630" w:rsidP="00AB683D">
      <w:pPr>
        <w:rPr>
          <w:rFonts w:ascii="Avenir Book" w:hAnsi="Avenir Book" w:cs="Arial Hebrew Scholar"/>
          <w:color w:val="7F7F7F" w:themeColor="text1" w:themeTint="80"/>
          <w:sz w:val="40"/>
          <w:szCs w:val="40"/>
        </w:rPr>
      </w:pPr>
    </w:p>
    <w:p w14:paraId="1E7C80B6" w14:textId="77777777" w:rsidR="003E57A5" w:rsidRDefault="003E57A5" w:rsidP="00AB683D">
      <w:pPr>
        <w:rPr>
          <w:rFonts w:ascii="Avenir Book" w:hAnsi="Avenir Book" w:cs="Arial Hebrew Scholar"/>
          <w:color w:val="7F7F7F" w:themeColor="text1" w:themeTint="80"/>
          <w:sz w:val="40"/>
          <w:szCs w:val="40"/>
        </w:rPr>
      </w:pPr>
    </w:p>
    <w:p w14:paraId="46291B06" w14:textId="77777777" w:rsidR="00F11AAB" w:rsidRDefault="00F11AAB" w:rsidP="00AB683D">
      <w:pPr>
        <w:rPr>
          <w:rFonts w:ascii="Avenir Book" w:hAnsi="Avenir Book" w:cs="Arial Hebrew Scholar"/>
          <w:color w:val="7F7F7F" w:themeColor="text1" w:themeTint="80"/>
          <w:sz w:val="40"/>
          <w:szCs w:val="40"/>
        </w:rPr>
      </w:pPr>
    </w:p>
    <w:p w14:paraId="31FE8D26" w14:textId="77777777" w:rsidR="00F11AAB" w:rsidRDefault="00F11AAB" w:rsidP="00AB683D">
      <w:pPr>
        <w:rPr>
          <w:rFonts w:ascii="Avenir Book" w:hAnsi="Avenir Book" w:cs="Arial Hebrew Scholar"/>
          <w:color w:val="7F7F7F" w:themeColor="text1" w:themeTint="80"/>
          <w:sz w:val="40"/>
          <w:szCs w:val="40"/>
        </w:rPr>
      </w:pPr>
    </w:p>
    <w:p w14:paraId="0D79A7BA" w14:textId="77777777" w:rsidR="00F11AAB" w:rsidRDefault="00F11AAB" w:rsidP="00AB683D">
      <w:pPr>
        <w:rPr>
          <w:rFonts w:ascii="Avenir Book" w:hAnsi="Avenir Book" w:cs="Arial Hebrew Scholar"/>
          <w:color w:val="7F7F7F" w:themeColor="text1" w:themeTint="80"/>
          <w:sz w:val="40"/>
          <w:szCs w:val="40"/>
        </w:rPr>
      </w:pPr>
    </w:p>
    <w:p w14:paraId="7A8D19A0" w14:textId="77777777" w:rsidR="00F11AAB" w:rsidRDefault="00F11AAB" w:rsidP="00AB683D">
      <w:pPr>
        <w:rPr>
          <w:rFonts w:ascii="Avenir Book" w:hAnsi="Avenir Book" w:cs="Arial Hebrew Scholar"/>
          <w:color w:val="7F7F7F" w:themeColor="text1" w:themeTint="80"/>
          <w:sz w:val="40"/>
          <w:szCs w:val="40"/>
        </w:rPr>
      </w:pPr>
    </w:p>
    <w:p w14:paraId="296296F7" w14:textId="37620365" w:rsidR="003E57A5" w:rsidRDefault="003E57A5"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Thank you for reading. We can</w:t>
      </w:r>
      <w:r w:rsidR="00F11AAB">
        <w:rPr>
          <w:rFonts w:ascii="Avenir Book" w:hAnsi="Avenir Book" w:cs="Arial Hebrew Scholar"/>
          <w:sz w:val="24"/>
          <w:szCs w:val="24"/>
        </w:rPr>
        <w:t>’</w:t>
      </w:r>
      <w:r>
        <w:rPr>
          <w:rFonts w:ascii="Avenir Book" w:hAnsi="Avenir Book" w:cs="Arial Hebrew Scholar"/>
          <w:sz w:val="24"/>
          <w:szCs w:val="24"/>
        </w:rPr>
        <w:t>t wait to see what you have made.</w:t>
      </w:r>
    </w:p>
    <w:p w14:paraId="0E0EB2D1" w14:textId="77777777" w:rsidR="00AB4F1E" w:rsidRDefault="00AB4F1E"/>
    <w:bookmarkStart w:id="68" w:name="_Toc323558742"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bookmarkStart w:id="69" w:name="_Toc322778070" w:displacedByCustomXml="prev"/>
        <w:bookmarkStart w:id="70" w:name="_Toc322782352" w:displacedByCustomXml="prev"/>
        <w:p w14:paraId="330A4740" w14:textId="50C4F41E" w:rsidR="00550C44" w:rsidRDefault="00550C44" w:rsidP="00550C44">
          <w:pPr>
            <w:pStyle w:val="AppendixHeading"/>
            <w:numPr>
              <w:ilvl w:val="0"/>
              <w:numId w:val="0"/>
            </w:numPr>
          </w:pPr>
          <w:r>
            <w:rPr>
              <w:rFonts w:asciiTheme="minorHAnsi" w:eastAsiaTheme="minorEastAsia" w:hAnsiTheme="minorHAnsi" w:cstheme="minorBidi"/>
              <w:bCs/>
              <w:color w:val="auto"/>
              <w:sz w:val="22"/>
              <w:szCs w:val="22"/>
            </w:rPr>
            <w:tab/>
          </w:r>
          <w:r>
            <w:t>8. Appendices</w:t>
          </w:r>
          <w:bookmarkEnd w:id="68"/>
          <w:r>
            <w:t xml:space="preserve"> </w:t>
          </w:r>
        </w:p>
        <w:bookmarkStart w:id="71" w:name="_Toc323558743" w:displacedByCustomXml="next"/>
        <w:bookmarkStart w:id="72" w:name="_Toc323143956" w:displacedByCustomXml="next"/>
        <w:sdt>
          <w:sdtPr>
            <w:rPr>
              <w:rFonts w:asciiTheme="minorHAnsi" w:eastAsiaTheme="minorEastAsia" w:hAnsiTheme="minorHAnsi" w:cstheme="minorBidi"/>
              <w:bCs/>
              <w:color w:val="auto"/>
              <w:sz w:val="22"/>
              <w:szCs w:val="22"/>
            </w:rPr>
            <w:id w:val="-573587230"/>
            <w:bibliography/>
          </w:sdtPr>
          <w:sdtEndPr>
            <w:rPr>
              <w:bCs w:val="0"/>
            </w:rPr>
          </w:sdtEndPr>
          <w:sdtContent>
            <w:p w14:paraId="7611F550" w14:textId="7C435660" w:rsidR="000A32B7" w:rsidRPr="00550C44" w:rsidRDefault="003E7935" w:rsidP="00550C44">
              <w:pPr>
                <w:pStyle w:val="AppendixHeading"/>
                <w:numPr>
                  <w:ilvl w:val="0"/>
                  <w:numId w:val="0"/>
                </w:numPr>
                <w:ind w:left="720"/>
                <w:rPr>
                  <w:rFonts w:asciiTheme="minorHAnsi" w:eastAsiaTheme="minorEastAsia" w:hAnsiTheme="minorHAnsi" w:cstheme="minorBidi"/>
                  <w:sz w:val="22"/>
                </w:rPr>
              </w:pPr>
              <w:proofErr w:type="spellStart"/>
              <w:r w:rsidRPr="00550C44">
                <w:rPr>
                  <w:rFonts w:asciiTheme="minorHAnsi" w:eastAsia="Times New Roman" w:hAnsiTheme="minorHAnsi" w:cs="Times New Roman"/>
                  <w:color w:val="000000"/>
                  <w:sz w:val="22"/>
                  <w:lang w:eastAsia="en-US"/>
                </w:rPr>
                <w:t>Advait</w:t>
              </w:r>
              <w:proofErr w:type="spellEnd"/>
              <w:r w:rsidRPr="00550C44">
                <w:rPr>
                  <w:rFonts w:asciiTheme="minorHAnsi" w:eastAsia="Times New Roman" w:hAnsiTheme="minorHAnsi" w:cs="Times New Roman"/>
                  <w:color w:val="000000"/>
                  <w:sz w:val="22"/>
                  <w:lang w:eastAsia="en-US"/>
                </w:rPr>
                <w:t xml:space="preserve"> </w:t>
              </w:r>
              <w:proofErr w:type="spellStart"/>
              <w:r w:rsidRPr="00550C44">
                <w:rPr>
                  <w:rFonts w:asciiTheme="minorHAnsi" w:eastAsia="Times New Roman" w:hAnsiTheme="minorHAnsi" w:cs="Times New Roman"/>
                  <w:color w:val="000000"/>
                  <w:sz w:val="22"/>
                  <w:lang w:eastAsia="en-US"/>
                </w:rPr>
                <w:t>Sarkar</w:t>
              </w:r>
              <w:proofErr w:type="spellEnd"/>
              <w:proofErr w:type="gramStart"/>
              <w:r w:rsidR="001C4B61" w:rsidRPr="00550C44">
                <w:rPr>
                  <w:rFonts w:asciiTheme="minorHAnsi" w:eastAsia="Times New Roman" w:hAnsiTheme="minorHAnsi" w:cs="Times New Roman"/>
                  <w:color w:val="000000"/>
                  <w:sz w:val="22"/>
                  <w:lang w:eastAsia="en-US"/>
                </w:rPr>
                <w:t>.</w:t>
              </w:r>
              <w:r w:rsidRPr="00550C44">
                <w:rPr>
                  <w:rFonts w:asciiTheme="minorHAnsi" w:eastAsia="Times New Roman" w:hAnsiTheme="minorHAnsi" w:cs="Times New Roman"/>
                  <w:color w:val="000000"/>
                  <w:sz w:val="22"/>
                  <w:lang w:eastAsia="en-US"/>
                </w:rPr>
                <w:t>,</w:t>
              </w:r>
              <w:proofErr w:type="gramEnd"/>
              <w:r w:rsidRPr="00550C44">
                <w:rPr>
                  <w:rFonts w:asciiTheme="minorHAnsi" w:eastAsia="Times New Roman" w:hAnsiTheme="minorHAnsi" w:cs="Times New Roman"/>
                  <w:color w:val="000000"/>
                  <w:sz w:val="22"/>
                  <w:lang w:eastAsia="en-US"/>
                </w:rPr>
                <w:t xml:space="preserve"> 2015</w:t>
              </w:r>
              <w:r w:rsidR="000D2C17" w:rsidRPr="00550C44">
                <w:rPr>
                  <w:rFonts w:asciiTheme="minorHAnsi" w:eastAsia="Times New Roman" w:hAnsiTheme="minorHAnsi" w:cs="Times New Roman"/>
                  <w:color w:val="000000"/>
                  <w:sz w:val="22"/>
                  <w:lang w:eastAsia="en-US"/>
                </w:rPr>
                <w:t>. </w:t>
              </w:r>
              <w:proofErr w:type="gramStart"/>
              <w:r w:rsidR="000D2C17" w:rsidRPr="00550C44">
                <w:rPr>
                  <w:rFonts w:asciiTheme="minorHAnsi" w:eastAsia="Times New Roman" w:hAnsiTheme="minorHAnsi" w:cs="Times New Roman"/>
                  <w:i/>
                  <w:iCs/>
                  <w:color w:val="000000"/>
                  <w:sz w:val="22"/>
                  <w:lang w:eastAsia="en-US"/>
                </w:rPr>
                <w:t>The impact of syntax colouring on program comprehension.</w:t>
              </w:r>
              <w:proofErr w:type="gramEnd"/>
              <w:r w:rsidR="000D2C17" w:rsidRPr="00550C44">
                <w:rPr>
                  <w:rFonts w:asciiTheme="minorHAnsi" w:eastAsia="Times New Roman" w:hAnsiTheme="minorHAnsi" w:cs="Times New Roman"/>
                  <w:color w:val="000000"/>
                  <w:sz w:val="22"/>
                  <w:lang w:eastAsia="en-US"/>
                </w:rPr>
                <w:t> Available</w:t>
              </w:r>
              <w:r w:rsidR="002E189C" w:rsidRPr="00550C44">
                <w:rPr>
                  <w:rFonts w:asciiTheme="minorHAnsi" w:eastAsia="Times New Roman" w:hAnsiTheme="minorHAnsi" w:cs="Times New Roman"/>
                  <w:color w:val="000000"/>
                  <w:sz w:val="22"/>
                  <w:lang w:eastAsia="en-US"/>
                </w:rPr>
                <w:t xml:space="preserve"> at</w:t>
              </w:r>
              <w:r w:rsidR="000D2C17" w:rsidRPr="00550C44">
                <w:rPr>
                  <w:rFonts w:asciiTheme="minorHAnsi" w:eastAsia="Times New Roman" w:hAnsiTheme="minorHAnsi" w:cs="Times New Roman"/>
                  <w:color w:val="000000"/>
                  <w:sz w:val="22"/>
                  <w:lang w:eastAsia="en-US"/>
                </w:rPr>
                <w:t xml:space="preserve">: https://www.cl.cam.ac.uk/~as2006/files/sarkar_2015_syntax_colouring.pdf. </w:t>
              </w:r>
              <w:r w:rsidR="00101B5E" w:rsidRPr="00550C44">
                <w:rPr>
                  <w:rFonts w:asciiTheme="minorHAnsi" w:eastAsia="Times New Roman" w:hAnsiTheme="minorHAnsi" w:cs="Times New Roman"/>
                  <w:color w:val="000000"/>
                  <w:sz w:val="22"/>
                  <w:lang w:eastAsia="en-US"/>
                </w:rPr>
                <w:t xml:space="preserve">[Accessed </w:t>
              </w:r>
              <w:r w:rsidR="000D2C17" w:rsidRPr="00550C44">
                <w:rPr>
                  <w:rFonts w:asciiTheme="minorHAnsi" w:eastAsia="Times New Roman" w:hAnsiTheme="minorHAnsi" w:cs="Times New Roman"/>
                  <w:color w:val="000000"/>
                  <w:sz w:val="22"/>
                  <w:lang w:eastAsia="en-US"/>
                </w:rPr>
                <w:t>6th March 2016</w:t>
              </w:r>
              <w:r w:rsidR="00101B5E" w:rsidRPr="00550C44">
                <w:rPr>
                  <w:rFonts w:asciiTheme="minorHAnsi" w:eastAsia="Times New Roman" w:hAnsiTheme="minorHAnsi" w:cs="Times New Roman"/>
                  <w:color w:val="000000"/>
                  <w:sz w:val="22"/>
                  <w:lang w:eastAsia="en-US"/>
                </w:rPr>
                <w:t>]</w:t>
              </w:r>
              <w:r w:rsidR="000D2C17" w:rsidRPr="00550C44">
                <w:rPr>
                  <w:rFonts w:asciiTheme="minorHAnsi" w:eastAsia="Times New Roman" w:hAnsiTheme="minorHAnsi" w:cs="Times New Roman"/>
                  <w:color w:val="000000"/>
                  <w:sz w:val="22"/>
                  <w:lang w:eastAsia="en-US"/>
                </w:rPr>
                <w:t>.</w:t>
              </w:r>
              <w:bookmarkEnd w:id="70"/>
              <w:bookmarkEnd w:id="69"/>
              <w:bookmarkEnd w:id="72"/>
              <w:bookmarkEnd w:id="71"/>
            </w:p>
            <w:p w14:paraId="173F832C" w14:textId="5BDB8C38" w:rsidR="000A32B7" w:rsidRPr="00C40444" w:rsidRDefault="000A32B7" w:rsidP="000A32B7">
              <w:pPr>
                <w:pStyle w:val="ReferenceHeading"/>
                <w:ind w:firstLine="720"/>
                <w:rPr>
                  <w:rFonts w:asciiTheme="minorHAnsi" w:eastAsiaTheme="minorEastAsia" w:hAnsiTheme="minorHAnsi" w:cstheme="minorBidi"/>
                  <w:bCs w:val="0"/>
                  <w:sz w:val="22"/>
                </w:rPr>
              </w:pPr>
              <w:bookmarkStart w:id="73" w:name="_Toc322005635"/>
              <w:bookmarkStart w:id="74" w:name="_Toc322355877"/>
              <w:bookmarkStart w:id="75" w:name="_Toc322541587"/>
              <w:bookmarkStart w:id="76" w:name="_Toc322778071"/>
              <w:bookmarkStart w:id="77" w:name="_Toc322782353"/>
              <w:bookmarkStart w:id="78" w:name="_Toc323143957"/>
              <w:bookmarkStart w:id="79" w:name="_Toc323558744"/>
              <w:r w:rsidRPr="00C40444">
                <w:rPr>
                  <w:rFonts w:asciiTheme="minorHAnsi" w:eastAsiaTheme="minorEastAsia" w:hAnsiTheme="minorHAnsi" w:cstheme="minorBidi"/>
                  <w:bCs w:val="0"/>
                  <w:sz w:val="22"/>
                </w:rPr>
                <w:t>Android Studio</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2016. IDE for the development of android applications [online]</w:t>
              </w:r>
              <w:bookmarkEnd w:id="73"/>
              <w:bookmarkEnd w:id="74"/>
              <w:bookmarkEnd w:id="75"/>
              <w:bookmarkEnd w:id="76"/>
              <w:bookmarkEnd w:id="77"/>
              <w:bookmarkEnd w:id="78"/>
              <w:bookmarkEnd w:id="79"/>
            </w:p>
            <w:p w14:paraId="7A97FB55" w14:textId="715925DC" w:rsidR="000A32B7" w:rsidRPr="00C40444" w:rsidRDefault="000A32B7" w:rsidP="000A32B7">
              <w:r w:rsidRPr="00C40444">
                <w:tab/>
                <w:t>Available at: http://developer.android.com/sdk/index.html [Accessed 2016 March 7]</w:t>
              </w:r>
            </w:p>
            <w:p w14:paraId="19A84F44" w14:textId="2E2851EC" w:rsidR="0066645A" w:rsidRPr="00C40444" w:rsidRDefault="0070043E" w:rsidP="0066645A">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Alfred V. </w:t>
              </w:r>
              <w:proofErr w:type="spellStart"/>
              <w:r w:rsidRPr="00C40444">
                <w:rPr>
                  <w:rFonts w:eastAsia="Times New Roman" w:cs="Arial"/>
                  <w:color w:val="000000"/>
                  <w:shd w:val="clear" w:color="auto" w:fill="FFFFFF"/>
                  <w:lang w:val="en-US" w:eastAsia="en-US"/>
                </w:rPr>
                <w:t>Aho</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2006.</w:t>
              </w:r>
              <w:r w:rsidR="0066645A" w:rsidRPr="00C40444">
                <w:rPr>
                  <w:rFonts w:eastAsia="Times New Roman" w:cs="Arial"/>
                  <w:color w:val="000000"/>
                  <w:shd w:val="clear" w:color="auto" w:fill="FFFFFF"/>
                  <w:lang w:val="en-US" w:eastAsia="en-US"/>
                </w:rPr>
                <w:t> </w:t>
              </w:r>
              <w:r w:rsidR="0066645A" w:rsidRPr="00C40444">
                <w:rPr>
                  <w:rFonts w:eastAsia="Times New Roman" w:cs="Arial"/>
                  <w:i/>
                  <w:iCs/>
                  <w:color w:val="000000"/>
                  <w:shd w:val="clear" w:color="auto" w:fill="FFFFFF"/>
                  <w:lang w:val="en-US" w:eastAsia="en-US"/>
                </w:rPr>
                <w:t>Compilers: Principles, Techniques, and Tools (2nd Edition)</w:t>
              </w:r>
              <w:r w:rsidR="00692A60" w:rsidRPr="00C40444">
                <w:rPr>
                  <w:rFonts w:eastAsia="Times New Roman" w:cs="Arial"/>
                  <w:color w:val="000000"/>
                  <w:shd w:val="clear" w:color="auto" w:fill="FFFFFF"/>
                  <w:lang w:val="en-US" w:eastAsia="en-US"/>
                </w:rPr>
                <w:t xml:space="preserve">, </w:t>
              </w:r>
              <w:r w:rsidR="0066645A" w:rsidRPr="00C40444">
                <w:rPr>
                  <w:rFonts w:eastAsia="Times New Roman" w:cs="Arial"/>
                  <w:color w:val="000000"/>
                  <w:shd w:val="clear" w:color="auto" w:fill="FFFFFF"/>
                  <w:lang w:val="en-US" w:eastAsia="en-US"/>
                </w:rPr>
                <w:t>Addison Wesley.</w:t>
              </w:r>
            </w:p>
            <w:p w14:paraId="7E8FC434" w14:textId="77777777" w:rsidR="00CC3D04" w:rsidRPr="00C40444" w:rsidRDefault="00CC3D04" w:rsidP="0066645A">
              <w:pPr>
                <w:spacing w:after="0" w:line="240" w:lineRule="auto"/>
                <w:ind w:left="720"/>
                <w:rPr>
                  <w:rFonts w:eastAsia="Times New Roman" w:cs="Arial"/>
                  <w:color w:val="000000"/>
                  <w:shd w:val="clear" w:color="auto" w:fill="FFFFFF"/>
                  <w:lang w:val="en-US" w:eastAsia="en-US"/>
                </w:rPr>
              </w:pPr>
            </w:p>
            <w:p w14:paraId="517CBA54" w14:textId="2E05C376" w:rsidR="00CC3D04" w:rsidRPr="00C40444" w:rsidRDefault="00CC3D04" w:rsidP="00CC3D04">
              <w:pPr>
                <w:spacing w:after="0" w:line="240" w:lineRule="auto"/>
                <w:ind w:left="720"/>
                <w:rPr>
                  <w:rFonts w:eastAsia="Times New Roman" w:cs="Arial"/>
                  <w:i/>
                  <w:iCs/>
                  <w:color w:val="000000"/>
                  <w:u w:val="single"/>
                  <w:shd w:val="clear" w:color="auto" w:fill="FFFFFF"/>
                  <w:lang w:val="en-US" w:eastAsia="en-US"/>
                </w:rPr>
              </w:pPr>
              <w:proofErr w:type="spellStart"/>
              <w:r w:rsidRPr="00C40444">
                <w:rPr>
                  <w:rFonts w:eastAsia="Times New Roman" w:cs="Arial"/>
                  <w:color w:val="000000"/>
                  <w:shd w:val="clear" w:color="auto" w:fill="FFFFFF"/>
                  <w:lang w:val="en-US" w:eastAsia="en-US"/>
                </w:rPr>
                <w:t>As’ad</w:t>
              </w:r>
              <w:proofErr w:type="spellEnd"/>
              <w:r w:rsidRPr="00C40444">
                <w:rPr>
                  <w:rFonts w:eastAsia="Times New Roman" w:cs="Arial"/>
                  <w:color w:val="000000"/>
                  <w:shd w:val="clear" w:color="auto" w:fill="FFFFFF"/>
                  <w:lang w:val="en-US" w:eastAsia="en-US"/>
                </w:rPr>
                <w:t xml:space="preserve"> Mahmoud </w:t>
              </w:r>
              <w:proofErr w:type="spellStart"/>
              <w:r w:rsidRPr="00C40444">
                <w:rPr>
                  <w:rFonts w:eastAsia="Times New Roman" w:cs="Arial"/>
                  <w:color w:val="000000"/>
                  <w:shd w:val="clear" w:color="auto" w:fill="FFFFFF"/>
                  <w:lang w:val="en-US" w:eastAsia="en-US"/>
                </w:rPr>
                <w:t>Alnaser</w:t>
              </w:r>
              <w:proofErr w:type="spellEnd"/>
              <w:r w:rsidRPr="00C40444">
                <w:rPr>
                  <w:rFonts w:eastAsia="Times New Roman" w:cs="Arial"/>
                  <w:color w:val="000000"/>
                  <w:shd w:val="clear" w:color="auto" w:fill="FFFFFF"/>
                  <w:lang w:val="en-US" w:eastAsia="en-US"/>
                </w:rPr>
                <w:t xml:space="preserve">, Omar </w:t>
              </w:r>
              <w:proofErr w:type="spellStart"/>
              <w:proofErr w:type="gramStart"/>
              <w:r w:rsidRPr="00C40444">
                <w:rPr>
                  <w:rFonts w:eastAsia="Times New Roman" w:cs="Arial"/>
                  <w:color w:val="000000"/>
                  <w:shd w:val="clear" w:color="auto" w:fill="FFFFFF"/>
                  <w:lang w:val="en-US" w:eastAsia="en-US"/>
                </w:rPr>
                <w:t>AlHeyasat</w:t>
              </w:r>
              <w:proofErr w:type="spellEnd"/>
              <w:r w:rsidRPr="00C40444">
                <w:rPr>
                  <w:rFonts w:eastAsia="Times New Roman" w:cs="Arial"/>
                  <w:color w:val="000000"/>
                  <w:shd w:val="clear" w:color="auto" w:fill="FFFFFF"/>
                  <w:lang w:val="en-US" w:eastAsia="en-US"/>
                </w:rPr>
                <w:t xml:space="preserve"> ,</w:t>
              </w:r>
              <w:proofErr w:type="gramEnd"/>
              <w:r w:rsidRPr="00C40444">
                <w:rPr>
                  <w:rFonts w:eastAsia="Times New Roman" w:cs="Arial"/>
                  <w:color w:val="000000"/>
                  <w:shd w:val="clear" w:color="auto" w:fill="FFFFFF"/>
                  <w:lang w:val="en-US" w:eastAsia="en-US"/>
                </w:rPr>
                <w:t xml:space="preserve"> Ashraf Abdel-</w:t>
              </w:r>
              <w:proofErr w:type="spellStart"/>
              <w:r w:rsidRPr="00C40444">
                <w:rPr>
                  <w:rFonts w:eastAsia="Times New Roman" w:cs="Arial"/>
                  <w:color w:val="000000"/>
                  <w:shd w:val="clear" w:color="auto" w:fill="FFFFFF"/>
                  <w:lang w:val="en-US" w:eastAsia="en-US"/>
                </w:rPr>
                <w:t>Karim</w:t>
              </w:r>
              <w:proofErr w:type="spellEnd"/>
              <w:r w:rsidRPr="00C40444">
                <w:rPr>
                  <w:rFonts w:eastAsia="Times New Roman" w:cs="Arial"/>
                  <w:color w:val="000000"/>
                  <w:shd w:val="clear" w:color="auto" w:fill="FFFFFF"/>
                  <w:lang w:val="en-US" w:eastAsia="en-US"/>
                </w:rPr>
                <w:t xml:space="preserve"> Abu-</w:t>
              </w:r>
              <w:proofErr w:type="spellStart"/>
              <w:r w:rsidRPr="00C40444">
                <w:rPr>
                  <w:rFonts w:eastAsia="Times New Roman" w:cs="Arial"/>
                  <w:color w:val="000000"/>
                  <w:shd w:val="clear" w:color="auto" w:fill="FFFFFF"/>
                  <w:lang w:val="en-US" w:eastAsia="en-US"/>
                </w:rPr>
                <w:t>Ein</w:t>
              </w:r>
              <w:proofErr w:type="spellEnd"/>
              <w:r w:rsidRPr="00C40444">
                <w:rPr>
                  <w:rFonts w:eastAsia="Times New Roman" w:cs="Arial"/>
                  <w:color w:val="000000"/>
                  <w:shd w:val="clear" w:color="auto" w:fill="FFFFFF"/>
                  <w:lang w:val="en-US" w:eastAsia="en-US"/>
                </w:rPr>
                <w:t xml:space="preserve">, </w:t>
              </w:r>
              <w:proofErr w:type="spellStart"/>
              <w:r w:rsidRPr="00C40444">
                <w:rPr>
                  <w:rFonts w:eastAsia="Times New Roman" w:cs="Arial"/>
                  <w:color w:val="000000"/>
                  <w:shd w:val="clear" w:color="auto" w:fill="FFFFFF"/>
                  <w:lang w:val="en-US" w:eastAsia="en-US"/>
                </w:rPr>
                <w:t>Hazem</w:t>
              </w:r>
              <w:proofErr w:type="spellEnd"/>
              <w:r w:rsidRPr="00C40444">
                <w:rPr>
                  <w:rFonts w:eastAsia="Times New Roman" w:cs="Arial"/>
                  <w:color w:val="000000"/>
                  <w:shd w:val="clear" w:color="auto" w:fill="FFFFFF"/>
                  <w:lang w:val="en-US" w:eastAsia="en-US"/>
                </w:rPr>
                <w:t xml:space="preserve"> (</w:t>
              </w:r>
              <w:proofErr w:type="spellStart"/>
              <w:r w:rsidRPr="00C40444">
                <w:rPr>
                  <w:rFonts w:eastAsia="Times New Roman" w:cs="Arial"/>
                  <w:color w:val="000000"/>
                  <w:shd w:val="clear" w:color="auto" w:fill="FFFFFF"/>
                  <w:lang w:val="en-US" w:eastAsia="en-US"/>
                </w:rPr>
                <w:t>Moh’d</w:t>
              </w:r>
              <w:proofErr w:type="spellEnd"/>
              <w:r w:rsidRPr="00C40444">
                <w:rPr>
                  <w:rFonts w:eastAsia="Times New Roman" w:cs="Arial"/>
                  <w:color w:val="000000"/>
                  <w:shd w:val="clear" w:color="auto" w:fill="FFFFFF"/>
                  <w:lang w:val="en-US" w:eastAsia="en-US"/>
                </w:rPr>
                <w:t xml:space="preserve"> Said) </w:t>
              </w:r>
              <w:proofErr w:type="spellStart"/>
              <w:r w:rsidRPr="00C40444">
                <w:rPr>
                  <w:rFonts w:eastAsia="Times New Roman" w:cs="Arial"/>
                  <w:color w:val="000000"/>
                  <w:shd w:val="clear" w:color="auto" w:fill="FFFFFF"/>
                  <w:lang w:val="en-US" w:eastAsia="en-US"/>
                </w:rPr>
                <w:t>Hatamleh</w:t>
              </w:r>
              <w:proofErr w:type="spellEnd"/>
              <w:r w:rsidRPr="00C40444">
                <w:rPr>
                  <w:rFonts w:eastAsia="Times New Roman" w:cs="Arial"/>
                  <w:color w:val="000000"/>
                  <w:shd w:val="clear" w:color="auto" w:fill="FFFFFF"/>
                  <w:lang w:val="en-US" w:eastAsia="en-US"/>
                </w:rPr>
                <w:t xml:space="preserve"> and Ahmed A. M. </w:t>
              </w:r>
              <w:proofErr w:type="spellStart"/>
              <w:r w:rsidRPr="00C40444">
                <w:rPr>
                  <w:rFonts w:eastAsia="Times New Roman" w:cs="Arial"/>
                  <w:color w:val="000000"/>
                  <w:shd w:val="clear" w:color="auto" w:fill="FFFFFF"/>
                  <w:lang w:val="en-US" w:eastAsia="en-US"/>
                </w:rPr>
                <w:t>Sharadqeh</w:t>
              </w:r>
              <w:proofErr w:type="spellEnd"/>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2012. Time Comparing between Java and C++ Software</w:t>
              </w:r>
              <w:proofErr w:type="gramStart"/>
              <w:r w:rsidRPr="00C40444">
                <w:rPr>
                  <w:rFonts w:eastAsia="Times New Roman" w:cs="Arial"/>
                  <w:color w:val="000000"/>
                  <w:shd w:val="clear" w:color="auto" w:fill="FFFFFF"/>
                  <w:lang w:val="en-US" w:eastAsia="en-US"/>
                </w:rPr>
                <w:t xml:space="preserve">,  </w:t>
              </w:r>
              <w:r w:rsidRPr="00C40444">
                <w:rPr>
                  <w:rFonts w:eastAsia="Times New Roman" w:cs="Arial"/>
                  <w:i/>
                  <w:iCs/>
                  <w:color w:val="000000"/>
                  <w:shd w:val="clear" w:color="auto" w:fill="FFFFFF"/>
                  <w:lang w:val="en-US" w:eastAsia="en-US"/>
                </w:rPr>
                <w:t>Journal</w:t>
              </w:r>
              <w:proofErr w:type="gramEnd"/>
              <w:r w:rsidRPr="00C40444">
                <w:rPr>
                  <w:rFonts w:eastAsia="Times New Roman" w:cs="Arial"/>
                  <w:i/>
                  <w:iCs/>
                  <w:color w:val="000000"/>
                  <w:shd w:val="clear" w:color="auto" w:fill="FFFFFF"/>
                  <w:lang w:val="en-US" w:eastAsia="en-US"/>
                </w:rPr>
                <w:t xml:space="preserve"> of Software Engineering and Applications, </w:t>
              </w:r>
              <w:r w:rsidRPr="00C40444">
                <w:rPr>
                  <w:rFonts w:eastAsia="Times New Roman" w:cs="Arial"/>
                  <w:color w:val="000000"/>
                  <w:shd w:val="clear" w:color="auto" w:fill="FFFFFF"/>
                  <w:lang w:val="en-US" w:eastAsia="en-US"/>
                </w:rPr>
                <w:t>5, pp. 630-633 [Online]. Available at: </w:t>
              </w:r>
              <w:hyperlink r:id="rId96" w:history="1">
                <w:r w:rsidRPr="00C40444">
                  <w:rPr>
                    <w:rStyle w:val="Hyperlink"/>
                    <w:rFonts w:eastAsia="Times New Roman" w:cs="Arial"/>
                    <w:i/>
                    <w:iCs/>
                    <w:shd w:val="clear" w:color="auto" w:fill="FFFFFF"/>
                    <w:lang w:val="en-US" w:eastAsia="en-US"/>
                  </w:rPr>
                  <w:t>http://file.scirp.org/pdf/JSEA20120800010_60440877.pdf</w:t>
                </w:r>
              </w:hyperlink>
            </w:p>
            <w:p w14:paraId="4A329146" w14:textId="757394C6" w:rsidR="00CC3D04" w:rsidRPr="00C40444" w:rsidRDefault="00CC3D04" w:rsidP="00805A88">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14 April 2016].</w:t>
              </w:r>
            </w:p>
            <w:p w14:paraId="469DDA79" w14:textId="7B315138" w:rsidR="000D2C17" w:rsidRPr="00C40444" w:rsidRDefault="000D2C17" w:rsidP="000A32B7">
              <w:pPr>
                <w:pStyle w:val="ReferenceHeading"/>
                <w:ind w:firstLine="720"/>
                <w:rPr>
                  <w:rFonts w:asciiTheme="minorHAnsi" w:eastAsiaTheme="minorEastAsia" w:hAnsiTheme="minorHAnsi" w:cstheme="minorBidi"/>
                  <w:bCs w:val="0"/>
                  <w:sz w:val="22"/>
                </w:rPr>
              </w:pPr>
              <w:bookmarkStart w:id="80" w:name="_Toc322005636"/>
              <w:bookmarkStart w:id="81" w:name="_Toc322355878"/>
              <w:bookmarkStart w:id="82" w:name="_Toc322541588"/>
              <w:bookmarkStart w:id="83" w:name="_Toc322778072"/>
              <w:bookmarkStart w:id="84" w:name="_Toc322782354"/>
              <w:bookmarkStart w:id="85" w:name="_Toc323143958"/>
              <w:bookmarkStart w:id="86" w:name="_Toc323558745"/>
              <w:r w:rsidRPr="00C40444">
                <w:rPr>
                  <w:rFonts w:asciiTheme="minorHAnsi" w:eastAsiaTheme="minorEastAsia" w:hAnsiTheme="minorHAnsi" w:cstheme="minorBidi"/>
                  <w:bCs w:val="0"/>
                  <w:sz w:val="22"/>
                </w:rPr>
                <w:t>Atom</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2015. Code editor [online]</w:t>
              </w:r>
              <w:bookmarkEnd w:id="80"/>
              <w:bookmarkEnd w:id="81"/>
              <w:bookmarkEnd w:id="82"/>
              <w:bookmarkEnd w:id="83"/>
              <w:bookmarkEnd w:id="84"/>
              <w:bookmarkEnd w:id="85"/>
              <w:bookmarkEnd w:id="86"/>
            </w:p>
            <w:p w14:paraId="30D31EA9" w14:textId="77777777" w:rsidR="000D2C17" w:rsidRPr="00C40444" w:rsidRDefault="000D2C17" w:rsidP="000D2C17">
              <w:r w:rsidRPr="00C40444">
                <w:tab/>
                <w:t>Available at: http://www.atom.io  [Accessed 2015 October 12]</w:t>
              </w:r>
            </w:p>
            <w:p w14:paraId="091FD2C9" w14:textId="5726810A" w:rsidR="008F1410" w:rsidRPr="00C40444" w:rsidRDefault="008F1410" w:rsidP="000D2C17">
              <w:pPr>
                <w:pStyle w:val="ReferenceHeading"/>
                <w:ind w:firstLine="720"/>
                <w:rPr>
                  <w:rFonts w:asciiTheme="minorHAnsi" w:eastAsiaTheme="minorEastAsia" w:hAnsiTheme="minorHAnsi" w:cstheme="minorBidi"/>
                  <w:bCs w:val="0"/>
                  <w:sz w:val="22"/>
                </w:rPr>
              </w:pPr>
              <w:bookmarkStart w:id="87" w:name="_Toc322005637"/>
              <w:bookmarkStart w:id="88" w:name="_Toc322355879"/>
              <w:bookmarkStart w:id="89" w:name="_Toc322541589"/>
              <w:bookmarkStart w:id="90" w:name="_Toc322778073"/>
              <w:bookmarkStart w:id="91" w:name="_Toc322782355"/>
              <w:bookmarkStart w:id="92" w:name="_Toc323143959"/>
              <w:bookmarkStart w:id="93" w:name="_Toc323558746"/>
              <w:proofErr w:type="spellStart"/>
              <w:r w:rsidRPr="00C40444">
                <w:rPr>
                  <w:rFonts w:asciiTheme="minorHAnsi" w:eastAsiaTheme="minorEastAsia" w:hAnsiTheme="minorHAnsi" w:cstheme="minorBidi"/>
                  <w:bCs w:val="0"/>
                  <w:sz w:val="22"/>
                </w:rPr>
                <w:t>Biomedcentral</w:t>
              </w:r>
              <w:proofErr w:type="spellEnd"/>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2015. Efficiency comparison of languages [online]</w:t>
              </w:r>
              <w:bookmarkEnd w:id="87"/>
              <w:bookmarkEnd w:id="88"/>
              <w:bookmarkEnd w:id="89"/>
              <w:bookmarkEnd w:id="90"/>
              <w:bookmarkEnd w:id="91"/>
              <w:bookmarkEnd w:id="92"/>
              <w:bookmarkEnd w:id="93"/>
            </w:p>
            <w:p w14:paraId="6F7BD2F3" w14:textId="7266C6E9" w:rsidR="006A1D38" w:rsidRPr="00C40444" w:rsidRDefault="008F1410" w:rsidP="00391EA2">
              <w:r w:rsidRPr="00C40444">
                <w:tab/>
                <w:t>Available at</w:t>
              </w:r>
              <w:r w:rsidR="002E189C" w:rsidRPr="00C40444">
                <w:t xml:space="preserve">: </w:t>
              </w:r>
              <w:r w:rsidR="00391EA2" w:rsidRPr="00C40444">
                <w:t>http://bmcbioinformatics.biomedcentral.com/articles/10.1186/1471-2105-9-82</w:t>
              </w:r>
              <w:r w:rsidR="006A1D38" w:rsidRPr="00C40444">
                <w:tab/>
                <w:t>[Accessed 2015 October 14]</w:t>
              </w:r>
            </w:p>
            <w:p w14:paraId="01354EAB" w14:textId="3AA4964B" w:rsidR="000D2C17" w:rsidRPr="00C40444" w:rsidRDefault="000D2C17" w:rsidP="000D2C17">
              <w:pPr>
                <w:pStyle w:val="ReferenceHeading"/>
                <w:ind w:firstLine="720"/>
                <w:rPr>
                  <w:rFonts w:asciiTheme="minorHAnsi" w:eastAsiaTheme="minorEastAsia" w:hAnsiTheme="minorHAnsi" w:cstheme="minorBidi"/>
                  <w:bCs w:val="0"/>
                  <w:sz w:val="22"/>
                </w:rPr>
              </w:pPr>
              <w:bookmarkStart w:id="94" w:name="_Toc322005638"/>
              <w:bookmarkStart w:id="95" w:name="_Toc322355880"/>
              <w:bookmarkStart w:id="96" w:name="_Toc322541590"/>
              <w:bookmarkStart w:id="97" w:name="_Toc322778074"/>
              <w:bookmarkStart w:id="98" w:name="_Toc322782356"/>
              <w:bookmarkStart w:id="99" w:name="_Toc323143960"/>
              <w:bookmarkStart w:id="100" w:name="_Toc323558747"/>
              <w:proofErr w:type="spellStart"/>
              <w:r w:rsidRPr="00C40444">
                <w:rPr>
                  <w:rFonts w:asciiTheme="minorHAnsi" w:eastAsiaTheme="minorEastAsia" w:hAnsiTheme="minorHAnsi" w:cstheme="minorBidi"/>
                  <w:bCs w:val="0"/>
                  <w:sz w:val="22"/>
                </w:rPr>
                <w:t>Businessdictionary</w:t>
              </w:r>
              <w:proofErr w:type="spellEnd"/>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2015. Software engineering definition [online]</w:t>
              </w:r>
              <w:bookmarkEnd w:id="94"/>
              <w:bookmarkEnd w:id="95"/>
              <w:bookmarkEnd w:id="96"/>
              <w:bookmarkEnd w:id="97"/>
              <w:bookmarkEnd w:id="98"/>
              <w:bookmarkEnd w:id="99"/>
              <w:bookmarkEnd w:id="100"/>
            </w:p>
            <w:p w14:paraId="7F80B816" w14:textId="66DD0BDF" w:rsidR="000D2C17" w:rsidRPr="00C40444" w:rsidRDefault="000D2C17" w:rsidP="00391EA2">
              <w:r w:rsidRPr="00C40444">
                <w:tab/>
                <w:t>Available at: http://www.businessdictionary.com/definition/software-engineering.html</w:t>
              </w:r>
              <w:r w:rsidRPr="00C40444">
                <w:tab/>
                <w:t>[Accessed 2015 October 12]</w:t>
              </w:r>
            </w:p>
            <w:p w14:paraId="4A782EC9" w14:textId="3263D30E" w:rsidR="00ED1A76" w:rsidRPr="00C40444" w:rsidRDefault="00FD63C8" w:rsidP="00E760C0">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Craig Trim</w:t>
              </w:r>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2016.</w:t>
              </w:r>
              <w:r w:rsidR="00E760C0" w:rsidRPr="00C40444">
                <w:rPr>
                  <w:rFonts w:eastAsia="Times New Roman" w:cs="Arial"/>
                  <w:color w:val="000000"/>
                  <w:shd w:val="clear" w:color="auto" w:fill="FFFFFF"/>
                  <w:lang w:val="en-US" w:eastAsia="en-US"/>
                </w:rPr>
                <w:t> </w:t>
              </w:r>
              <w:r w:rsidR="00E760C0" w:rsidRPr="00C40444">
                <w:rPr>
                  <w:rFonts w:eastAsia="Times New Roman" w:cs="Arial"/>
                  <w:i/>
                  <w:iCs/>
                  <w:color w:val="000000"/>
                  <w:shd w:val="clear" w:color="auto" w:fill="FFFFFF"/>
                  <w:lang w:val="en-US" w:eastAsia="en-US"/>
                </w:rPr>
                <w:t>The Art of Tokenization, </w:t>
              </w:r>
              <w:r w:rsidR="00E760C0" w:rsidRPr="00C40444">
                <w:rPr>
                  <w:rFonts w:eastAsia="Times New Roman" w:cs="Arial"/>
                  <w:color w:val="000000"/>
                  <w:shd w:val="clear" w:color="auto" w:fill="FFFFFF"/>
                  <w:lang w:val="en-US" w:eastAsia="en-US"/>
                </w:rPr>
                <w:t>Available at:</w:t>
              </w:r>
            </w:p>
            <w:p w14:paraId="6025517F" w14:textId="4020DA7B" w:rsidR="00ED1A76" w:rsidRPr="00C40444" w:rsidRDefault="002D610F" w:rsidP="00E760C0">
              <w:pPr>
                <w:spacing w:after="0" w:line="240" w:lineRule="auto"/>
                <w:ind w:left="720"/>
                <w:rPr>
                  <w:rFonts w:eastAsia="Times New Roman" w:cs="Arial"/>
                  <w:i/>
                  <w:iCs/>
                  <w:color w:val="000000"/>
                  <w:u w:val="single"/>
                  <w:shd w:val="clear" w:color="auto" w:fill="FFFFFF"/>
                  <w:lang w:val="en-US" w:eastAsia="en-US"/>
                </w:rPr>
              </w:pPr>
              <w:hyperlink r:id="rId97" w:history="1">
                <w:r w:rsidR="00ED1A76" w:rsidRPr="00C40444">
                  <w:rPr>
                    <w:rStyle w:val="Hyperlink"/>
                    <w:rFonts w:eastAsia="Times New Roman" w:cs="Arial"/>
                    <w:i/>
                    <w:iCs/>
                    <w:shd w:val="clear" w:color="auto" w:fill="FFFFFF"/>
                    <w:lang w:val="en-US" w:eastAsia="en-US"/>
                  </w:rPr>
                  <w:t>https://www.ibm.com/developerworks/community/blogs/nlp/entry/tokenization?lang=en</w:t>
                </w:r>
              </w:hyperlink>
            </w:p>
            <w:p w14:paraId="44BF1BA7" w14:textId="0DE1BC5E" w:rsidR="00E760C0" w:rsidRDefault="00ED1A76" w:rsidP="004C78F6">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[Accessed: 2016 April 13]</w:t>
              </w:r>
              <w:r w:rsidR="00E760C0" w:rsidRPr="00C40444">
                <w:rPr>
                  <w:rFonts w:eastAsia="Times New Roman" w:cs="Arial"/>
                  <w:color w:val="000000"/>
                  <w:shd w:val="clear" w:color="auto" w:fill="FFFFFF"/>
                  <w:lang w:val="en-US" w:eastAsia="en-US"/>
                </w:rPr>
                <w:t>.</w:t>
              </w:r>
            </w:p>
            <w:p w14:paraId="43F6DCF6" w14:textId="77777777" w:rsidR="0054155A" w:rsidRDefault="0054155A" w:rsidP="004C78F6">
              <w:pPr>
                <w:spacing w:after="0" w:line="240" w:lineRule="auto"/>
                <w:ind w:left="720"/>
                <w:rPr>
                  <w:rFonts w:eastAsia="Times New Roman" w:cs="Arial"/>
                  <w:color w:val="000000"/>
                  <w:shd w:val="clear" w:color="auto" w:fill="FFFFFF"/>
                  <w:lang w:val="en-US" w:eastAsia="en-US"/>
                </w:rPr>
              </w:pPr>
            </w:p>
            <w:p w14:paraId="5961564C" w14:textId="77777777" w:rsidR="0054155A" w:rsidRDefault="0054155A" w:rsidP="0054155A">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Dale Fisk</w:t>
              </w:r>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2005.</w:t>
              </w:r>
              <w:r w:rsidRPr="0054155A">
                <w:rPr>
                  <w:rFonts w:eastAsia="Times New Roman" w:cs="Arial"/>
                  <w:color w:val="000000"/>
                  <w:shd w:val="clear" w:color="auto" w:fill="FFFFFF"/>
                  <w:lang w:val="en-US" w:eastAsia="en-US"/>
                </w:rPr>
                <w:t> </w:t>
              </w:r>
              <w:r w:rsidRPr="0054155A">
                <w:rPr>
                  <w:rFonts w:eastAsia="Times New Roman" w:cs="Arial"/>
                  <w:i/>
                  <w:iCs/>
                  <w:color w:val="000000"/>
                  <w:shd w:val="clear" w:color="auto" w:fill="FFFFFF"/>
                  <w:lang w:val="en-US" w:eastAsia="en-US"/>
                </w:rPr>
                <w:t>Programming with Punched Cards, </w:t>
              </w:r>
              <w:r w:rsidRPr="0054155A">
                <w:rPr>
                  <w:rFonts w:eastAsia="Times New Roman" w:cs="Arial"/>
                  <w:color w:val="000000"/>
                  <w:shd w:val="clear" w:color="auto" w:fill="FFFFFF"/>
                  <w:lang w:val="en-US" w:eastAsia="en-US"/>
                </w:rPr>
                <w:t>Available at:</w:t>
              </w:r>
            </w:p>
            <w:p w14:paraId="301C9EC7" w14:textId="06387FB9" w:rsidR="0054155A" w:rsidRDefault="0054155A" w:rsidP="0054155A">
              <w:pPr>
                <w:spacing w:after="0" w:line="240" w:lineRule="auto"/>
                <w:ind w:left="720"/>
                <w:rPr>
                  <w:rFonts w:eastAsia="Times New Roman" w:cs="Arial"/>
                  <w:color w:val="000000"/>
                  <w:shd w:val="clear" w:color="auto" w:fill="FFFFFF"/>
                  <w:lang w:val="en-US" w:eastAsia="en-US"/>
                </w:rPr>
              </w:pPr>
              <w:r w:rsidRPr="0054155A">
                <w:rPr>
                  <w:rFonts w:eastAsia="Times New Roman" w:cs="Arial"/>
                  <w:i/>
                  <w:iCs/>
                  <w:color w:val="000000"/>
                  <w:u w:val="single"/>
                  <w:shd w:val="clear" w:color="auto" w:fill="FFFFFF"/>
                  <w:lang w:val="en-US" w:eastAsia="en-US"/>
                </w:rPr>
                <w:t>http://www.columbia.edu/cu/computinghistory/fisk.pdf</w:t>
              </w:r>
              <w:r w:rsidRPr="0054155A">
                <w:rPr>
                  <w:rFonts w:eastAsia="Times New Roman" w:cs="Arial"/>
                  <w:color w:val="000000"/>
                  <w:shd w:val="clear" w:color="auto" w:fill="FFFFFF"/>
                  <w:lang w:val="en-US" w:eastAsia="en-US"/>
                </w:rPr>
                <w:t> </w:t>
              </w:r>
            </w:p>
            <w:p w14:paraId="3AFB6B96" w14:textId="42B9E5B2" w:rsidR="0054155A" w:rsidRPr="00C40444" w:rsidRDefault="0054155A" w:rsidP="00A84463">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20th April 2016]</w:t>
              </w:r>
              <w:r w:rsidRPr="0054155A">
                <w:rPr>
                  <w:rFonts w:eastAsia="Times New Roman" w:cs="Arial"/>
                  <w:color w:val="000000"/>
                  <w:shd w:val="clear" w:color="auto" w:fill="FFFFFF"/>
                  <w:lang w:val="en-US" w:eastAsia="en-US"/>
                </w:rPr>
                <w:t>.</w:t>
              </w:r>
            </w:p>
            <w:p w14:paraId="280414CD" w14:textId="77777777" w:rsidR="004C78F6" w:rsidRPr="00C40444" w:rsidRDefault="004C78F6" w:rsidP="004C78F6">
              <w:pPr>
                <w:spacing w:after="0" w:line="240" w:lineRule="auto"/>
                <w:ind w:left="720"/>
                <w:rPr>
                  <w:rFonts w:eastAsia="Times New Roman" w:cs="Times New Roman"/>
                  <w:lang w:val="en-US" w:eastAsia="en-US"/>
                </w:rPr>
              </w:pPr>
            </w:p>
            <w:p w14:paraId="108EF85F" w14:textId="19216D1E" w:rsidR="005D72A1" w:rsidRPr="00C40444" w:rsidRDefault="005D72A1" w:rsidP="005D72A1">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David </w:t>
              </w:r>
              <w:proofErr w:type="spellStart"/>
              <w:r w:rsidRPr="00C40444">
                <w:rPr>
                  <w:rFonts w:eastAsia="Times New Roman" w:cs="Arial"/>
                  <w:color w:val="000000"/>
                  <w:shd w:val="clear" w:color="auto" w:fill="FFFFFF"/>
                  <w:lang w:val="en-US" w:eastAsia="en-US"/>
                </w:rPr>
                <w:t>Beymer</w:t>
              </w:r>
              <w:proofErr w:type="spellEnd"/>
              <w:r w:rsidRPr="00C40444">
                <w:rPr>
                  <w:rFonts w:eastAsia="Times New Roman" w:cs="Arial"/>
                  <w:color w:val="000000"/>
                  <w:shd w:val="clear" w:color="auto" w:fill="FFFFFF"/>
                  <w:lang w:val="en-US" w:eastAsia="en-US"/>
                </w:rPr>
                <w:t>, Daniel Russell, Peter Orton</w:t>
              </w:r>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2008. </w:t>
              </w:r>
              <w:proofErr w:type="gramStart"/>
              <w:r w:rsidRPr="00C40444">
                <w:rPr>
                  <w:rFonts w:eastAsia="Times New Roman" w:cs="Arial"/>
                  <w:i/>
                  <w:iCs/>
                  <w:color w:val="000000"/>
                  <w:shd w:val="clear" w:color="auto" w:fill="FFFFFF"/>
                  <w:lang w:val="en-US" w:eastAsia="en-US"/>
                </w:rPr>
                <w:t>An Eye Tracking Study of How Font Size and Type Influence Online Reading.</w:t>
              </w:r>
              <w:proofErr w:type="gramEnd"/>
              <w:r w:rsidRPr="00C40444">
                <w:rPr>
                  <w:rFonts w:eastAsia="Times New Roman" w:cs="Arial"/>
                  <w:i/>
                  <w:iCs/>
                  <w:color w:val="000000"/>
                  <w:shd w:val="clear" w:color="auto" w:fill="FFFFFF"/>
                  <w:lang w:val="en-US" w:eastAsia="en-US"/>
                </w:rPr>
                <w:t> </w:t>
              </w:r>
              <w:proofErr w:type="gramStart"/>
              <w:r w:rsidRPr="00C40444">
                <w:rPr>
                  <w:rFonts w:eastAsia="Times New Roman" w:cs="Arial"/>
                  <w:color w:val="000000"/>
                  <w:shd w:val="clear" w:color="auto" w:fill="FFFFFF"/>
                  <w:lang w:val="en-US" w:eastAsia="en-US"/>
                </w:rPr>
                <w:t>[Online].</w:t>
              </w:r>
              <w:proofErr w:type="gramEnd"/>
              <w:r w:rsidRPr="00C40444">
                <w:rPr>
                  <w:rFonts w:eastAsia="Times New Roman" w:cs="Arial"/>
                  <w:color w:val="000000"/>
                  <w:shd w:val="clear" w:color="auto" w:fill="FFFFFF"/>
                  <w:lang w:val="en-US" w:eastAsia="en-US"/>
                </w:rPr>
                <w:t xml:space="preserve"> Available at: </w:t>
              </w:r>
              <w:r w:rsidRPr="00C40444">
                <w:rPr>
                  <w:rFonts w:eastAsia="Times New Roman" w:cs="Arial"/>
                  <w:i/>
                  <w:iCs/>
                  <w:color w:val="000000"/>
                  <w:u w:val="single"/>
                  <w:shd w:val="clear" w:color="auto" w:fill="FFFFFF"/>
                  <w:lang w:val="en-US" w:eastAsia="en-US"/>
                </w:rPr>
                <w:t>http://www.bcs.org/upload/pdf/ewic_hc08_v2_paper4.pdf</w:t>
              </w:r>
              <w:r w:rsidRPr="00C40444">
                <w:rPr>
                  <w:rFonts w:eastAsia="Times New Roman" w:cs="Arial"/>
                  <w:color w:val="000000"/>
                  <w:shd w:val="clear" w:color="auto" w:fill="FFFFFF"/>
                  <w:lang w:val="en-US" w:eastAsia="en-US"/>
                </w:rPr>
                <w:t> [Accessed: 2nd April 2016].</w:t>
              </w:r>
            </w:p>
            <w:p w14:paraId="3A2F8C47" w14:textId="77777777" w:rsidR="004C78F6" w:rsidRPr="00C40444" w:rsidRDefault="004C78F6" w:rsidP="005D72A1">
              <w:pPr>
                <w:spacing w:after="0" w:line="240" w:lineRule="auto"/>
                <w:ind w:left="720"/>
                <w:rPr>
                  <w:rFonts w:eastAsia="Times New Roman" w:cs="Arial"/>
                  <w:color w:val="000000"/>
                  <w:shd w:val="clear" w:color="auto" w:fill="FFFFFF"/>
                  <w:lang w:val="en-US" w:eastAsia="en-US"/>
                </w:rPr>
              </w:pPr>
            </w:p>
            <w:p w14:paraId="637D7E45" w14:textId="1C80ED6F" w:rsidR="004C78F6" w:rsidRPr="00C40444" w:rsidRDefault="004C78F6" w:rsidP="004C78F6">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Dick </w:t>
              </w:r>
              <w:proofErr w:type="spellStart"/>
              <w:r w:rsidRPr="00C40444">
                <w:rPr>
                  <w:rFonts w:eastAsia="Times New Roman" w:cs="Arial"/>
                  <w:color w:val="000000"/>
                  <w:shd w:val="clear" w:color="auto" w:fill="FFFFFF"/>
                  <w:lang w:val="en-US" w:eastAsia="en-US"/>
                </w:rPr>
                <w:t>Grune</w:t>
              </w:r>
              <w:proofErr w:type="spellEnd"/>
              <w:r w:rsidRPr="00C40444">
                <w:rPr>
                  <w:rFonts w:eastAsia="Times New Roman" w:cs="Arial"/>
                  <w:color w:val="000000"/>
                  <w:shd w:val="clear" w:color="auto" w:fill="FFFFFF"/>
                  <w:lang w:val="en-US" w:eastAsia="en-US"/>
                </w:rPr>
                <w:t xml:space="preserve"> and </w:t>
              </w:r>
              <w:proofErr w:type="spellStart"/>
              <w:r w:rsidRPr="00C40444">
                <w:rPr>
                  <w:rFonts w:eastAsia="Times New Roman" w:cs="Arial"/>
                  <w:color w:val="000000"/>
                  <w:shd w:val="clear" w:color="auto" w:fill="FFFFFF"/>
                  <w:lang w:val="en-US" w:eastAsia="en-US"/>
                </w:rPr>
                <w:t>Ceriel</w:t>
              </w:r>
              <w:proofErr w:type="spellEnd"/>
              <w:r w:rsidRPr="00C40444">
                <w:rPr>
                  <w:rFonts w:eastAsia="Times New Roman" w:cs="Arial"/>
                  <w:color w:val="000000"/>
                  <w:shd w:val="clear" w:color="auto" w:fill="FFFFFF"/>
                  <w:lang w:val="en-US" w:eastAsia="en-US"/>
                </w:rPr>
                <w:t xml:space="preserve"> Jacobs</w:t>
              </w:r>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2008. </w:t>
              </w:r>
              <w:r w:rsidRPr="00C40444">
                <w:rPr>
                  <w:rFonts w:eastAsia="Times New Roman" w:cs="Arial"/>
                  <w:i/>
                  <w:iCs/>
                  <w:color w:val="000000"/>
                  <w:shd w:val="clear" w:color="auto" w:fill="FFFFFF"/>
                  <w:lang w:val="en-US" w:eastAsia="en-US"/>
                </w:rPr>
                <w:t>Parsing Techniques: A Practical Guide</w:t>
              </w:r>
              <w:r w:rsidRPr="00C40444">
                <w:rPr>
                  <w:rFonts w:eastAsia="Times New Roman" w:cs="Arial"/>
                  <w:color w:val="000000"/>
                  <w:shd w:val="clear" w:color="auto" w:fill="FFFFFF"/>
                  <w:lang w:val="en-US" w:eastAsia="en-US"/>
                </w:rPr>
                <w:t xml:space="preserve">, 2nd </w:t>
              </w:r>
              <w:proofErr w:type="spellStart"/>
              <w:r w:rsidRPr="00C40444">
                <w:rPr>
                  <w:rFonts w:eastAsia="Times New Roman" w:cs="Arial"/>
                  <w:color w:val="000000"/>
                  <w:shd w:val="clear" w:color="auto" w:fill="FFFFFF"/>
                  <w:lang w:val="en-US" w:eastAsia="en-US"/>
                </w:rPr>
                <w:t>edn</w:t>
              </w:r>
              <w:proofErr w:type="spellEnd"/>
              <w:r w:rsidRPr="00C40444">
                <w:rPr>
                  <w:rFonts w:eastAsia="Times New Roman" w:cs="Arial"/>
                  <w:color w:val="000000"/>
                  <w:shd w:val="clear" w:color="auto" w:fill="FFFFFF"/>
                  <w:lang w:val="en-US" w:eastAsia="en-US"/>
                </w:rPr>
                <w:t>. US: Springer.</w:t>
              </w:r>
            </w:p>
            <w:p w14:paraId="18CF038F" w14:textId="77777777" w:rsidR="003B11E1" w:rsidRPr="00C40444" w:rsidRDefault="003B11E1" w:rsidP="004C78F6">
              <w:pPr>
                <w:spacing w:after="0" w:line="240" w:lineRule="auto"/>
                <w:ind w:left="720"/>
                <w:rPr>
                  <w:rFonts w:eastAsia="Times New Roman" w:cs="Arial"/>
                  <w:color w:val="000000"/>
                  <w:shd w:val="clear" w:color="auto" w:fill="FFFFFF"/>
                  <w:lang w:val="en-US" w:eastAsia="en-US"/>
                </w:rPr>
              </w:pPr>
            </w:p>
            <w:p w14:paraId="57130334" w14:textId="6E33054E" w:rsidR="003B11E1" w:rsidRPr="00C40444" w:rsidRDefault="003B11E1" w:rsidP="003B11E1">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Donald E. Knuth (1983) 'Literate Programming', </w:t>
              </w:r>
              <w:proofErr w:type="gramStart"/>
              <w:r w:rsidRPr="00C40444">
                <w:rPr>
                  <w:rFonts w:eastAsia="Times New Roman" w:cs="Arial"/>
                  <w:i/>
                  <w:iCs/>
                  <w:color w:val="000000"/>
                  <w:shd w:val="clear" w:color="auto" w:fill="FFFFFF"/>
                  <w:lang w:val="en-US" w:eastAsia="en-US"/>
                </w:rPr>
                <w:t>The</w:t>
              </w:r>
              <w:proofErr w:type="gramEnd"/>
              <w:r w:rsidRPr="00C40444">
                <w:rPr>
                  <w:rFonts w:eastAsia="Times New Roman" w:cs="Arial"/>
                  <w:i/>
                  <w:iCs/>
                  <w:color w:val="000000"/>
                  <w:shd w:val="clear" w:color="auto" w:fill="FFFFFF"/>
                  <w:lang w:val="en-US" w:eastAsia="en-US"/>
                </w:rPr>
                <w:t xml:space="preserve"> computer journal, </w:t>
              </w:r>
              <w:r w:rsidRPr="00C40444">
                <w:rPr>
                  <w:rFonts w:eastAsia="Times New Roman" w:cs="Arial"/>
                  <w:color w:val="000000"/>
                  <w:shd w:val="clear" w:color="auto" w:fill="FFFFFF"/>
                  <w:lang w:val="en-US" w:eastAsia="en-US"/>
                </w:rPr>
                <w:t>27(2), pp. 97-111 [Online]. Available at: </w:t>
              </w:r>
              <w:r w:rsidRPr="00C40444">
                <w:rPr>
                  <w:rFonts w:eastAsia="Times New Roman" w:cs="Arial"/>
                  <w:i/>
                  <w:iCs/>
                  <w:color w:val="000000"/>
                  <w:u w:val="single"/>
                  <w:shd w:val="clear" w:color="auto" w:fill="FFFFFF"/>
                  <w:lang w:val="en-US" w:eastAsia="en-US"/>
                </w:rPr>
                <w:t>http://www.literateprogramming.com/knuthweb.pdf</w:t>
              </w:r>
              <w:r w:rsidRPr="00C40444">
                <w:rPr>
                  <w:rFonts w:eastAsia="Times New Roman" w:cs="Arial"/>
                  <w:color w:val="000000"/>
                  <w:shd w:val="clear" w:color="auto" w:fill="FFFFFF"/>
                  <w:lang w:val="en-US" w:eastAsia="en-US"/>
                </w:rPr>
                <w:t> (Accessed: 17 April 2016).</w:t>
              </w:r>
            </w:p>
            <w:p w14:paraId="21403FE0" w14:textId="77777777" w:rsidR="00B34E10" w:rsidRPr="00C40444" w:rsidRDefault="00B34E10" w:rsidP="003B11E1">
              <w:pPr>
                <w:spacing w:after="0" w:line="240" w:lineRule="auto"/>
                <w:ind w:left="720"/>
                <w:rPr>
                  <w:rFonts w:eastAsia="Times New Roman" w:cs="Arial"/>
                  <w:color w:val="000000"/>
                  <w:shd w:val="clear" w:color="auto" w:fill="FFFFFF"/>
                  <w:lang w:val="en-US" w:eastAsia="en-US"/>
                </w:rPr>
              </w:pPr>
            </w:p>
            <w:p w14:paraId="582239CE" w14:textId="4838AC44" w:rsidR="00B34E10" w:rsidRPr="00C40444" w:rsidRDefault="00B34E10" w:rsidP="00EF14BB">
              <w:pPr>
                <w:spacing w:after="0" w:line="240" w:lineRule="auto"/>
                <w:ind w:firstLine="720"/>
                <w:rPr>
                  <w:rFonts w:eastAsia="Times New Roman" w:cs="Times New Roman"/>
                  <w:lang w:val="en-US" w:eastAsia="en-US"/>
                </w:rPr>
              </w:pPr>
              <w:r w:rsidRPr="00C40444">
                <w:rPr>
                  <w:rFonts w:eastAsia="Times New Roman" w:cs="Arial"/>
                  <w:color w:val="000000"/>
                  <w:shd w:val="clear" w:color="auto" w:fill="FFFFFF"/>
                  <w:lang w:val="en-US" w:eastAsia="en-US"/>
                </w:rPr>
                <w:t>Douglas R. Hofstadter</w:t>
              </w:r>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2000. </w:t>
              </w:r>
              <w:proofErr w:type="spellStart"/>
              <w:r w:rsidRPr="00B34E10">
                <w:rPr>
                  <w:rFonts w:eastAsia="Times New Roman" w:cs="Arial"/>
                  <w:i/>
                  <w:iCs/>
                  <w:color w:val="000000"/>
                  <w:shd w:val="clear" w:color="auto" w:fill="FFFFFF"/>
                  <w:lang w:val="en-US" w:eastAsia="en-US"/>
                </w:rPr>
                <w:t>Gödel</w:t>
              </w:r>
              <w:proofErr w:type="spellEnd"/>
              <w:r w:rsidRPr="00B34E10">
                <w:rPr>
                  <w:rFonts w:eastAsia="Times New Roman" w:cs="Arial"/>
                  <w:i/>
                  <w:iCs/>
                  <w:color w:val="000000"/>
                  <w:shd w:val="clear" w:color="auto" w:fill="FFFFFF"/>
                  <w:lang w:val="en-US" w:eastAsia="en-US"/>
                </w:rPr>
                <w:t>, Escher, Bach: an eternal golden braid</w:t>
              </w:r>
              <w:r w:rsidRPr="00B34E10">
                <w:rPr>
                  <w:rFonts w:eastAsia="Times New Roman" w:cs="Arial"/>
                  <w:color w:val="000000"/>
                  <w:shd w:val="clear" w:color="auto" w:fill="FFFFFF"/>
                  <w:lang w:val="en-US" w:eastAsia="en-US"/>
                </w:rPr>
                <w:t>, London: Penguin.</w:t>
              </w:r>
            </w:p>
            <w:p w14:paraId="6FAFD3F1" w14:textId="11BD0BF8" w:rsidR="007C1FDA" w:rsidRPr="00C40444" w:rsidRDefault="007C1FDA" w:rsidP="007C1FDA">
              <w:pPr>
                <w:pStyle w:val="ReferenceHeading"/>
                <w:ind w:firstLine="720"/>
                <w:rPr>
                  <w:rFonts w:asciiTheme="minorHAnsi" w:eastAsiaTheme="minorEastAsia" w:hAnsiTheme="minorHAnsi" w:cstheme="minorBidi"/>
                  <w:bCs w:val="0"/>
                  <w:sz w:val="22"/>
                </w:rPr>
              </w:pPr>
              <w:bookmarkStart w:id="101" w:name="_Toc322005639"/>
              <w:bookmarkStart w:id="102" w:name="_Toc322355881"/>
              <w:bookmarkStart w:id="103" w:name="_Toc322541591"/>
              <w:bookmarkStart w:id="104" w:name="_Toc322778075"/>
              <w:bookmarkStart w:id="105" w:name="_Toc322782357"/>
              <w:bookmarkStart w:id="106" w:name="_Toc323143961"/>
              <w:bookmarkStart w:id="107" w:name="_Toc323558748"/>
              <w:r w:rsidRPr="00C40444">
                <w:rPr>
                  <w:rFonts w:asciiTheme="minorHAnsi" w:eastAsiaTheme="minorEastAsia" w:hAnsiTheme="minorHAnsi" w:cstheme="minorBidi"/>
                  <w:bCs w:val="0"/>
                  <w:sz w:val="22"/>
                </w:rPr>
                <w:lastRenderedPageBreak/>
                <w:t>FLTK</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2014. Fast light toolkit C++ framework [online]</w:t>
              </w:r>
              <w:bookmarkEnd w:id="101"/>
              <w:bookmarkEnd w:id="102"/>
              <w:bookmarkEnd w:id="103"/>
              <w:bookmarkEnd w:id="104"/>
              <w:bookmarkEnd w:id="105"/>
              <w:bookmarkEnd w:id="106"/>
              <w:bookmarkEnd w:id="107"/>
            </w:p>
            <w:p w14:paraId="0CD2D764" w14:textId="75191DD9" w:rsidR="00766999" w:rsidRPr="00C40444" w:rsidRDefault="007C1FDA" w:rsidP="00766999">
              <w:r w:rsidRPr="00C40444">
                <w:tab/>
                <w:t xml:space="preserve">Available at: </w:t>
              </w:r>
              <w:hyperlink r:id="rId98" w:history="1">
                <w:r w:rsidRPr="00C40444">
                  <w:rPr>
                    <w:rStyle w:val="Hyperlink"/>
                  </w:rPr>
                  <w:t>http://www.fltk.org</w:t>
                </w:r>
              </w:hyperlink>
              <w:r w:rsidR="00665CA3" w:rsidRPr="00C40444">
                <w:t xml:space="preserve"> [Accessed 2016 March 10</w:t>
              </w:r>
            </w:p>
            <w:p w14:paraId="15E0290B" w14:textId="00BDF06C" w:rsidR="0015448E" w:rsidRPr="00C40444" w:rsidRDefault="0015448E" w:rsidP="0015448E">
              <w:pPr>
                <w:ind w:left="720"/>
              </w:pPr>
              <w:proofErr w:type="spellStart"/>
              <w:r w:rsidRPr="00C40444">
                <w:t>Gitgub</w:t>
              </w:r>
              <w:proofErr w:type="spellEnd"/>
              <w:proofErr w:type="gramStart"/>
              <w:r w:rsidR="001C4B61" w:rsidRPr="00C40444">
                <w:t>.</w:t>
              </w:r>
              <w:r w:rsidRPr="00C40444">
                <w:t>,</w:t>
              </w:r>
              <w:proofErr w:type="gramEnd"/>
              <w:r w:rsidRPr="00C40444">
                <w:t xml:space="preserve"> 2016. Source control tool [online] </w:t>
              </w:r>
              <w:r w:rsidRPr="00C40444">
                <w:tab/>
              </w:r>
              <w:r w:rsidRPr="00C40444">
                <w:tab/>
              </w:r>
              <w:r w:rsidRPr="00C40444">
                <w:tab/>
              </w:r>
              <w:r w:rsidRPr="00C40444">
                <w:tab/>
              </w:r>
              <w:r w:rsidRPr="00C40444">
                <w:tab/>
                <w:t xml:space="preserve">       Available </w:t>
              </w:r>
              <w:proofErr w:type="gramStart"/>
              <w:r w:rsidRPr="00C40444">
                <w:t>at :</w:t>
              </w:r>
              <w:proofErr w:type="gramEnd"/>
              <w:r w:rsidRPr="00C40444">
                <w:t xml:space="preserve"> </w:t>
              </w:r>
              <w:hyperlink r:id="rId99" w:history="1">
                <w:r w:rsidRPr="00C40444">
                  <w:rPr>
                    <w:rStyle w:val="Hyperlink"/>
                  </w:rPr>
                  <w:t>https://github.com/</w:t>
                </w:r>
              </w:hyperlink>
              <w:r w:rsidRPr="00C40444">
                <w:t xml:space="preserve"> [Accessed 2016 April 11]</w:t>
              </w:r>
            </w:p>
            <w:p w14:paraId="4BB1A759" w14:textId="0AA4EBE7" w:rsidR="00F3457C" w:rsidRPr="00C40444" w:rsidRDefault="00F3457C" w:rsidP="00F3457C">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Hacker news</w:t>
              </w:r>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2016. </w:t>
              </w:r>
              <w:r w:rsidRPr="00C40444">
                <w:rPr>
                  <w:rFonts w:eastAsia="Times New Roman" w:cs="Arial"/>
                  <w:i/>
                  <w:iCs/>
                  <w:color w:val="000000"/>
                  <w:shd w:val="clear" w:color="auto" w:fill="FFFFFF"/>
                  <w:lang w:val="en-US" w:eastAsia="en-US"/>
                </w:rPr>
                <w:t>Computer science community forum, </w:t>
              </w:r>
              <w:r w:rsidRPr="00C40444">
                <w:rPr>
                  <w:rFonts w:eastAsia="Times New Roman" w:cs="Arial"/>
                  <w:color w:val="000000"/>
                  <w:shd w:val="clear" w:color="auto" w:fill="FFFFFF"/>
                  <w:lang w:val="en-US" w:eastAsia="en-US"/>
                </w:rPr>
                <w:t>Available at:</w:t>
              </w:r>
            </w:p>
            <w:p w14:paraId="176F3E30" w14:textId="582DF0DD" w:rsidR="00F3457C" w:rsidRPr="00C40444" w:rsidRDefault="00F3457C" w:rsidP="00F3457C">
              <w:pPr>
                <w:spacing w:after="0" w:line="240" w:lineRule="auto"/>
                <w:ind w:left="720"/>
                <w:rPr>
                  <w:rFonts w:eastAsia="Times New Roman" w:cs="Times New Roman"/>
                  <w:lang w:val="en-US" w:eastAsia="en-US"/>
                </w:rPr>
              </w:pPr>
              <w:r w:rsidRPr="00C40444">
                <w:rPr>
                  <w:rFonts w:eastAsia="Times New Roman" w:cs="Arial"/>
                  <w:i/>
                  <w:iCs/>
                  <w:color w:val="000000"/>
                  <w:u w:val="single"/>
                  <w:shd w:val="clear" w:color="auto" w:fill="FFFFFF"/>
                  <w:lang w:val="en-US" w:eastAsia="en-US"/>
                </w:rPr>
                <w:t>https://news.ycombinator.com/</w:t>
              </w:r>
              <w:r w:rsidRPr="00C40444">
                <w:rPr>
                  <w:rFonts w:eastAsia="Times New Roman" w:cs="Arial"/>
                  <w:color w:val="000000"/>
                  <w:shd w:val="clear" w:color="auto" w:fill="FFFFFF"/>
                  <w:lang w:val="en-US" w:eastAsia="en-US"/>
                </w:rPr>
                <w:t> [Accessed: 17 April 2016].</w:t>
              </w:r>
            </w:p>
            <w:p w14:paraId="74EE37B2" w14:textId="77777777" w:rsidR="00F3457C" w:rsidRPr="00C40444" w:rsidRDefault="00F3457C" w:rsidP="0015448E">
              <w:pPr>
                <w:ind w:left="720"/>
              </w:pPr>
            </w:p>
            <w:p w14:paraId="27E20A51" w14:textId="2DD7C11C" w:rsidR="00FE6E55" w:rsidRPr="00C40444" w:rsidRDefault="00FE6E55" w:rsidP="00FE6E55">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 xml:space="preserve">Ivan </w:t>
              </w:r>
              <w:proofErr w:type="spellStart"/>
              <w:r w:rsidRPr="00C40444">
                <w:rPr>
                  <w:rFonts w:eastAsia="Times New Roman" w:cs="Arial"/>
                  <w:color w:val="000000"/>
                  <w:shd w:val="clear" w:color="auto" w:fill="FFFFFF"/>
                  <w:lang w:val="en-US" w:eastAsia="en-US"/>
                </w:rPr>
                <w:t>Marsic</w:t>
              </w:r>
              <w:proofErr w:type="spellEnd"/>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2012. </w:t>
              </w:r>
              <w:r w:rsidRPr="00C40444">
                <w:rPr>
                  <w:rFonts w:eastAsia="Times New Roman" w:cs="Arial"/>
                  <w:i/>
                  <w:iCs/>
                  <w:color w:val="000000"/>
                  <w:shd w:val="clear" w:color="auto" w:fill="FFFFFF"/>
                  <w:lang w:val="en-US" w:eastAsia="en-US"/>
                </w:rPr>
                <w:t>Software engineering</w:t>
              </w:r>
              <w:r w:rsidRPr="00C40444">
                <w:rPr>
                  <w:rFonts w:eastAsia="Times New Roman" w:cs="Arial"/>
                  <w:color w:val="000000"/>
                  <w:shd w:val="clear" w:color="auto" w:fill="FFFFFF"/>
                  <w:lang w:val="en-US" w:eastAsia="en-US"/>
                </w:rPr>
                <w:t xml:space="preserve">, Rutgers University, </w:t>
              </w:r>
              <w:proofErr w:type="gramStart"/>
              <w:r w:rsidRPr="00C40444">
                <w:rPr>
                  <w:rFonts w:eastAsia="Times New Roman" w:cs="Arial"/>
                  <w:color w:val="000000"/>
                  <w:shd w:val="clear" w:color="auto" w:fill="FFFFFF"/>
                  <w:lang w:val="en-US" w:eastAsia="en-US"/>
                </w:rPr>
                <w:t>New</w:t>
              </w:r>
              <w:proofErr w:type="gramEnd"/>
              <w:r w:rsidRPr="00C40444">
                <w:rPr>
                  <w:rFonts w:eastAsia="Times New Roman" w:cs="Arial"/>
                  <w:color w:val="000000"/>
                  <w:shd w:val="clear" w:color="auto" w:fill="FFFFFF"/>
                  <w:lang w:val="en-US" w:eastAsia="en-US"/>
                </w:rPr>
                <w:t xml:space="preserve"> Brunswick, New Jersey: Rutgers.</w:t>
              </w:r>
            </w:p>
            <w:p w14:paraId="07EA131F" w14:textId="77777777" w:rsidR="00FE6E55" w:rsidRPr="00C40444" w:rsidRDefault="00FE6E55" w:rsidP="0015448E">
              <w:pPr>
                <w:ind w:left="720"/>
              </w:pPr>
            </w:p>
            <w:p w14:paraId="2DABE5CB" w14:textId="23294161" w:rsidR="00C92394" w:rsidRPr="00C40444" w:rsidRDefault="00C92394" w:rsidP="00C92394">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Jim </w:t>
              </w:r>
              <w:proofErr w:type="spellStart"/>
              <w:r w:rsidRPr="00C40444">
                <w:rPr>
                  <w:rFonts w:eastAsia="Times New Roman" w:cs="Arial"/>
                  <w:color w:val="000000"/>
                  <w:shd w:val="clear" w:color="auto" w:fill="FFFFFF"/>
                  <w:lang w:val="en-US" w:eastAsia="en-US"/>
                </w:rPr>
                <w:t>D'Anjou</w:t>
              </w:r>
              <w:proofErr w:type="spellEnd"/>
              <w:r w:rsidRPr="00C40444">
                <w:rPr>
                  <w:rFonts w:eastAsia="Times New Roman" w:cs="Arial"/>
                  <w:color w:val="000000"/>
                  <w:shd w:val="clear" w:color="auto" w:fill="FFFFFF"/>
                  <w:lang w:val="en-US" w:eastAsia="en-US"/>
                </w:rPr>
                <w:t xml:space="preserve">, Scott </w:t>
              </w:r>
              <w:proofErr w:type="spellStart"/>
              <w:r w:rsidRPr="00C40444">
                <w:rPr>
                  <w:rFonts w:eastAsia="Times New Roman" w:cs="Arial"/>
                  <w:color w:val="000000"/>
                  <w:shd w:val="clear" w:color="auto" w:fill="FFFFFF"/>
                  <w:lang w:val="en-US" w:eastAsia="en-US"/>
                </w:rPr>
                <w:t>Fairbrother</w:t>
              </w:r>
              <w:proofErr w:type="spellEnd"/>
              <w:r w:rsidRPr="00C40444">
                <w:rPr>
                  <w:rFonts w:eastAsia="Times New Roman" w:cs="Arial"/>
                  <w:color w:val="000000"/>
                  <w:shd w:val="clear" w:color="auto" w:fill="FFFFFF"/>
                  <w:lang w:val="en-US" w:eastAsia="en-US"/>
                </w:rPr>
                <w:t xml:space="preserve">, Dan </w:t>
              </w:r>
              <w:proofErr w:type="spellStart"/>
              <w:r w:rsidRPr="00C40444">
                <w:rPr>
                  <w:rFonts w:eastAsia="Times New Roman" w:cs="Arial"/>
                  <w:color w:val="000000"/>
                  <w:shd w:val="clear" w:color="auto" w:fill="FFFFFF"/>
                  <w:lang w:val="en-US" w:eastAsia="en-US"/>
                </w:rPr>
                <w:t>Kehn</w:t>
              </w:r>
              <w:proofErr w:type="spellEnd"/>
              <w:r w:rsidR="00287CCD" w:rsidRPr="00C40444">
                <w:rPr>
                  <w:rFonts w:eastAsia="Times New Roman" w:cs="Arial"/>
                  <w:color w:val="000000"/>
                  <w:shd w:val="clear" w:color="auto" w:fill="FFFFFF"/>
                  <w:lang w:val="en-US" w:eastAsia="en-US"/>
                </w:rPr>
                <w:t>, John Kellerman, Pat McCarthy</w:t>
              </w:r>
              <w:proofErr w:type="gramStart"/>
              <w:r w:rsidR="001C4B61" w:rsidRPr="00C40444">
                <w:rPr>
                  <w:rFonts w:eastAsia="Times New Roman" w:cs="Arial"/>
                  <w:color w:val="000000"/>
                  <w:shd w:val="clear" w:color="auto" w:fill="FFFFFF"/>
                  <w:lang w:val="en-US" w:eastAsia="en-US"/>
                </w:rPr>
                <w:t>.</w:t>
              </w:r>
              <w:r w:rsidR="00287CCD" w:rsidRPr="00C40444">
                <w:rPr>
                  <w:rFonts w:eastAsia="Times New Roman" w:cs="Arial"/>
                  <w:color w:val="000000"/>
                  <w:shd w:val="clear" w:color="auto" w:fill="FFFFFF"/>
                  <w:lang w:val="en-US" w:eastAsia="en-US"/>
                </w:rPr>
                <w:t>,</w:t>
              </w:r>
              <w:proofErr w:type="gramEnd"/>
              <w:r w:rsidR="00287CCD" w:rsidRPr="00C40444">
                <w:rPr>
                  <w:rFonts w:eastAsia="Times New Roman" w:cs="Arial"/>
                  <w:color w:val="000000"/>
                  <w:shd w:val="clear" w:color="auto" w:fill="FFFFFF"/>
                  <w:lang w:val="en-US" w:eastAsia="en-US"/>
                </w:rPr>
                <w:t xml:space="preserve"> 2004.</w:t>
              </w:r>
              <w:r w:rsidRPr="00C40444">
                <w:rPr>
                  <w:rFonts w:eastAsia="Times New Roman" w:cs="Arial"/>
                  <w:color w:val="000000"/>
                  <w:shd w:val="clear" w:color="auto" w:fill="FFFFFF"/>
                  <w:lang w:val="en-US" w:eastAsia="en-US"/>
                </w:rPr>
                <w:t> </w:t>
              </w:r>
              <w:r w:rsidRPr="00C40444">
                <w:rPr>
                  <w:rFonts w:eastAsia="Times New Roman" w:cs="Arial"/>
                  <w:i/>
                  <w:iCs/>
                  <w:color w:val="000000"/>
                  <w:shd w:val="clear" w:color="auto" w:fill="FFFFFF"/>
                  <w:lang w:val="en-US" w:eastAsia="en-US"/>
                </w:rPr>
                <w:t>The Java Developer's Guide to Eclipse</w:t>
              </w:r>
              <w:r w:rsidRPr="00C40444">
                <w:rPr>
                  <w:rFonts w:eastAsia="Times New Roman" w:cs="Arial"/>
                  <w:color w:val="000000"/>
                  <w:shd w:val="clear" w:color="auto" w:fill="FFFFFF"/>
                  <w:lang w:val="en-US" w:eastAsia="en-US"/>
                </w:rPr>
                <w:t>, 2</w:t>
              </w:r>
              <w:r w:rsidRPr="00C40444">
                <w:rPr>
                  <w:rFonts w:eastAsia="Times New Roman" w:cs="Arial"/>
                  <w:color w:val="000000"/>
                  <w:shd w:val="clear" w:color="auto" w:fill="FFFFFF"/>
                  <w:vertAlign w:val="superscript"/>
                  <w:lang w:val="en-US" w:eastAsia="en-US"/>
                </w:rPr>
                <w:t>nd</w:t>
              </w:r>
              <w:r w:rsidRPr="00C40444">
                <w:rPr>
                  <w:rFonts w:eastAsia="Times New Roman" w:cs="Arial"/>
                  <w:color w:val="000000"/>
                  <w:shd w:val="clear" w:color="auto" w:fill="FFFFFF"/>
                  <w:lang w:val="en-US" w:eastAsia="en-US"/>
                </w:rPr>
                <w:t xml:space="preserve"> </w:t>
              </w:r>
              <w:proofErr w:type="spellStart"/>
              <w:r w:rsidRPr="00C40444">
                <w:rPr>
                  <w:rFonts w:eastAsia="Times New Roman" w:cs="Arial"/>
                  <w:color w:val="000000"/>
                  <w:shd w:val="clear" w:color="auto" w:fill="FFFFFF"/>
                  <w:lang w:val="en-US" w:eastAsia="en-US"/>
                </w:rPr>
                <w:t>edn</w:t>
              </w:r>
              <w:proofErr w:type="spellEnd"/>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Boston: Addison-Wesley.</w:t>
              </w:r>
            </w:p>
            <w:p w14:paraId="33FA80E8" w14:textId="77777777" w:rsidR="00617293" w:rsidRPr="00C40444" w:rsidRDefault="00617293" w:rsidP="00C92394">
              <w:pPr>
                <w:spacing w:after="0" w:line="240" w:lineRule="auto"/>
                <w:ind w:left="720"/>
                <w:rPr>
                  <w:rFonts w:eastAsia="Times New Roman" w:cs="Arial"/>
                  <w:color w:val="000000"/>
                  <w:shd w:val="clear" w:color="auto" w:fill="FFFFFF"/>
                  <w:lang w:val="en-US" w:eastAsia="en-US"/>
                </w:rPr>
              </w:pPr>
            </w:p>
            <w:p w14:paraId="0CEA4E9E" w14:textId="4A791BB8" w:rsidR="00617293" w:rsidRPr="00C40444" w:rsidRDefault="00617293" w:rsidP="00617293">
              <w:pPr>
                <w:spacing w:after="0" w:line="240" w:lineRule="auto"/>
                <w:ind w:left="720"/>
                <w:rPr>
                  <w:rFonts w:eastAsia="Times New Roman" w:cs="Arial"/>
                  <w:i/>
                  <w:iCs/>
                  <w:color w:val="000000"/>
                  <w:shd w:val="clear" w:color="auto" w:fill="FFFFFF"/>
                  <w:lang w:val="en-US" w:eastAsia="en-US"/>
                </w:rPr>
              </w:pPr>
              <w:proofErr w:type="spellStart"/>
              <w:r w:rsidRPr="00C40444">
                <w:rPr>
                  <w:rFonts w:eastAsia="Times New Roman" w:cs="Arial"/>
                  <w:color w:val="000000"/>
                  <w:shd w:val="clear" w:color="auto" w:fill="FFFFFF"/>
                  <w:lang w:val="en-US" w:eastAsia="en-US"/>
                </w:rPr>
                <w:t>Kevanc</w:t>
              </w:r>
              <w:proofErr w:type="spellEnd"/>
              <w:r w:rsidRPr="00C40444">
                <w:rPr>
                  <w:rFonts w:eastAsia="Times New Roman" w:cs="Arial"/>
                  <w:color w:val="000000"/>
                  <w:shd w:val="clear" w:color="auto" w:fill="FFFFFF"/>
                  <w:lang w:val="en-US" w:eastAsia="en-US"/>
                </w:rPr>
                <w:t xml:space="preserve"> </w:t>
              </w:r>
              <w:proofErr w:type="spellStart"/>
              <w:r w:rsidRPr="00C40444">
                <w:rPr>
                  <w:rFonts w:eastAsia="Times New Roman" w:cs="Arial"/>
                  <w:color w:val="000000"/>
                  <w:shd w:val="clear" w:color="auto" w:fill="FFFFFF"/>
                  <w:lang w:val="en-US" w:eastAsia="en-US"/>
                </w:rPr>
                <w:t>Muslu</w:t>
              </w:r>
              <w:proofErr w:type="spellEnd"/>
              <w:r w:rsidRPr="00C40444">
                <w:rPr>
                  <w:rFonts w:eastAsia="Times New Roman" w:cs="Arial"/>
                  <w:color w:val="000000"/>
                  <w:shd w:val="clear" w:color="auto" w:fill="FFFFFF"/>
                  <w:lang w:val="en-US" w:eastAsia="en-US"/>
                </w:rPr>
                <w:t xml:space="preserve">, </w:t>
              </w:r>
              <w:proofErr w:type="spellStart"/>
              <w:r w:rsidRPr="00C40444">
                <w:rPr>
                  <w:rFonts w:eastAsia="Times New Roman" w:cs="Arial"/>
                  <w:color w:val="000000"/>
                  <w:shd w:val="clear" w:color="auto" w:fill="FFFFFF"/>
                  <w:lang w:val="en-US" w:eastAsia="en-US"/>
                </w:rPr>
                <w:t>Yuriy</w:t>
              </w:r>
              <w:proofErr w:type="spellEnd"/>
              <w:r w:rsidRPr="00C40444">
                <w:rPr>
                  <w:rFonts w:eastAsia="Times New Roman" w:cs="Arial"/>
                  <w:color w:val="000000"/>
                  <w:shd w:val="clear" w:color="auto" w:fill="FFFFFF"/>
                  <w:lang w:val="en-US" w:eastAsia="en-US"/>
                </w:rPr>
                <w:t xml:space="preserve"> </w:t>
              </w:r>
              <w:proofErr w:type="spellStart"/>
              <w:proofErr w:type="gramStart"/>
              <w:r w:rsidRPr="00C40444">
                <w:rPr>
                  <w:rFonts w:eastAsia="Times New Roman" w:cs="Arial"/>
                  <w:color w:val="000000"/>
                  <w:shd w:val="clear" w:color="auto" w:fill="FFFFFF"/>
                  <w:lang w:val="en-US" w:eastAsia="en-US"/>
                </w:rPr>
                <w:t>Brun</w:t>
              </w:r>
              <w:proofErr w:type="spellEnd"/>
              <w:r w:rsidRPr="00C40444">
                <w:rPr>
                  <w:rFonts w:eastAsia="Times New Roman" w:cs="Arial"/>
                  <w:color w:val="000000"/>
                  <w:shd w:val="clear" w:color="auto" w:fill="FFFFFF"/>
                  <w:lang w:val="en-US" w:eastAsia="en-US"/>
                </w:rPr>
                <w:t xml:space="preserve"> ,</w:t>
              </w:r>
              <w:proofErr w:type="gramEnd"/>
              <w:r w:rsidRPr="00C40444">
                <w:rPr>
                  <w:rFonts w:eastAsia="Times New Roman" w:cs="Arial"/>
                  <w:color w:val="000000"/>
                  <w:shd w:val="clear" w:color="auto" w:fill="FFFFFF"/>
                  <w:lang w:val="en-US" w:eastAsia="en-US"/>
                </w:rPr>
                <w:t xml:space="preserve"> Reid Holmes , Michael D. Ernst and David </w:t>
              </w:r>
              <w:proofErr w:type="spellStart"/>
              <w:r w:rsidRPr="00C40444">
                <w:rPr>
                  <w:rFonts w:eastAsia="Times New Roman" w:cs="Arial"/>
                  <w:color w:val="000000"/>
                  <w:shd w:val="clear" w:color="auto" w:fill="FFFFFF"/>
                  <w:lang w:val="en-US" w:eastAsia="en-US"/>
                </w:rPr>
                <w:t>Notkin</w:t>
              </w:r>
              <w:proofErr w:type="spellEnd"/>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xml:space="preserve">, 2012. </w:t>
              </w:r>
              <w:proofErr w:type="gramStart"/>
              <w:r w:rsidRPr="00C40444">
                <w:rPr>
                  <w:rFonts w:eastAsia="Times New Roman" w:cs="Arial"/>
                  <w:i/>
                  <w:iCs/>
                  <w:color w:val="000000"/>
                  <w:shd w:val="clear" w:color="auto" w:fill="FFFFFF"/>
                  <w:lang w:val="en-US" w:eastAsia="en-US"/>
                </w:rPr>
                <w:t>Speculative Analysis of Integrated Development Environment Recommendations.</w:t>
              </w:r>
              <w:proofErr w:type="gramEnd"/>
            </w:p>
            <w:p w14:paraId="36E7B969" w14:textId="28DF14C1" w:rsidR="00617293" w:rsidRPr="00C40444" w:rsidRDefault="00617293" w:rsidP="005F50AC">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Available at: </w:t>
              </w:r>
              <w:hyperlink r:id="rId100" w:history="1">
                <w:r w:rsidRPr="00C40444">
                  <w:rPr>
                    <w:rStyle w:val="Hyperlink"/>
                    <w:rFonts w:eastAsia="Times New Roman" w:cs="Arial"/>
                    <w:i/>
                    <w:iCs/>
                    <w:shd w:val="clear" w:color="auto" w:fill="FFFFFF"/>
                    <w:lang w:val="en-US" w:eastAsia="en-US"/>
                  </w:rPr>
                  <w:t>https://people.cs.umass.edu/~brun/pubs/pubs/Muslu12oopsla.pdf</w:t>
                </w:r>
              </w:hyperlink>
              <w:r w:rsidRPr="00C40444">
                <w:rPr>
                  <w:rFonts w:eastAsia="Times New Roman" w:cs="Arial"/>
                  <w:color w:val="000000"/>
                  <w:shd w:val="clear" w:color="auto" w:fill="FFFFFF"/>
                  <w:lang w:val="en-US" w:eastAsia="en-US"/>
                </w:rPr>
                <w:t xml:space="preserve"> [Accessed: 14 April 2016].</w:t>
              </w:r>
            </w:p>
            <w:p w14:paraId="560E002B" w14:textId="77777777" w:rsidR="00287CCD" w:rsidRPr="00C40444" w:rsidRDefault="00287CCD" w:rsidP="00C92394">
              <w:pPr>
                <w:spacing w:after="0" w:line="240" w:lineRule="auto"/>
                <w:ind w:left="720"/>
                <w:rPr>
                  <w:rFonts w:eastAsia="Times New Roman" w:cs="Arial"/>
                  <w:lang w:val="en-US" w:eastAsia="en-US"/>
                </w:rPr>
              </w:pPr>
            </w:p>
            <w:p w14:paraId="3CE36F8C" w14:textId="1A8A6609" w:rsidR="0033681F" w:rsidRPr="00C40444" w:rsidRDefault="0033681F" w:rsidP="0033681F">
              <w:pPr>
                <w:spacing w:after="0" w:line="240" w:lineRule="auto"/>
                <w:ind w:left="720"/>
                <w:rPr>
                  <w:rFonts w:eastAsia="Times New Roman" w:cs="Times New Roman"/>
                  <w:color w:val="000000"/>
                  <w:lang w:eastAsia="en-US"/>
                </w:rPr>
              </w:pPr>
              <w:proofErr w:type="spellStart"/>
              <w:r w:rsidRPr="00C40444">
                <w:rPr>
                  <w:rFonts w:eastAsia="Times New Roman" w:cs="Times New Roman"/>
                  <w:color w:val="000000"/>
                  <w:lang w:eastAsia="en-US"/>
                </w:rPr>
                <w:t>Laxmi</w:t>
              </w:r>
              <w:proofErr w:type="spellEnd"/>
              <w:r w:rsidR="001C4B61" w:rsidRPr="00C40444">
                <w:rPr>
                  <w:rFonts w:eastAsia="Times New Roman" w:cs="Times New Roman"/>
                  <w:color w:val="000000"/>
                  <w:lang w:eastAsia="en-US"/>
                </w:rPr>
                <w:t xml:space="preserve"> Joshi</w:t>
              </w:r>
              <w:proofErr w:type="gramStart"/>
              <w:r w:rsidR="001C4B61" w:rsidRPr="00C40444">
                <w:rPr>
                  <w:rFonts w:eastAsia="Times New Roman" w:cs="Times New Roman"/>
                  <w:color w:val="000000"/>
                  <w:lang w:eastAsia="en-US"/>
                </w:rPr>
                <w:t>,.</w:t>
              </w:r>
              <w:proofErr w:type="gramEnd"/>
              <w:r w:rsidR="001C4B61" w:rsidRPr="00C40444">
                <w:rPr>
                  <w:rFonts w:eastAsia="Times New Roman" w:cs="Times New Roman"/>
                  <w:color w:val="000000"/>
                  <w:lang w:eastAsia="en-US"/>
                </w:rPr>
                <w:t xml:space="preserve"> 2014</w:t>
              </w:r>
              <w:r w:rsidRPr="00C40444">
                <w:rPr>
                  <w:rFonts w:eastAsia="Times New Roman" w:cs="Times New Roman"/>
                  <w:color w:val="000000"/>
                  <w:lang w:eastAsia="en-US"/>
                </w:rPr>
                <w:t>. Case study: Java is secure programming language. </w:t>
              </w:r>
              <w:proofErr w:type="gramStart"/>
              <w:r w:rsidRPr="00C40444">
                <w:rPr>
                  <w:rFonts w:eastAsia="Times New Roman" w:cs="Times New Roman"/>
                  <w:i/>
                  <w:iCs/>
                  <w:color w:val="000000"/>
                  <w:lang w:eastAsia="en-US"/>
                </w:rPr>
                <w:t>International Journal of Computer Networking</w:t>
              </w:r>
              <w:r w:rsidRPr="00C40444">
                <w:rPr>
                  <w:rFonts w:eastAsia="Times New Roman" w:cs="Times New Roman"/>
                  <w:color w:val="000000"/>
                  <w:lang w:eastAsia="en-US"/>
                </w:rPr>
                <w:t>.</w:t>
              </w:r>
              <w:proofErr w:type="gramEnd"/>
              <w:r w:rsidRPr="00C40444">
                <w:rPr>
                  <w:rFonts w:eastAsia="Times New Roman" w:cs="Times New Roman"/>
                  <w:color w:val="000000"/>
                  <w:lang w:eastAsia="en-US"/>
                </w:rPr>
                <w:t xml:space="preserve"> </w:t>
              </w:r>
              <w:proofErr w:type="gramStart"/>
              <w:r w:rsidRPr="00C40444">
                <w:rPr>
                  <w:rFonts w:eastAsia="Times New Roman" w:cs="Times New Roman"/>
                  <w:color w:val="000000"/>
                  <w:lang w:eastAsia="en-US"/>
                </w:rPr>
                <w:t>4 (2), p6-8.</w:t>
              </w:r>
              <w:proofErr w:type="gramEnd"/>
            </w:p>
            <w:p w14:paraId="32C93C32" w14:textId="77777777" w:rsidR="0031138C" w:rsidRPr="00C40444" w:rsidRDefault="0031138C" w:rsidP="0033681F">
              <w:pPr>
                <w:spacing w:after="0" w:line="240" w:lineRule="auto"/>
                <w:ind w:left="720"/>
                <w:rPr>
                  <w:rFonts w:eastAsia="Times New Roman" w:cs="Times New Roman"/>
                  <w:color w:val="000000"/>
                  <w:lang w:eastAsia="en-US"/>
                </w:rPr>
              </w:pPr>
            </w:p>
            <w:p w14:paraId="22F78F15" w14:textId="102FE53B" w:rsidR="0031138C" w:rsidRPr="00C40444" w:rsidRDefault="0031138C" w:rsidP="0033681F">
              <w:pPr>
                <w:spacing w:after="0" w:line="240" w:lineRule="auto"/>
                <w:ind w:left="720"/>
                <w:rPr>
                  <w:rFonts w:eastAsia="Times New Roman" w:cs="Times New Roman"/>
                  <w:color w:val="000000"/>
                  <w:lang w:eastAsia="en-US"/>
                </w:rPr>
              </w:pPr>
              <w:proofErr w:type="spellStart"/>
              <w:r w:rsidRPr="00C40444">
                <w:rPr>
                  <w:rFonts w:eastAsia="Times New Roman" w:cs="Times New Roman"/>
                  <w:color w:val="000000"/>
                  <w:lang w:eastAsia="en-US"/>
                </w:rPr>
                <w:t>LibGDX</w:t>
              </w:r>
              <w:proofErr w:type="spellEnd"/>
              <w:proofErr w:type="gramStart"/>
              <w:r w:rsidR="001C4B61" w:rsidRPr="00C40444">
                <w:rPr>
                  <w:rFonts w:eastAsia="Times New Roman" w:cs="Times New Roman"/>
                  <w:color w:val="000000"/>
                  <w:lang w:eastAsia="en-US"/>
                </w:rPr>
                <w:t>.</w:t>
              </w:r>
              <w:r w:rsidRPr="00C40444">
                <w:rPr>
                  <w:rFonts w:eastAsia="Times New Roman" w:cs="Times New Roman"/>
                  <w:color w:val="000000"/>
                  <w:lang w:eastAsia="en-US"/>
                </w:rPr>
                <w:t>,</w:t>
              </w:r>
              <w:proofErr w:type="gramEnd"/>
              <w:r w:rsidRPr="00C40444">
                <w:rPr>
                  <w:rFonts w:eastAsia="Times New Roman" w:cs="Times New Roman"/>
                  <w:color w:val="000000"/>
                  <w:lang w:eastAsia="en-US"/>
                </w:rPr>
                <w:t xml:space="preserve"> 2016. Cross-platform framework [online]</w:t>
              </w:r>
            </w:p>
            <w:p w14:paraId="0E38E057" w14:textId="005DA7D5" w:rsidR="0031138C" w:rsidRPr="00C40444" w:rsidRDefault="0031138C" w:rsidP="0033681F">
              <w:pPr>
                <w:spacing w:after="0" w:line="240" w:lineRule="auto"/>
                <w:ind w:left="720"/>
                <w:rPr>
                  <w:rFonts w:eastAsia="Times New Roman" w:cs="Times New Roman"/>
                  <w:color w:val="000000"/>
                  <w:lang w:eastAsia="en-US"/>
                </w:rPr>
              </w:pPr>
              <w:r w:rsidRPr="00C40444">
                <w:rPr>
                  <w:rFonts w:eastAsia="Times New Roman" w:cs="Times New Roman"/>
                  <w:color w:val="000000"/>
                  <w:lang w:eastAsia="en-US"/>
                </w:rPr>
                <w:t>Available at:</w:t>
              </w:r>
              <w:r w:rsidRPr="00C40444">
                <w:t xml:space="preserve"> </w:t>
              </w:r>
              <w:hyperlink r:id="rId101" w:history="1">
                <w:r w:rsidRPr="00C40444">
                  <w:rPr>
                    <w:rStyle w:val="Hyperlink"/>
                    <w:rFonts w:eastAsia="Times New Roman" w:cs="Times New Roman"/>
                    <w:lang w:eastAsia="en-US"/>
                  </w:rPr>
                  <w:t>https://libgdx.badlogicgames.com/</w:t>
                </w:r>
              </w:hyperlink>
              <w:r w:rsidRPr="00C40444">
                <w:rPr>
                  <w:rFonts w:eastAsia="Times New Roman" w:cs="Times New Roman"/>
                  <w:color w:val="000000"/>
                  <w:lang w:eastAsia="en-US"/>
                </w:rPr>
                <w:t xml:space="preserve"> [Accessed 2016 April 11]</w:t>
              </w:r>
            </w:p>
            <w:p w14:paraId="748EF8ED" w14:textId="77777777" w:rsidR="00F22701" w:rsidRPr="00C40444" w:rsidRDefault="00F22701" w:rsidP="0033681F">
              <w:pPr>
                <w:spacing w:after="0" w:line="240" w:lineRule="auto"/>
                <w:ind w:left="720"/>
                <w:rPr>
                  <w:rFonts w:eastAsia="Times New Roman" w:cs="Times New Roman"/>
                  <w:color w:val="000000"/>
                  <w:lang w:eastAsia="en-US"/>
                </w:rPr>
              </w:pPr>
            </w:p>
            <w:p w14:paraId="22AC496B" w14:textId="047B7B25" w:rsidR="00F22701" w:rsidRPr="00C40444" w:rsidRDefault="00F22701" w:rsidP="0033681F">
              <w:pPr>
                <w:spacing w:after="0" w:line="240" w:lineRule="auto"/>
                <w:ind w:left="720"/>
                <w:rPr>
                  <w:rFonts w:eastAsia="Times New Roman" w:cs="Times New Roman"/>
                  <w:color w:val="000000"/>
                  <w:lang w:eastAsia="en-US"/>
                </w:rPr>
              </w:pPr>
              <w:r w:rsidRPr="00C40444">
                <w:rPr>
                  <w:rFonts w:eastAsia="Times New Roman" w:cs="Times New Roman"/>
                  <w:color w:val="000000"/>
                  <w:lang w:eastAsia="en-US"/>
                </w:rPr>
                <w:t>Maggie J</w:t>
              </w:r>
              <w:r w:rsidR="00A902BC" w:rsidRPr="00C40444">
                <w:rPr>
                  <w:rFonts w:eastAsia="Times New Roman" w:cs="Times New Roman"/>
                  <w:color w:val="000000"/>
                  <w:lang w:eastAsia="en-US"/>
                </w:rPr>
                <w:t xml:space="preserve">ohnson and Julie </w:t>
              </w:r>
              <w:proofErr w:type="spellStart"/>
              <w:r w:rsidR="00A902BC" w:rsidRPr="00C40444">
                <w:rPr>
                  <w:rFonts w:eastAsia="Times New Roman" w:cs="Times New Roman"/>
                  <w:color w:val="000000"/>
                  <w:lang w:eastAsia="en-US"/>
                </w:rPr>
                <w:t>Zelenski</w:t>
              </w:r>
              <w:proofErr w:type="spellEnd"/>
              <w:proofErr w:type="gramStart"/>
              <w:r w:rsidR="001C4B61" w:rsidRPr="00C40444">
                <w:rPr>
                  <w:rFonts w:eastAsia="Times New Roman" w:cs="Times New Roman"/>
                  <w:color w:val="000000"/>
                  <w:lang w:eastAsia="en-US"/>
                </w:rPr>
                <w:t>.</w:t>
              </w:r>
              <w:r w:rsidR="00A902BC" w:rsidRPr="00C40444">
                <w:rPr>
                  <w:rFonts w:eastAsia="Times New Roman" w:cs="Times New Roman"/>
                  <w:color w:val="000000"/>
                  <w:lang w:eastAsia="en-US"/>
                </w:rPr>
                <w:t>,</w:t>
              </w:r>
              <w:proofErr w:type="gramEnd"/>
              <w:r w:rsidR="00A902BC" w:rsidRPr="00C40444">
                <w:rPr>
                  <w:rFonts w:eastAsia="Times New Roman" w:cs="Times New Roman"/>
                  <w:color w:val="000000"/>
                  <w:lang w:eastAsia="en-US"/>
                </w:rPr>
                <w:t xml:space="preserve"> 2008.</w:t>
              </w:r>
              <w:r w:rsidRPr="00C40444">
                <w:rPr>
                  <w:rFonts w:eastAsia="Times New Roman" w:cs="Times New Roman"/>
                  <w:color w:val="000000"/>
                  <w:lang w:eastAsia="en-US"/>
                </w:rPr>
                <w:t xml:space="preserve"> Lexical </w:t>
              </w:r>
              <w:proofErr w:type="gramStart"/>
              <w:r w:rsidRPr="00C40444">
                <w:rPr>
                  <w:rFonts w:eastAsia="Times New Roman" w:cs="Times New Roman"/>
                  <w:color w:val="000000"/>
                  <w:lang w:eastAsia="en-US"/>
                </w:rPr>
                <w:t>Analysis ,</w:t>
              </w:r>
              <w:proofErr w:type="gramEnd"/>
              <w:r w:rsidRPr="00C40444">
                <w:rPr>
                  <w:rFonts w:eastAsia="Times New Roman" w:cs="Times New Roman"/>
                  <w:color w:val="000000"/>
                  <w:lang w:eastAsia="en-US"/>
                </w:rPr>
                <w:t xml:space="preserve"> Available at: http://dragonbook.stanford.edu/lecture-notes/Stanford-CS143/03-Lexical-Analysis.pdf [Accessed: 14 April 2016].</w:t>
              </w:r>
            </w:p>
            <w:p w14:paraId="35E4287F" w14:textId="77777777" w:rsidR="00FB3AA7" w:rsidRPr="00C40444" w:rsidRDefault="00FB3AA7" w:rsidP="0033681F">
              <w:pPr>
                <w:spacing w:after="0" w:line="240" w:lineRule="auto"/>
                <w:ind w:left="720"/>
                <w:rPr>
                  <w:rFonts w:eastAsia="Times New Roman" w:cs="Times New Roman"/>
                  <w:color w:val="000000"/>
                  <w:lang w:eastAsia="en-US"/>
                </w:rPr>
              </w:pPr>
            </w:p>
            <w:p w14:paraId="360ECEC3" w14:textId="2DA74129" w:rsidR="00FB3AA7" w:rsidRPr="00C40444" w:rsidRDefault="005E4739" w:rsidP="005E4739">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Marina </w:t>
              </w:r>
              <w:proofErr w:type="spellStart"/>
              <w:r w:rsidRPr="00C40444">
                <w:rPr>
                  <w:rFonts w:eastAsia="Times New Roman" w:cs="Arial"/>
                  <w:color w:val="000000"/>
                  <w:shd w:val="clear" w:color="auto" w:fill="FFFFFF"/>
                  <w:lang w:val="en-US" w:eastAsia="en-US"/>
                </w:rPr>
                <w:t>Herold</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2008. </w:t>
              </w:r>
              <w:r w:rsidR="00FB3AA7" w:rsidRPr="00C40444">
                <w:rPr>
                  <w:rFonts w:eastAsia="Times New Roman" w:cs="Arial"/>
                  <w:color w:val="000000"/>
                  <w:shd w:val="clear" w:color="auto" w:fill="FFFFFF"/>
                  <w:lang w:val="en-US" w:eastAsia="en-US"/>
                </w:rPr>
                <w:t>Typing speed, spelling accuracy</w:t>
              </w:r>
              <w:r w:rsidRPr="00C40444">
                <w:rPr>
                  <w:rFonts w:eastAsia="Times New Roman" w:cs="Arial"/>
                  <w:color w:val="000000"/>
                  <w:shd w:val="clear" w:color="auto" w:fill="FFFFFF"/>
                  <w:lang w:val="en-US" w:eastAsia="en-US"/>
                </w:rPr>
                <w:t xml:space="preserve"> and the use of word-prediction</w:t>
              </w:r>
              <w:r w:rsidR="00FB3AA7" w:rsidRPr="00C40444">
                <w:rPr>
                  <w:rFonts w:eastAsia="Times New Roman" w:cs="Arial"/>
                  <w:color w:val="000000"/>
                  <w:shd w:val="clear" w:color="auto" w:fill="FFFFFF"/>
                  <w:lang w:val="en-US" w:eastAsia="en-US"/>
                </w:rPr>
                <w:t>, </w:t>
              </w:r>
              <w:r w:rsidR="00FB3AA7" w:rsidRPr="00C40444">
                <w:rPr>
                  <w:rFonts w:eastAsia="Times New Roman" w:cs="Arial"/>
                  <w:i/>
                  <w:iCs/>
                  <w:color w:val="000000"/>
                  <w:shd w:val="clear" w:color="auto" w:fill="FFFFFF"/>
                  <w:lang w:val="en-US" w:eastAsia="en-US"/>
                </w:rPr>
                <w:t>South African Journal of Education, </w:t>
              </w:r>
              <w:r w:rsidRPr="00C40444">
                <w:rPr>
                  <w:rFonts w:eastAsia="Times New Roman" w:cs="Arial"/>
                  <w:color w:val="000000"/>
                  <w:shd w:val="clear" w:color="auto" w:fill="FFFFFF"/>
                  <w:lang w:val="en-US" w:eastAsia="en-US"/>
                </w:rPr>
                <w:t>28</w:t>
              </w:r>
              <w:r w:rsidR="00FB3AA7" w:rsidRPr="00C40444">
                <w:rPr>
                  <w:rFonts w:eastAsia="Times New Roman" w:cs="Arial"/>
                  <w:color w:val="000000"/>
                  <w:shd w:val="clear" w:color="auto" w:fill="FFFFFF"/>
                  <w:lang w:val="en-US" w:eastAsia="en-US"/>
                </w:rPr>
                <w:t>, pp. 117-134.</w:t>
              </w:r>
            </w:p>
            <w:p w14:paraId="605D240C" w14:textId="77777777" w:rsidR="00A97244" w:rsidRPr="00C40444" w:rsidRDefault="00A97244" w:rsidP="005E4739">
              <w:pPr>
                <w:spacing w:after="0" w:line="240" w:lineRule="auto"/>
                <w:ind w:left="720"/>
                <w:rPr>
                  <w:rFonts w:eastAsia="Times New Roman" w:cs="Arial"/>
                  <w:color w:val="000000"/>
                  <w:shd w:val="clear" w:color="auto" w:fill="FFFFFF"/>
                  <w:lang w:val="en-US" w:eastAsia="en-US"/>
                </w:rPr>
              </w:pPr>
            </w:p>
            <w:p w14:paraId="23DDCCAC" w14:textId="1874AE94" w:rsidR="00A97244" w:rsidRPr="00C40444" w:rsidRDefault="004A7A9C" w:rsidP="00A97244">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Martin Fowler and</w:t>
              </w:r>
              <w:r w:rsidR="00A97244" w:rsidRPr="00C40444">
                <w:rPr>
                  <w:rFonts w:eastAsia="Times New Roman" w:cs="Arial"/>
                  <w:color w:val="000000"/>
                  <w:shd w:val="clear" w:color="auto" w:fill="FFFFFF"/>
                  <w:lang w:val="en-US" w:eastAsia="en-US"/>
                </w:rPr>
                <w:t xml:space="preserve"> Kent Beck</w:t>
              </w:r>
              <w:proofErr w:type="gramStart"/>
              <w:r w:rsidR="00A97244" w:rsidRPr="00C40444">
                <w:rPr>
                  <w:rFonts w:eastAsia="Times New Roman" w:cs="Arial"/>
                  <w:color w:val="000000"/>
                  <w:shd w:val="clear" w:color="auto" w:fill="FFFFFF"/>
                  <w:lang w:val="en-US" w:eastAsia="en-US"/>
                </w:rPr>
                <w:t>.,</w:t>
              </w:r>
              <w:proofErr w:type="gramEnd"/>
              <w:r w:rsidR="00A97244" w:rsidRPr="00C40444">
                <w:rPr>
                  <w:rFonts w:eastAsia="Times New Roman" w:cs="Arial"/>
                  <w:color w:val="000000"/>
                  <w:shd w:val="clear" w:color="auto" w:fill="FFFFFF"/>
                  <w:lang w:val="en-US" w:eastAsia="en-US"/>
                </w:rPr>
                <w:t xml:space="preserve"> 1999. </w:t>
              </w:r>
              <w:r w:rsidR="00A97244" w:rsidRPr="00C40444">
                <w:rPr>
                  <w:rFonts w:eastAsia="Times New Roman" w:cs="Arial"/>
                  <w:i/>
                  <w:iCs/>
                  <w:color w:val="000000"/>
                  <w:shd w:val="clear" w:color="auto" w:fill="FFFFFF"/>
                  <w:lang w:val="en-US" w:eastAsia="en-US"/>
                </w:rPr>
                <w:t>Refactoring: Improving the Design of Existing Code</w:t>
              </w:r>
              <w:proofErr w:type="gramStart"/>
              <w:r w:rsidR="00A97244" w:rsidRPr="00C40444">
                <w:rPr>
                  <w:rFonts w:eastAsia="Times New Roman" w:cs="Arial"/>
                  <w:color w:val="000000"/>
                  <w:shd w:val="clear" w:color="auto" w:fill="FFFFFF"/>
                  <w:lang w:val="en-US" w:eastAsia="en-US"/>
                </w:rPr>
                <w:t>, :</w:t>
              </w:r>
              <w:proofErr w:type="gramEnd"/>
              <w:r w:rsidR="00A97244" w:rsidRPr="00C40444">
                <w:rPr>
                  <w:rFonts w:eastAsia="Times New Roman" w:cs="Arial"/>
                  <w:color w:val="000000"/>
                  <w:shd w:val="clear" w:color="auto" w:fill="FFFFFF"/>
                  <w:lang w:val="en-US" w:eastAsia="en-US"/>
                </w:rPr>
                <w:t xml:space="preserve"> Addison-Wesley Professional.</w:t>
              </w:r>
            </w:p>
            <w:p w14:paraId="435F79DC" w14:textId="77777777" w:rsidR="002B66A6" w:rsidRPr="00C40444" w:rsidRDefault="002B66A6" w:rsidP="00A97244">
              <w:pPr>
                <w:spacing w:after="0" w:line="240" w:lineRule="auto"/>
                <w:rPr>
                  <w:rFonts w:eastAsia="Times New Roman" w:cs="Arial"/>
                  <w:color w:val="000000"/>
                  <w:shd w:val="clear" w:color="auto" w:fill="FFFFFF"/>
                  <w:lang w:val="en-US" w:eastAsia="en-US"/>
                </w:rPr>
              </w:pPr>
            </w:p>
            <w:p w14:paraId="0A017F7F" w14:textId="369FDB27" w:rsidR="002B66A6" w:rsidRPr="00C40444" w:rsidRDefault="002B66A6" w:rsidP="002B66A6">
              <w:pPr>
                <w:spacing w:after="0" w:line="240" w:lineRule="auto"/>
                <w:ind w:left="720"/>
                <w:rPr>
                  <w:rFonts w:eastAsia="Times New Roman" w:cs="Arial"/>
                  <w:color w:val="000000"/>
                  <w:shd w:val="clear" w:color="auto" w:fill="FFFFFF"/>
                  <w:lang w:val="en-US" w:eastAsia="en-US"/>
                </w:rPr>
              </w:pPr>
              <w:proofErr w:type="spellStart"/>
              <w:r w:rsidRPr="00C40444">
                <w:rPr>
                  <w:rFonts w:eastAsia="Times New Roman" w:cs="Arial"/>
                  <w:color w:val="000000"/>
                  <w:shd w:val="clear" w:color="auto" w:fill="FFFFFF"/>
                  <w:lang w:val="en-US" w:eastAsia="en-US"/>
                </w:rPr>
                <w:t>Masoud</w:t>
              </w:r>
              <w:proofErr w:type="spellEnd"/>
              <w:r w:rsidRPr="00C40444">
                <w:rPr>
                  <w:rFonts w:eastAsia="Times New Roman" w:cs="Arial"/>
                  <w:color w:val="000000"/>
                  <w:shd w:val="clear" w:color="auto" w:fill="FFFFFF"/>
                  <w:lang w:val="en-US" w:eastAsia="en-US"/>
                </w:rPr>
                <w:t xml:space="preserve"> </w:t>
              </w:r>
              <w:proofErr w:type="spellStart"/>
              <w:r w:rsidRPr="00C40444">
                <w:rPr>
                  <w:rFonts w:eastAsia="Times New Roman" w:cs="Arial"/>
                  <w:color w:val="000000"/>
                  <w:shd w:val="clear" w:color="auto" w:fill="FFFFFF"/>
                  <w:lang w:val="en-US" w:eastAsia="en-US"/>
                </w:rPr>
                <w:t>Nosrati</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2011. Python: An appropriate language for real world programming, </w:t>
              </w:r>
              <w:r w:rsidRPr="00C40444">
                <w:rPr>
                  <w:rFonts w:eastAsia="Times New Roman" w:cs="Arial"/>
                  <w:i/>
                  <w:iCs/>
                  <w:color w:val="000000"/>
                  <w:shd w:val="clear" w:color="auto" w:fill="FFFFFF"/>
                  <w:lang w:val="en-US" w:eastAsia="en-US"/>
                </w:rPr>
                <w:t>World Applied Programming, </w:t>
              </w:r>
              <w:r w:rsidRPr="00C40444">
                <w:rPr>
                  <w:rFonts w:eastAsia="Times New Roman" w:cs="Arial"/>
                  <w:color w:val="000000"/>
                  <w:shd w:val="clear" w:color="auto" w:fill="FFFFFF"/>
                  <w:lang w:val="en-US" w:eastAsia="en-US"/>
                </w:rPr>
                <w:t>1(2), pp. 110-117 [Online]. Available at:</w:t>
              </w:r>
            </w:p>
            <w:p w14:paraId="674D96FA" w14:textId="7684E605" w:rsidR="002B66A6" w:rsidRPr="00C40444" w:rsidRDefault="002B66A6" w:rsidP="002B66A6">
              <w:pPr>
                <w:spacing w:after="0" w:line="240" w:lineRule="auto"/>
                <w:ind w:left="720"/>
                <w:rPr>
                  <w:rFonts w:eastAsia="Times New Roman" w:cs="Arial"/>
                  <w:i/>
                  <w:iCs/>
                  <w:color w:val="000000"/>
                  <w:u w:val="single"/>
                  <w:shd w:val="clear" w:color="auto" w:fill="FFFFFF"/>
                  <w:lang w:val="en-US" w:eastAsia="en-US"/>
                </w:rPr>
              </w:pPr>
              <w:r w:rsidRPr="00C40444">
                <w:rPr>
                  <w:rFonts w:eastAsia="Times New Roman" w:cs="Arial"/>
                  <w:i/>
                  <w:iCs/>
                  <w:color w:val="000000"/>
                  <w:u w:val="single"/>
                  <w:shd w:val="clear" w:color="auto" w:fill="FFFFFF"/>
                  <w:lang w:val="en-US" w:eastAsia="en-US"/>
                </w:rPr>
                <w:t>http://waprogramming.com/download.php</w:t>
              </w:r>
              <w:proofErr w:type="gramStart"/>
              <w:r w:rsidRPr="00C40444">
                <w:rPr>
                  <w:rFonts w:eastAsia="Times New Roman" w:cs="Arial"/>
                  <w:i/>
                  <w:iCs/>
                  <w:color w:val="000000"/>
                  <w:u w:val="single"/>
                  <w:shd w:val="clear" w:color="auto" w:fill="FFFFFF"/>
                  <w:lang w:val="en-US" w:eastAsia="en-US"/>
                </w:rPr>
                <w:t>?download</w:t>
              </w:r>
              <w:proofErr w:type="gramEnd"/>
              <w:r w:rsidRPr="00C40444">
                <w:rPr>
                  <w:rFonts w:eastAsia="Times New Roman" w:cs="Arial"/>
                  <w:i/>
                  <w:iCs/>
                  <w:color w:val="000000"/>
                  <w:u w:val="single"/>
                  <w:shd w:val="clear" w:color="auto" w:fill="FFFFFF"/>
                  <w:lang w:val="en-US" w:eastAsia="en-US"/>
                </w:rPr>
                <w:t>=50ae4a1125d607.12866725.pdf</w:t>
              </w:r>
            </w:p>
            <w:p w14:paraId="5EDCA2DD" w14:textId="1A65E6B6" w:rsidR="002B66A6" w:rsidRPr="00C40444" w:rsidRDefault="002B66A6" w:rsidP="007721B4">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14 April 2016].</w:t>
              </w:r>
            </w:p>
            <w:p w14:paraId="3E4FEA1E" w14:textId="7F27D83F" w:rsidR="000D2C17" w:rsidRPr="00C40444" w:rsidRDefault="000D2C17" w:rsidP="000D2C17">
              <w:pPr>
                <w:pStyle w:val="ReferenceHeading"/>
                <w:ind w:firstLine="720"/>
                <w:rPr>
                  <w:rFonts w:asciiTheme="minorHAnsi" w:eastAsiaTheme="minorEastAsia" w:hAnsiTheme="minorHAnsi" w:cstheme="minorBidi"/>
                  <w:bCs w:val="0"/>
                  <w:sz w:val="22"/>
                </w:rPr>
              </w:pPr>
              <w:bookmarkStart w:id="108" w:name="_Toc322005640"/>
              <w:bookmarkStart w:id="109" w:name="_Toc322355882"/>
              <w:bookmarkStart w:id="110" w:name="_Toc322541592"/>
              <w:bookmarkStart w:id="111" w:name="_Toc322778076"/>
              <w:bookmarkStart w:id="112" w:name="_Toc322782358"/>
              <w:bookmarkStart w:id="113" w:name="_Toc323143962"/>
              <w:bookmarkStart w:id="114" w:name="_Toc323558749"/>
              <w:r w:rsidRPr="00C40444">
                <w:rPr>
                  <w:rFonts w:asciiTheme="minorHAnsi" w:eastAsiaTheme="minorEastAsia" w:hAnsiTheme="minorHAnsi" w:cstheme="minorBidi"/>
                  <w:bCs w:val="0"/>
                  <w:sz w:val="22"/>
                </w:rPr>
                <w:t>Microsoft</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2013. Visual studios 2013 [online]</w:t>
              </w:r>
              <w:bookmarkEnd w:id="108"/>
              <w:bookmarkEnd w:id="109"/>
              <w:bookmarkEnd w:id="110"/>
              <w:bookmarkEnd w:id="111"/>
              <w:bookmarkEnd w:id="112"/>
              <w:bookmarkEnd w:id="113"/>
              <w:bookmarkEnd w:id="114"/>
            </w:p>
            <w:p w14:paraId="40169C82" w14:textId="7CB61F6A" w:rsidR="000D2C17" w:rsidRPr="00C40444" w:rsidRDefault="000D2C17" w:rsidP="00391EA2">
              <w:r w:rsidRPr="00C40444">
                <w:tab/>
                <w:t xml:space="preserve">Available at: </w:t>
              </w:r>
              <w:hyperlink r:id="rId102" w:history="1">
                <w:r w:rsidRPr="00C40444">
                  <w:rPr>
                    <w:rStyle w:val="Hyperlink"/>
                  </w:rPr>
                  <w:t>http://www.visualstudios.com</w:t>
                </w:r>
              </w:hyperlink>
              <w:r w:rsidRPr="00C40444">
                <w:t xml:space="preserve">  [Accessed 2016 March 3]</w:t>
              </w:r>
            </w:p>
            <w:p w14:paraId="39A382FD" w14:textId="77777777" w:rsidR="00DF6D2E" w:rsidRPr="00C40444" w:rsidRDefault="00B55E9C" w:rsidP="00682998">
              <w:pPr>
                <w:spacing w:after="0" w:line="240" w:lineRule="auto"/>
                <w:ind w:left="720"/>
                <w:rPr>
                  <w:rFonts w:eastAsia="Times New Roman" w:cs="Arial"/>
                  <w:i/>
                  <w:iCs/>
                  <w:color w:val="000000"/>
                  <w:shd w:val="clear" w:color="auto" w:fill="FFFFFF"/>
                  <w:lang w:val="en-US" w:eastAsia="en-US"/>
                </w:rPr>
              </w:pPr>
              <w:r w:rsidRPr="00C40444">
                <w:rPr>
                  <w:rFonts w:eastAsia="Times New Roman" w:cs="Arial"/>
                  <w:color w:val="000000"/>
                  <w:shd w:val="clear" w:color="auto" w:fill="FFFFFF"/>
                  <w:lang w:val="en-US" w:eastAsia="en-US"/>
                </w:rPr>
                <w:t>Minh Vu and Craig Thompson</w:t>
              </w:r>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2005. </w:t>
              </w:r>
              <w:r w:rsidRPr="00C40444">
                <w:rPr>
                  <w:rFonts w:eastAsia="Times New Roman" w:cs="Arial"/>
                  <w:i/>
                  <w:iCs/>
                  <w:color w:val="000000"/>
                  <w:shd w:val="clear" w:color="auto" w:fill="FFFFFF"/>
                  <w:lang w:val="en-US" w:eastAsia="en-US"/>
                </w:rPr>
                <w:t xml:space="preserve">E2 Agent Plugin </w:t>
              </w:r>
              <w:proofErr w:type="gramStart"/>
              <w:r w:rsidRPr="00C40444">
                <w:rPr>
                  <w:rFonts w:eastAsia="Times New Roman" w:cs="Arial"/>
                  <w:i/>
                  <w:iCs/>
                  <w:color w:val="000000"/>
                  <w:shd w:val="clear" w:color="auto" w:fill="FFFFFF"/>
                  <w:lang w:val="en-US" w:eastAsia="en-US"/>
                </w:rPr>
                <w:t>Architecture ,</w:t>
              </w:r>
              <w:proofErr w:type="gramEnd"/>
              <w:r w:rsidRPr="00C40444">
                <w:rPr>
                  <w:rFonts w:eastAsia="Times New Roman" w:cs="Arial"/>
                  <w:i/>
                  <w:iCs/>
                  <w:color w:val="000000"/>
                  <w:shd w:val="clear" w:color="auto" w:fill="FFFFFF"/>
                  <w:lang w:val="en-US" w:eastAsia="en-US"/>
                </w:rPr>
                <w:t> </w:t>
              </w:r>
            </w:p>
            <w:p w14:paraId="509D4FA7" w14:textId="50E500E5" w:rsidR="00567202" w:rsidRPr="00C40444" w:rsidRDefault="00B55E9C" w:rsidP="00682998">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Available at</w:t>
              </w:r>
              <w:proofErr w:type="gramStart"/>
              <w:r w:rsidRPr="00C40444">
                <w:rPr>
                  <w:rFonts w:eastAsia="Times New Roman" w:cs="Arial"/>
                  <w:color w:val="000000"/>
                  <w:shd w:val="clear" w:color="auto" w:fill="FFFFFF"/>
                  <w:lang w:val="en-US" w:eastAsia="en-US"/>
                </w:rPr>
                <w:t>:</w:t>
              </w:r>
              <w:r w:rsidRPr="00C40444">
                <w:rPr>
                  <w:rFonts w:eastAsia="Times New Roman" w:cs="Arial"/>
                  <w:i/>
                  <w:iCs/>
                  <w:color w:val="000000"/>
                  <w:u w:val="single"/>
                  <w:shd w:val="clear" w:color="auto" w:fill="FFFFFF"/>
                  <w:lang w:val="en-US" w:eastAsia="en-US"/>
                </w:rPr>
                <w:t>http</w:t>
              </w:r>
              <w:proofErr w:type="gramEnd"/>
              <w:r w:rsidRPr="00C40444">
                <w:rPr>
                  <w:rFonts w:eastAsia="Times New Roman" w:cs="Arial"/>
                  <w:i/>
                  <w:iCs/>
                  <w:color w:val="000000"/>
                  <w:u w:val="single"/>
                  <w:shd w:val="clear" w:color="auto" w:fill="FFFFFF"/>
                  <w:lang w:val="en-US" w:eastAsia="en-US"/>
                </w:rPr>
                <w:t>://ieeexplore.ieee.org/stamp/stamp.jsp?tp=&amp;arnumber=1427047&amp;tag=1</w:t>
              </w:r>
              <w:r w:rsidRPr="00C40444">
                <w:rPr>
                  <w:rFonts w:eastAsia="Times New Roman" w:cs="Arial"/>
                  <w:color w:val="000000"/>
                  <w:shd w:val="clear" w:color="auto" w:fill="FFFFFF"/>
                  <w:lang w:val="en-US" w:eastAsia="en-US"/>
                </w:rPr>
                <w:t> </w:t>
              </w:r>
            </w:p>
            <w:p w14:paraId="4A630BAE" w14:textId="6C1DE25F" w:rsidR="00B55E9C" w:rsidRPr="00C40444" w:rsidRDefault="00567202" w:rsidP="00682998">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17 April 2016]</w:t>
              </w:r>
              <w:r w:rsidR="00B55E9C" w:rsidRPr="00C40444">
                <w:rPr>
                  <w:rFonts w:eastAsia="Times New Roman" w:cs="Arial"/>
                  <w:color w:val="000000"/>
                  <w:shd w:val="clear" w:color="auto" w:fill="FFFFFF"/>
                  <w:lang w:val="en-US" w:eastAsia="en-US"/>
                </w:rPr>
                <w:t>.</w:t>
              </w:r>
            </w:p>
            <w:p w14:paraId="1725D61D" w14:textId="2D21A79C" w:rsidR="000D2C17" w:rsidRPr="00C40444" w:rsidRDefault="0033681F" w:rsidP="000D2C17">
              <w:pPr>
                <w:pStyle w:val="ReferenceHeading"/>
                <w:ind w:firstLine="720"/>
                <w:rPr>
                  <w:rFonts w:asciiTheme="minorHAnsi" w:eastAsiaTheme="minorEastAsia" w:hAnsiTheme="minorHAnsi" w:cstheme="minorBidi"/>
                  <w:bCs w:val="0"/>
                  <w:sz w:val="22"/>
                </w:rPr>
              </w:pPr>
              <w:bookmarkStart w:id="115" w:name="_Toc322005641"/>
              <w:bookmarkStart w:id="116" w:name="_Toc322355883"/>
              <w:bookmarkStart w:id="117" w:name="_Toc322541593"/>
              <w:bookmarkStart w:id="118" w:name="_Toc322778077"/>
              <w:bookmarkStart w:id="119" w:name="_Toc322782359"/>
              <w:bookmarkStart w:id="120" w:name="_Toc323143963"/>
              <w:bookmarkStart w:id="121" w:name="_Toc323558750"/>
              <w:r w:rsidRPr="00C40444">
                <w:rPr>
                  <w:rFonts w:asciiTheme="minorHAnsi" w:eastAsiaTheme="minorEastAsia" w:hAnsiTheme="minorHAnsi" w:cstheme="minorBidi"/>
                  <w:bCs w:val="0"/>
                  <w:sz w:val="22"/>
                </w:rPr>
                <w:t>Notepad</w:t>
              </w:r>
              <w:r w:rsidR="000D2C17" w:rsidRPr="00C40444">
                <w:rPr>
                  <w:rFonts w:asciiTheme="minorHAnsi" w:eastAsiaTheme="minorEastAsia" w:hAnsiTheme="minorHAnsi" w:cstheme="minorBidi"/>
                  <w:bCs w:val="0"/>
                  <w:sz w:val="22"/>
                </w:rPr>
                <w:t>++</w:t>
              </w:r>
              <w:proofErr w:type="gramStart"/>
              <w:r w:rsidR="001C4B61" w:rsidRPr="00C40444">
                <w:rPr>
                  <w:rFonts w:asciiTheme="minorHAnsi" w:eastAsiaTheme="minorEastAsia" w:hAnsiTheme="minorHAnsi" w:cstheme="minorBidi"/>
                  <w:bCs w:val="0"/>
                  <w:sz w:val="22"/>
                </w:rPr>
                <w:t>.</w:t>
              </w:r>
              <w:r w:rsidR="000D2C17" w:rsidRPr="00C40444">
                <w:rPr>
                  <w:rFonts w:asciiTheme="minorHAnsi" w:eastAsiaTheme="minorEastAsia" w:hAnsiTheme="minorHAnsi" w:cstheme="minorBidi"/>
                  <w:bCs w:val="0"/>
                  <w:sz w:val="22"/>
                </w:rPr>
                <w:t>,</w:t>
              </w:r>
              <w:proofErr w:type="gramEnd"/>
              <w:r w:rsidR="000D2C17" w:rsidRPr="00C40444">
                <w:rPr>
                  <w:rFonts w:asciiTheme="minorHAnsi" w:eastAsiaTheme="minorEastAsia" w:hAnsiTheme="minorHAnsi" w:cstheme="minorBidi"/>
                  <w:bCs w:val="0"/>
                  <w:sz w:val="22"/>
                </w:rPr>
                <w:t xml:space="preserve"> 2016. Code/Rich text editor [online]</w:t>
              </w:r>
              <w:bookmarkEnd w:id="115"/>
              <w:bookmarkEnd w:id="116"/>
              <w:bookmarkEnd w:id="117"/>
              <w:bookmarkEnd w:id="118"/>
              <w:bookmarkEnd w:id="119"/>
              <w:bookmarkEnd w:id="120"/>
              <w:bookmarkEnd w:id="121"/>
            </w:p>
            <w:p w14:paraId="660CAEAD" w14:textId="5ACEF664" w:rsidR="000D2C17" w:rsidRPr="00C40444" w:rsidRDefault="000D2C17" w:rsidP="00391EA2">
              <w:r w:rsidRPr="00C40444">
                <w:tab/>
                <w:t>Available at: https://notepad-plus-plus.org/ [Accessed 2016 March 3]</w:t>
              </w:r>
            </w:p>
            <w:p w14:paraId="53CE7893" w14:textId="258CFF0F" w:rsidR="00B82CC0" w:rsidRPr="00C40444" w:rsidRDefault="00524055" w:rsidP="00B82CC0">
              <w:pPr>
                <w:ind w:left="720"/>
                <w:rPr>
                  <w:rFonts w:eastAsia="Times New Roman" w:cs="Arial"/>
                  <w:color w:val="000000"/>
                  <w:shd w:val="clear" w:color="auto" w:fill="FFFFFF"/>
                  <w:lang w:val="en-US"/>
                </w:rPr>
              </w:pPr>
              <w:r w:rsidRPr="00C40444">
                <w:rPr>
                  <w:rFonts w:eastAsia="Times New Roman" w:cs="Arial"/>
                  <w:color w:val="000000"/>
                  <w:shd w:val="clear" w:color="auto" w:fill="FFFFFF"/>
                  <w:lang w:val="en-US"/>
                </w:rPr>
                <w:lastRenderedPageBreak/>
                <w:t>Parasoft</w:t>
              </w:r>
              <w:proofErr w:type="gramStart"/>
              <w:r w:rsidR="001C4B61" w:rsidRPr="00C40444">
                <w:rPr>
                  <w:rFonts w:eastAsia="Times New Roman" w:cs="Arial"/>
                  <w:color w:val="000000"/>
                  <w:shd w:val="clear" w:color="auto" w:fill="FFFFFF"/>
                  <w:lang w:val="en-US"/>
                </w:rPr>
                <w:t>.</w:t>
              </w:r>
              <w:r w:rsidRPr="00C40444">
                <w:rPr>
                  <w:rFonts w:eastAsia="Times New Roman" w:cs="Arial"/>
                  <w:color w:val="000000"/>
                  <w:shd w:val="clear" w:color="auto" w:fill="FFFFFF"/>
                  <w:lang w:val="en-US"/>
                </w:rPr>
                <w:t>,</w:t>
              </w:r>
              <w:proofErr w:type="gramEnd"/>
              <w:r w:rsidRPr="00C40444">
                <w:rPr>
                  <w:rFonts w:eastAsia="Times New Roman" w:cs="Arial"/>
                  <w:color w:val="000000"/>
                  <w:shd w:val="clear" w:color="auto" w:fill="FFFFFF"/>
                  <w:lang w:val="en-US"/>
                </w:rPr>
                <w:t xml:space="preserve"> 2016. Available at: </w:t>
              </w:r>
              <w:hyperlink r:id="rId103" w:history="1">
                <w:r w:rsidRPr="00C40444">
                  <w:rPr>
                    <w:rStyle w:val="Hyperlink"/>
                    <w:rFonts w:eastAsia="Times New Roman" w:cs="Arial"/>
                    <w:shd w:val="clear" w:color="auto" w:fill="FFFFFF"/>
                    <w:lang w:val="en-US"/>
                  </w:rPr>
                  <w:t>https://www.parasoft.com/product/jtest</w:t>
                </w:r>
              </w:hyperlink>
              <w:r w:rsidRPr="00C40444">
                <w:rPr>
                  <w:rFonts w:eastAsia="Times New Roman" w:cs="Arial"/>
                  <w:color w:val="000000"/>
                  <w:shd w:val="clear" w:color="auto" w:fill="FFFFFF"/>
                  <w:lang w:val="en-US"/>
                </w:rPr>
                <w:t xml:space="preserve"> [Accessed: 7</w:t>
              </w:r>
              <w:r w:rsidRPr="00C40444">
                <w:rPr>
                  <w:rFonts w:eastAsia="Times New Roman" w:cs="Arial"/>
                  <w:color w:val="000000"/>
                  <w:shd w:val="clear" w:color="auto" w:fill="FFFFFF"/>
                  <w:vertAlign w:val="superscript"/>
                  <w:lang w:val="en-US"/>
                </w:rPr>
                <w:t>th</w:t>
              </w:r>
              <w:r w:rsidRPr="00C40444">
                <w:rPr>
                  <w:rFonts w:eastAsia="Times New Roman" w:cs="Arial"/>
                  <w:color w:val="000000"/>
                  <w:shd w:val="clear" w:color="auto" w:fill="FFFFFF"/>
                  <w:lang w:val="en-US"/>
                </w:rPr>
                <w:t xml:space="preserve"> April 2016]</w:t>
              </w:r>
            </w:p>
            <w:p w14:paraId="3783EF70" w14:textId="7776D9C3" w:rsidR="00B82CC0" w:rsidRPr="00C40444" w:rsidRDefault="00B82CC0" w:rsidP="00B82CC0">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Paul </w:t>
              </w:r>
              <w:proofErr w:type="spellStart"/>
              <w:r w:rsidRPr="00C40444">
                <w:rPr>
                  <w:rFonts w:eastAsia="Times New Roman" w:cs="Arial"/>
                  <w:color w:val="000000"/>
                  <w:shd w:val="clear" w:color="auto" w:fill="FFFFFF"/>
                  <w:lang w:val="en-US" w:eastAsia="en-US"/>
                </w:rPr>
                <w:t>Klint</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2007. </w:t>
              </w:r>
              <w:r w:rsidRPr="00C40444">
                <w:rPr>
                  <w:rFonts w:eastAsia="Times New Roman" w:cs="Arial"/>
                  <w:i/>
                  <w:iCs/>
                  <w:color w:val="000000"/>
                  <w:shd w:val="clear" w:color="auto" w:fill="FFFFFF"/>
                  <w:lang w:val="en-US" w:eastAsia="en-US"/>
                </w:rPr>
                <w:t>Syntax Analysis, </w:t>
              </w:r>
              <w:r w:rsidRPr="00C40444">
                <w:rPr>
                  <w:rFonts w:eastAsia="Times New Roman" w:cs="Arial"/>
                  <w:color w:val="000000"/>
                  <w:shd w:val="clear" w:color="auto" w:fill="FFFFFF"/>
                  <w:lang w:val="en-US" w:eastAsia="en-US"/>
                </w:rPr>
                <w:t>Available at: </w:t>
              </w:r>
              <w:hyperlink r:id="rId104" w:history="1">
                <w:r w:rsidRPr="00C40444">
                  <w:rPr>
                    <w:rStyle w:val="Hyperlink"/>
                    <w:rFonts w:eastAsia="Times New Roman" w:cs="Arial"/>
                    <w:i/>
                    <w:iCs/>
                    <w:shd w:val="clear" w:color="auto" w:fill="FFFFFF"/>
                    <w:lang w:val="en-US" w:eastAsia="en-US"/>
                  </w:rPr>
                  <w:t>http://homepages.cwi.nl/~daybuild/daily-</w:t>
                </w:r>
              </w:hyperlink>
              <w:r w:rsidRPr="00C40444">
                <w:rPr>
                  <w:rFonts w:eastAsia="Times New Roman" w:cs="Arial"/>
                  <w:i/>
                  <w:iCs/>
                  <w:color w:val="000000"/>
                  <w:u w:val="single"/>
                  <w:shd w:val="clear" w:color="auto" w:fill="FFFFFF"/>
                  <w:lang w:val="en-US" w:eastAsia="en-US"/>
                </w:rPr>
                <w:t>books/learning-about/syntax-analysis/syntax-analysis.html</w:t>
              </w:r>
              <w:r w:rsidRPr="00C40444">
                <w:rPr>
                  <w:rFonts w:eastAsia="Times New Roman" w:cs="Arial"/>
                  <w:color w:val="000000"/>
                  <w:shd w:val="clear" w:color="auto" w:fill="FFFFFF"/>
                  <w:lang w:val="en-US" w:eastAsia="en-US"/>
                </w:rPr>
                <w:t> [Accessed: 2016 April 13].</w:t>
              </w:r>
            </w:p>
            <w:p w14:paraId="49789080" w14:textId="77777777" w:rsidR="007C68F3" w:rsidRPr="00C40444" w:rsidRDefault="007C68F3" w:rsidP="00B82CC0">
              <w:pPr>
                <w:spacing w:after="0" w:line="240" w:lineRule="auto"/>
                <w:ind w:left="720"/>
                <w:rPr>
                  <w:rFonts w:eastAsia="Times New Roman" w:cs="Arial"/>
                  <w:color w:val="000000"/>
                  <w:shd w:val="clear" w:color="auto" w:fill="FFFFFF"/>
                  <w:lang w:val="en-US" w:eastAsia="en-US"/>
                </w:rPr>
              </w:pPr>
            </w:p>
            <w:p w14:paraId="74F07043" w14:textId="7371FFFF" w:rsidR="00B82CC0" w:rsidRPr="00C40444" w:rsidRDefault="007C68F3" w:rsidP="007C68F3">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 xml:space="preserve">Paul R. </w:t>
              </w:r>
              <w:proofErr w:type="spellStart"/>
              <w:r w:rsidRPr="00C40444">
                <w:rPr>
                  <w:rFonts w:eastAsia="Times New Roman" w:cs="Arial"/>
                  <w:color w:val="000000"/>
                  <w:shd w:val="clear" w:color="auto" w:fill="FFFFFF"/>
                  <w:lang w:val="en-US" w:eastAsia="en-US"/>
                </w:rPr>
                <w:t>Kroeger</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2005. </w:t>
              </w:r>
              <w:r w:rsidRPr="00C40444">
                <w:rPr>
                  <w:rFonts w:eastAsia="Times New Roman" w:cs="Arial"/>
                  <w:i/>
                  <w:iCs/>
                  <w:color w:val="000000"/>
                  <w:shd w:val="clear" w:color="auto" w:fill="FFFFFF"/>
                  <w:lang w:val="en-US" w:eastAsia="en-US"/>
                </w:rPr>
                <w:t>Analyzing Grammar: An Introduction (Cambridge Textbooks in Linguistics)</w:t>
              </w:r>
              <w:r w:rsidRPr="00C40444">
                <w:rPr>
                  <w:rFonts w:eastAsia="Times New Roman" w:cs="Arial"/>
                  <w:color w:val="000000"/>
                  <w:shd w:val="clear" w:color="auto" w:fill="FFFFFF"/>
                  <w:lang w:val="en-US" w:eastAsia="en-US"/>
                </w:rPr>
                <w:t>, Cambridge University Press.</w:t>
              </w:r>
            </w:p>
            <w:p w14:paraId="409C2214" w14:textId="77777777" w:rsidR="007C68F3" w:rsidRPr="00C40444" w:rsidRDefault="007C68F3" w:rsidP="007C68F3">
              <w:pPr>
                <w:spacing w:after="0" w:line="240" w:lineRule="auto"/>
                <w:ind w:left="720"/>
                <w:rPr>
                  <w:rFonts w:eastAsia="Times New Roman" w:cs="Times New Roman"/>
                  <w:lang w:val="en-US" w:eastAsia="en-US"/>
                </w:rPr>
              </w:pPr>
            </w:p>
            <w:p w14:paraId="1BE55DA0" w14:textId="15798F0F" w:rsidR="00766999" w:rsidRPr="00C40444" w:rsidRDefault="00F0429F" w:rsidP="00766999">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Phillip A. </w:t>
              </w:r>
              <w:proofErr w:type="spellStart"/>
              <w:r w:rsidRPr="00C40444">
                <w:rPr>
                  <w:rFonts w:eastAsia="Times New Roman" w:cs="Arial"/>
                  <w:color w:val="000000"/>
                  <w:shd w:val="clear" w:color="auto" w:fill="FFFFFF"/>
                  <w:lang w:val="en-US" w:eastAsia="en-US"/>
                </w:rPr>
                <w:t>Laplante</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2007.</w:t>
              </w:r>
              <w:r w:rsidR="00766999" w:rsidRPr="00C40444">
                <w:rPr>
                  <w:rFonts w:eastAsia="Times New Roman" w:cs="Arial"/>
                  <w:color w:val="000000"/>
                  <w:shd w:val="clear" w:color="auto" w:fill="FFFFFF"/>
                  <w:lang w:val="en-US" w:eastAsia="en-US"/>
                </w:rPr>
                <w:t> </w:t>
              </w:r>
              <w:r w:rsidR="00766999" w:rsidRPr="00C40444">
                <w:rPr>
                  <w:rFonts w:eastAsia="Times New Roman" w:cs="Arial"/>
                  <w:i/>
                  <w:iCs/>
                  <w:color w:val="000000"/>
                  <w:shd w:val="clear" w:color="auto" w:fill="FFFFFF"/>
                  <w:lang w:val="en-US" w:eastAsia="en-US"/>
                </w:rPr>
                <w:t>What every engineer should know about software engineering</w:t>
              </w:r>
              <w:r w:rsidR="00766999" w:rsidRPr="00C40444">
                <w:rPr>
                  <w:rFonts w:eastAsia="Times New Roman" w:cs="Arial"/>
                  <w:color w:val="000000"/>
                  <w:shd w:val="clear" w:color="auto" w:fill="FFFFFF"/>
                  <w:lang w:val="en-US" w:eastAsia="en-US"/>
                </w:rPr>
                <w:t xml:space="preserve">. </w:t>
              </w:r>
            </w:p>
            <w:p w14:paraId="135FEAD2" w14:textId="4125F734" w:rsidR="00312B04" w:rsidRPr="00C40444" w:rsidRDefault="00766999" w:rsidP="00D006BC">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CRC press. ISBN 0849372283.</w:t>
              </w:r>
            </w:p>
            <w:p w14:paraId="775BC2E1" w14:textId="77777777" w:rsidR="00312B04" w:rsidRPr="00C40444" w:rsidRDefault="00312B04" w:rsidP="00766999">
              <w:pPr>
                <w:spacing w:after="0" w:line="240" w:lineRule="auto"/>
                <w:ind w:left="720"/>
                <w:rPr>
                  <w:rFonts w:eastAsia="Times New Roman" w:cs="Arial"/>
                  <w:color w:val="000000"/>
                  <w:shd w:val="clear" w:color="auto" w:fill="FFFFFF"/>
                  <w:lang w:val="en-US" w:eastAsia="en-US"/>
                </w:rPr>
              </w:pPr>
            </w:p>
            <w:p w14:paraId="1650164C" w14:textId="62B00340" w:rsidR="00312B04" w:rsidRPr="00C40444" w:rsidRDefault="00312B04" w:rsidP="00766999">
              <w:pPr>
                <w:spacing w:after="0" w:line="240" w:lineRule="auto"/>
                <w:ind w:left="720"/>
                <w:rPr>
                  <w:rFonts w:eastAsia="Times New Roman" w:cs="Times New Roman"/>
                  <w:lang w:val="en-US" w:eastAsia="en-US"/>
                </w:rPr>
              </w:pPr>
              <w:proofErr w:type="spellStart"/>
              <w:r w:rsidRPr="00C40444">
                <w:rPr>
                  <w:rFonts w:eastAsia="Times New Roman" w:cs="Times New Roman"/>
                  <w:lang w:val="en-US" w:eastAsia="en-US"/>
                </w:rPr>
                <w:t>PlayN</w:t>
              </w:r>
              <w:proofErr w:type="spellEnd"/>
              <w:proofErr w:type="gramStart"/>
              <w:r w:rsidR="001C4B61" w:rsidRPr="00C40444">
                <w:rPr>
                  <w:rFonts w:eastAsia="Times New Roman" w:cs="Times New Roman"/>
                  <w:lang w:val="en-US" w:eastAsia="en-US"/>
                </w:rPr>
                <w:t>.</w:t>
              </w:r>
              <w:r w:rsidRPr="00C40444">
                <w:rPr>
                  <w:rFonts w:eastAsia="Times New Roman" w:cs="Times New Roman"/>
                  <w:lang w:val="en-US" w:eastAsia="en-US"/>
                </w:rPr>
                <w:t>,</w:t>
              </w:r>
              <w:proofErr w:type="gramEnd"/>
              <w:r w:rsidRPr="00C40444">
                <w:rPr>
                  <w:rFonts w:eastAsia="Times New Roman" w:cs="Times New Roman"/>
                  <w:lang w:val="en-US" w:eastAsia="en-US"/>
                </w:rPr>
                <w:t xml:space="preserve"> 2016. Google cross-platform framework [online]</w:t>
              </w:r>
            </w:p>
            <w:p w14:paraId="1B4BA809" w14:textId="3AB76175" w:rsidR="00312B04" w:rsidRPr="00C40444" w:rsidRDefault="00312B04" w:rsidP="00766999">
              <w:pPr>
                <w:spacing w:after="0" w:line="240" w:lineRule="auto"/>
                <w:ind w:left="720"/>
                <w:rPr>
                  <w:rFonts w:eastAsia="Times New Roman" w:cs="Times New Roman"/>
                  <w:lang w:val="en-US" w:eastAsia="en-US"/>
                </w:rPr>
              </w:pPr>
              <w:r w:rsidRPr="00C40444">
                <w:rPr>
                  <w:rFonts w:eastAsia="Times New Roman" w:cs="Times New Roman"/>
                  <w:lang w:val="en-US" w:eastAsia="en-US"/>
                </w:rPr>
                <w:t xml:space="preserve">Available at: </w:t>
              </w:r>
              <w:hyperlink r:id="rId105" w:history="1">
                <w:r w:rsidRPr="00C40444">
                  <w:rPr>
                    <w:rStyle w:val="Hyperlink"/>
                    <w:rFonts w:eastAsia="Times New Roman" w:cs="Times New Roman"/>
                    <w:lang w:val="en-US" w:eastAsia="en-US"/>
                  </w:rPr>
                  <w:t>https://github.com/playn/playn</w:t>
                </w:r>
              </w:hyperlink>
              <w:r w:rsidRPr="00C40444">
                <w:rPr>
                  <w:rFonts w:eastAsia="Times New Roman" w:cs="Times New Roman"/>
                  <w:lang w:val="en-US" w:eastAsia="en-US"/>
                </w:rPr>
                <w:t xml:space="preserve"> [Accessed</w:t>
              </w:r>
              <w:r w:rsidR="00E93B19" w:rsidRPr="00C40444">
                <w:rPr>
                  <w:rFonts w:eastAsia="Times New Roman" w:cs="Times New Roman"/>
                  <w:lang w:val="en-US" w:eastAsia="en-US"/>
                </w:rPr>
                <w:t>:</w:t>
              </w:r>
              <w:r w:rsidRPr="00C40444">
                <w:rPr>
                  <w:rFonts w:eastAsia="Times New Roman" w:cs="Times New Roman"/>
                  <w:lang w:val="en-US" w:eastAsia="en-US"/>
                </w:rPr>
                <w:t xml:space="preserve"> 2016 April 11]</w:t>
              </w:r>
            </w:p>
            <w:p w14:paraId="4BD24B5C" w14:textId="77777777" w:rsidR="00E93B19" w:rsidRPr="00C40444" w:rsidRDefault="00E93B19" w:rsidP="00766999">
              <w:pPr>
                <w:spacing w:after="0" w:line="240" w:lineRule="auto"/>
                <w:ind w:left="720"/>
                <w:rPr>
                  <w:rFonts w:eastAsia="Times New Roman" w:cs="Times New Roman"/>
                  <w:lang w:val="en-US" w:eastAsia="en-US"/>
                </w:rPr>
              </w:pPr>
            </w:p>
            <w:p w14:paraId="361512DA" w14:textId="1947630F" w:rsidR="00E93B19" w:rsidRPr="00C40444" w:rsidRDefault="00E93B19" w:rsidP="00E93B19">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Roberto </w:t>
              </w:r>
              <w:proofErr w:type="spellStart"/>
              <w:r w:rsidRPr="00C40444">
                <w:rPr>
                  <w:rFonts w:eastAsia="Times New Roman" w:cs="Arial"/>
                  <w:color w:val="000000"/>
                  <w:shd w:val="clear" w:color="auto" w:fill="FFFFFF"/>
                  <w:lang w:val="en-US" w:eastAsia="en-US"/>
                </w:rPr>
                <w:t>Minelli</w:t>
              </w:r>
              <w:proofErr w:type="spellEnd"/>
              <w:r w:rsidRPr="00C40444">
                <w:rPr>
                  <w:rFonts w:eastAsia="Times New Roman" w:cs="Arial"/>
                  <w:color w:val="000000"/>
                  <w:shd w:val="clear" w:color="auto" w:fill="FFFFFF"/>
                  <w:lang w:val="en-US" w:eastAsia="en-US"/>
                </w:rPr>
                <w:t xml:space="preserve">, Andrea </w:t>
              </w:r>
              <w:proofErr w:type="spellStart"/>
              <w:r w:rsidRPr="00C40444">
                <w:rPr>
                  <w:rFonts w:eastAsia="Times New Roman" w:cs="Arial"/>
                  <w:color w:val="000000"/>
                  <w:shd w:val="clear" w:color="auto" w:fill="FFFFFF"/>
                  <w:lang w:val="en-US" w:eastAsia="en-US"/>
                </w:rPr>
                <w:t>Mocci</w:t>
              </w:r>
              <w:proofErr w:type="spellEnd"/>
              <w:r w:rsidRPr="00C40444">
                <w:rPr>
                  <w:rFonts w:eastAsia="Times New Roman" w:cs="Arial"/>
                  <w:color w:val="000000"/>
                  <w:shd w:val="clear" w:color="auto" w:fill="FFFFFF"/>
                  <w:lang w:val="en-US" w:eastAsia="en-US"/>
                </w:rPr>
                <w:t xml:space="preserve"> and Michele </w:t>
              </w:r>
              <w:proofErr w:type="spellStart"/>
              <w:r w:rsidRPr="00C40444">
                <w:rPr>
                  <w:rFonts w:eastAsia="Times New Roman" w:cs="Arial"/>
                  <w:color w:val="000000"/>
                  <w:shd w:val="clear" w:color="auto" w:fill="FFFFFF"/>
                  <w:lang w:val="en-US" w:eastAsia="en-US"/>
                </w:rPr>
                <w:t>Lanza</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2016. </w:t>
              </w:r>
              <w:r w:rsidRPr="00C40444">
                <w:rPr>
                  <w:rFonts w:eastAsia="Times New Roman" w:cs="Arial"/>
                  <w:i/>
                  <w:iCs/>
                  <w:color w:val="000000"/>
                  <w:shd w:val="clear" w:color="auto" w:fill="FFFFFF"/>
                  <w:lang w:val="en-US" w:eastAsia="en-US"/>
                </w:rPr>
                <w:t>Measuring Navigation Efficiency in the IDE, </w:t>
              </w:r>
              <w:r w:rsidRPr="00C40444">
                <w:rPr>
                  <w:rFonts w:eastAsia="Times New Roman" w:cs="Arial"/>
                  <w:color w:val="000000"/>
                  <w:shd w:val="clear" w:color="auto" w:fill="FFFFFF"/>
                  <w:lang w:val="en-US" w:eastAsia="en-US"/>
                </w:rPr>
                <w:t>Available at:</w:t>
              </w:r>
            </w:p>
            <w:p w14:paraId="50CAD9BB" w14:textId="2A8B3D32" w:rsidR="00E93B19" w:rsidRPr="00C40444" w:rsidRDefault="00E93B19" w:rsidP="00E93B19">
              <w:pPr>
                <w:spacing w:after="0" w:line="240" w:lineRule="auto"/>
                <w:ind w:left="720"/>
                <w:rPr>
                  <w:rFonts w:eastAsia="Times New Roman" w:cs="Times New Roman"/>
                  <w:lang w:val="en-US" w:eastAsia="en-US"/>
                </w:rPr>
              </w:pPr>
              <w:r w:rsidRPr="00C40444">
                <w:rPr>
                  <w:rFonts w:eastAsia="Times New Roman" w:cs="Arial"/>
                  <w:i/>
                  <w:iCs/>
                  <w:color w:val="000000"/>
                  <w:u w:val="single"/>
                  <w:shd w:val="clear" w:color="auto" w:fill="FFFFFF"/>
                  <w:lang w:val="en-US" w:eastAsia="en-US"/>
                </w:rPr>
                <w:t>http://www.inf.usi.ch/phd/minelli/downloads/Mine2016a.pdf</w:t>
              </w:r>
              <w:r w:rsidRPr="00C40444">
                <w:rPr>
                  <w:rFonts w:eastAsia="Times New Roman" w:cs="Arial"/>
                  <w:color w:val="000000"/>
                  <w:shd w:val="clear" w:color="auto" w:fill="FFFFFF"/>
                  <w:lang w:val="en-US" w:eastAsia="en-US"/>
                </w:rPr>
                <w:t> [Accessed: 14 April 2016].</w:t>
              </w:r>
            </w:p>
            <w:p w14:paraId="45D55643" w14:textId="2B0C7DEB" w:rsidR="0033681F" w:rsidRPr="00C40444" w:rsidRDefault="0033681F" w:rsidP="0033681F">
              <w:pPr>
                <w:pStyle w:val="ReferenceHeading"/>
                <w:ind w:firstLine="720"/>
                <w:rPr>
                  <w:rFonts w:asciiTheme="minorHAnsi" w:eastAsiaTheme="minorEastAsia" w:hAnsiTheme="minorHAnsi" w:cstheme="minorBidi"/>
                  <w:bCs w:val="0"/>
                  <w:sz w:val="22"/>
                </w:rPr>
              </w:pPr>
              <w:bookmarkStart w:id="122" w:name="_Toc322005642"/>
              <w:bookmarkStart w:id="123" w:name="_Toc322355884"/>
              <w:bookmarkStart w:id="124" w:name="_Toc322541594"/>
              <w:bookmarkStart w:id="125" w:name="_Toc322778078"/>
              <w:bookmarkStart w:id="126" w:name="_Toc322782360"/>
              <w:bookmarkStart w:id="127" w:name="_Toc323143964"/>
              <w:bookmarkStart w:id="128" w:name="_Toc323558751"/>
              <w:r w:rsidRPr="00C40444">
                <w:rPr>
                  <w:rFonts w:asciiTheme="minorHAnsi" w:eastAsiaTheme="minorEastAsia" w:hAnsiTheme="minorHAnsi" w:cstheme="minorBidi"/>
                  <w:bCs w:val="0"/>
                  <w:sz w:val="22"/>
                </w:rPr>
                <w:t>Ultimate++</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2016. </w:t>
              </w:r>
              <w:r w:rsidR="00B54CE4" w:rsidRPr="00C40444">
                <w:rPr>
                  <w:rFonts w:asciiTheme="minorHAnsi" w:eastAsiaTheme="minorEastAsia" w:hAnsiTheme="minorHAnsi" w:cstheme="minorBidi"/>
                  <w:bCs w:val="0"/>
                  <w:sz w:val="22"/>
                </w:rPr>
                <w:t>C++ GUI framework</w:t>
              </w:r>
              <w:r w:rsidRPr="00C40444">
                <w:rPr>
                  <w:rFonts w:asciiTheme="minorHAnsi" w:eastAsiaTheme="minorEastAsia" w:hAnsiTheme="minorHAnsi" w:cstheme="minorBidi"/>
                  <w:bCs w:val="0"/>
                  <w:sz w:val="22"/>
                </w:rPr>
                <w:t xml:space="preserve"> [online]</w:t>
              </w:r>
              <w:bookmarkEnd w:id="122"/>
              <w:bookmarkEnd w:id="123"/>
              <w:bookmarkEnd w:id="124"/>
              <w:bookmarkEnd w:id="125"/>
              <w:bookmarkEnd w:id="126"/>
              <w:bookmarkEnd w:id="127"/>
              <w:bookmarkEnd w:id="128"/>
            </w:p>
            <w:p w14:paraId="3FCB737A" w14:textId="4ED551A9" w:rsidR="00A71A8F" w:rsidRPr="00C40444" w:rsidRDefault="0033681F" w:rsidP="0033681F">
              <w:r w:rsidRPr="00C40444">
                <w:tab/>
                <w:t xml:space="preserve">Available at: </w:t>
              </w:r>
              <w:r w:rsidR="00B54CE4" w:rsidRPr="00C40444">
                <w:t>http://www.ultimatepp.org/ [Accessed 2016 March 10</w:t>
              </w:r>
              <w:r w:rsidRPr="00C40444">
                <w:t>]</w:t>
              </w:r>
            </w:p>
            <w:p w14:paraId="3ED70DDD" w14:textId="77777777" w:rsidR="00A71A8F" w:rsidRPr="00C40444" w:rsidRDefault="00A71A8F" w:rsidP="00A71A8F">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University of Virginia</w:t>
              </w:r>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2007. </w:t>
              </w:r>
              <w:r w:rsidRPr="00C40444">
                <w:rPr>
                  <w:rFonts w:eastAsia="Times New Roman" w:cs="Arial"/>
                  <w:i/>
                  <w:iCs/>
                  <w:color w:val="000000"/>
                  <w:shd w:val="clear" w:color="auto" w:fill="FFFFFF"/>
                  <w:lang w:val="en-US" w:eastAsia="en-US"/>
                </w:rPr>
                <w:t>Lexical Analysis: Regular expression, </w:t>
              </w:r>
              <w:r w:rsidRPr="00C40444">
                <w:rPr>
                  <w:rFonts w:eastAsia="Times New Roman" w:cs="Arial"/>
                  <w:color w:val="000000"/>
                  <w:shd w:val="clear" w:color="auto" w:fill="FFFFFF"/>
                  <w:lang w:val="en-US" w:eastAsia="en-US"/>
                </w:rPr>
                <w:t>Available at:</w:t>
              </w:r>
            </w:p>
            <w:p w14:paraId="210E4FAB" w14:textId="5B3BA49D" w:rsidR="00A71A8F" w:rsidRPr="00C40444" w:rsidRDefault="00A71A8F" w:rsidP="00A71A8F">
              <w:pPr>
                <w:spacing w:after="0" w:line="240" w:lineRule="auto"/>
                <w:ind w:left="720"/>
                <w:rPr>
                  <w:rFonts w:eastAsia="Times New Roman" w:cs="Arial"/>
                  <w:color w:val="000000"/>
                  <w:shd w:val="clear" w:color="auto" w:fill="FFFFFF"/>
                  <w:lang w:val="en-US" w:eastAsia="en-US"/>
                </w:rPr>
              </w:pPr>
              <w:r w:rsidRPr="00C40444">
                <w:rPr>
                  <w:rFonts w:eastAsia="Times New Roman" w:cs="Arial"/>
                  <w:i/>
                  <w:iCs/>
                  <w:color w:val="000000"/>
                  <w:u w:val="single"/>
                  <w:shd w:val="clear" w:color="auto" w:fill="FFFFFF"/>
                  <w:lang w:val="en-US" w:eastAsia="en-US"/>
                </w:rPr>
                <w:t>http://www.cs.virginia.edu/kim/courses/cs471/lec/cs471-02-lex.pdf</w:t>
              </w:r>
              <w:r w:rsidRPr="00C40444">
                <w:rPr>
                  <w:rFonts w:eastAsia="Times New Roman" w:cs="Arial"/>
                  <w:color w:val="000000"/>
                  <w:shd w:val="clear" w:color="auto" w:fill="FFFFFF"/>
                  <w:lang w:val="en-US" w:eastAsia="en-US"/>
                </w:rPr>
                <w:t> </w:t>
              </w:r>
            </w:p>
            <w:p w14:paraId="35BD8369" w14:textId="0C9738BF" w:rsidR="00A71A8F" w:rsidRPr="00C40444" w:rsidRDefault="00A71A8F" w:rsidP="00A71A8F">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14 April 2016].</w:t>
              </w:r>
            </w:p>
            <w:p w14:paraId="5E4F2456" w14:textId="35E1F913" w:rsidR="00824BC5" w:rsidRPr="00C40444" w:rsidRDefault="00824BC5" w:rsidP="00824BC5">
              <w:pPr>
                <w:pStyle w:val="ReferenceHeading"/>
                <w:ind w:firstLine="720"/>
                <w:rPr>
                  <w:rFonts w:asciiTheme="minorHAnsi" w:eastAsiaTheme="minorEastAsia" w:hAnsiTheme="minorHAnsi" w:cstheme="minorBidi"/>
                  <w:bCs w:val="0"/>
                  <w:sz w:val="22"/>
                </w:rPr>
              </w:pPr>
              <w:bookmarkStart w:id="129" w:name="_Toc322005644"/>
              <w:bookmarkStart w:id="130" w:name="_Toc322355886"/>
              <w:bookmarkStart w:id="131" w:name="_Toc322541595"/>
              <w:bookmarkStart w:id="132" w:name="_Toc322778079"/>
              <w:bookmarkStart w:id="133" w:name="_Toc322782361"/>
              <w:bookmarkStart w:id="134" w:name="_Toc323143965"/>
              <w:bookmarkStart w:id="135" w:name="_Toc323558752"/>
              <w:proofErr w:type="spellStart"/>
              <w:r w:rsidRPr="00C40444">
                <w:rPr>
                  <w:rFonts w:asciiTheme="minorHAnsi" w:eastAsiaTheme="minorEastAsia" w:hAnsiTheme="minorHAnsi" w:cstheme="minorBidi"/>
                  <w:bCs w:val="0"/>
                  <w:sz w:val="22"/>
                </w:rPr>
                <w:t>SourceCode</w:t>
              </w:r>
              <w:proofErr w:type="spellEnd"/>
              <w:r w:rsidRPr="00C40444">
                <w:rPr>
                  <w:rFonts w:asciiTheme="minorHAnsi" w:eastAsiaTheme="minorEastAsia" w:hAnsiTheme="minorHAnsi" w:cstheme="minorBidi"/>
                  <w:bCs w:val="0"/>
                  <w:sz w:val="22"/>
                </w:rPr>
                <w:t xml:space="preserve"> Pro</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2016. Code editor [online]</w:t>
              </w:r>
              <w:bookmarkEnd w:id="129"/>
              <w:bookmarkEnd w:id="130"/>
              <w:bookmarkEnd w:id="131"/>
              <w:bookmarkEnd w:id="132"/>
              <w:bookmarkEnd w:id="133"/>
              <w:bookmarkEnd w:id="134"/>
              <w:bookmarkEnd w:id="135"/>
            </w:p>
            <w:p w14:paraId="20104F3B" w14:textId="5542BA09" w:rsidR="00824BC5" w:rsidRPr="00C40444" w:rsidRDefault="00824BC5" w:rsidP="00391EA2">
              <w:r w:rsidRPr="00C40444">
                <w:tab/>
                <w:t>Available at: https://github.com/adobe-fonts/source-code-pro [Accessed 2016 April 2nd]</w:t>
              </w:r>
            </w:p>
            <w:p w14:paraId="7C3BCC93" w14:textId="529193DA" w:rsidR="00327526" w:rsidRPr="00C40444" w:rsidRDefault="00327526" w:rsidP="000D2C17">
              <w:pPr>
                <w:pStyle w:val="ReferenceHeading"/>
                <w:ind w:firstLine="720"/>
                <w:rPr>
                  <w:rFonts w:asciiTheme="minorHAnsi" w:eastAsiaTheme="minorEastAsia" w:hAnsiTheme="minorHAnsi" w:cstheme="minorBidi"/>
                  <w:bCs w:val="0"/>
                  <w:sz w:val="22"/>
                </w:rPr>
              </w:pPr>
              <w:bookmarkStart w:id="136" w:name="_Toc322005645"/>
              <w:bookmarkStart w:id="137" w:name="_Toc322355887"/>
              <w:bookmarkStart w:id="138" w:name="_Toc322541596"/>
              <w:bookmarkStart w:id="139" w:name="_Toc322778080"/>
              <w:bookmarkStart w:id="140" w:name="_Toc322782362"/>
              <w:bookmarkStart w:id="141" w:name="_Toc323143966"/>
              <w:bookmarkStart w:id="142" w:name="_Toc323558753"/>
              <w:proofErr w:type="gramStart"/>
              <w:r w:rsidRPr="00C40444">
                <w:rPr>
                  <w:rFonts w:asciiTheme="minorHAnsi" w:eastAsiaTheme="minorEastAsia" w:hAnsiTheme="minorHAnsi" w:cstheme="minorBidi"/>
                  <w:bCs w:val="0"/>
                  <w:sz w:val="22"/>
                </w:rPr>
                <w:t>Sublime 2</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2015.</w:t>
              </w:r>
              <w:proofErr w:type="gramEnd"/>
              <w:r w:rsidRPr="00C40444">
                <w:rPr>
                  <w:rFonts w:asciiTheme="minorHAnsi" w:eastAsiaTheme="minorEastAsia" w:hAnsiTheme="minorHAnsi" w:cstheme="minorBidi"/>
                  <w:bCs w:val="0"/>
                  <w:sz w:val="22"/>
                </w:rPr>
                <w:t xml:space="preserve"> Code editor [online]</w:t>
              </w:r>
              <w:bookmarkEnd w:id="136"/>
              <w:bookmarkEnd w:id="137"/>
              <w:bookmarkEnd w:id="138"/>
              <w:bookmarkEnd w:id="139"/>
              <w:bookmarkEnd w:id="140"/>
              <w:bookmarkEnd w:id="141"/>
              <w:bookmarkEnd w:id="142"/>
            </w:p>
            <w:p w14:paraId="30ADB7DA" w14:textId="03D46A7A" w:rsidR="00D2758F" w:rsidRPr="00C40444" w:rsidRDefault="00327526" w:rsidP="00391EA2">
              <w:r w:rsidRPr="00C40444">
                <w:tab/>
                <w:t>Available at: http://www.sublimetext.com/2  [Accessed 2016 March 3]</w:t>
              </w:r>
            </w:p>
            <w:p w14:paraId="6459D89D" w14:textId="1B1B911E" w:rsidR="0092002D" w:rsidRPr="00C40444" w:rsidRDefault="0092002D" w:rsidP="0092002D">
              <w:pPr>
                <w:pStyle w:val="ReferenceHeading"/>
                <w:ind w:firstLine="720"/>
                <w:rPr>
                  <w:rFonts w:asciiTheme="minorHAnsi" w:eastAsiaTheme="minorEastAsia" w:hAnsiTheme="minorHAnsi" w:cstheme="minorBidi"/>
                  <w:bCs w:val="0"/>
                  <w:sz w:val="22"/>
                </w:rPr>
              </w:pPr>
              <w:bookmarkStart w:id="143" w:name="_Toc322005646"/>
              <w:bookmarkStart w:id="144" w:name="_Toc322355888"/>
              <w:bookmarkStart w:id="145" w:name="_Toc322541597"/>
              <w:bookmarkStart w:id="146" w:name="_Toc322778081"/>
              <w:bookmarkStart w:id="147" w:name="_Toc322782363"/>
              <w:bookmarkStart w:id="148" w:name="_Toc323143967"/>
              <w:bookmarkStart w:id="149" w:name="_Toc323558754"/>
              <w:proofErr w:type="gramStart"/>
              <w:r w:rsidRPr="00C40444">
                <w:rPr>
                  <w:rFonts w:asciiTheme="minorHAnsi" w:eastAsiaTheme="minorEastAsia" w:hAnsiTheme="minorHAnsi" w:cstheme="minorBidi"/>
                  <w:bCs w:val="0"/>
                  <w:sz w:val="22"/>
                </w:rPr>
                <w:t>QT</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2015.</w:t>
              </w:r>
              <w:proofErr w:type="gramEnd"/>
              <w:r w:rsidRPr="00C40444">
                <w:rPr>
                  <w:rFonts w:asciiTheme="minorHAnsi" w:eastAsiaTheme="minorEastAsia" w:hAnsiTheme="minorHAnsi" w:cstheme="minorBidi"/>
                  <w:bCs w:val="0"/>
                  <w:sz w:val="22"/>
                </w:rPr>
                <w:t xml:space="preserve"> C++ development framework [online]</w:t>
              </w:r>
              <w:bookmarkEnd w:id="143"/>
              <w:bookmarkEnd w:id="144"/>
              <w:bookmarkEnd w:id="145"/>
              <w:bookmarkEnd w:id="146"/>
              <w:bookmarkEnd w:id="147"/>
              <w:bookmarkEnd w:id="148"/>
              <w:bookmarkEnd w:id="149"/>
            </w:p>
            <w:p w14:paraId="11EA13BE" w14:textId="041D555F" w:rsidR="002F34F6" w:rsidRPr="00C40444" w:rsidRDefault="0092002D" w:rsidP="0092002D">
              <w:r w:rsidRPr="00C40444">
                <w:tab/>
                <w:t xml:space="preserve">Available at: </w:t>
              </w:r>
              <w:hyperlink r:id="rId106" w:history="1">
                <w:r w:rsidRPr="00C40444">
                  <w:rPr>
                    <w:rStyle w:val="Hyperlink"/>
                  </w:rPr>
                  <w:t>http://www.qt.io</w:t>
                </w:r>
              </w:hyperlink>
              <w:r w:rsidRPr="00C40444">
                <w:t xml:space="preserve"> [Accessed 2016 March 10]</w:t>
              </w:r>
            </w:p>
            <w:bookmarkStart w:id="150" w:name="_Toc323558755" w:displacedByCustomXml="next"/>
            <w:bookmarkStart w:id="151" w:name="_Toc322778082" w:displacedByCustomXml="next"/>
            <w:bookmarkStart w:id="152" w:name="_Toc322005647" w:displacedByCustomXml="next"/>
            <w:bookmarkStart w:id="153" w:name="_Toc322355889" w:displacedByCustomXml="next"/>
            <w:bookmarkStart w:id="154" w:name="_Toc322541598" w:displacedByCustomXml="next"/>
            <w:bookmarkStart w:id="155" w:name="_Toc322782364" w:displacedByCustomXml="next"/>
            <w:bookmarkStart w:id="156" w:name="_Toc323143968" w:displacedByCustomXml="next"/>
            <w:sdt>
              <w:sdtPr>
                <w:rPr>
                  <w:rFonts w:asciiTheme="minorHAnsi" w:eastAsiaTheme="minorEastAsia" w:hAnsiTheme="minorHAnsi" w:cstheme="minorBidi"/>
                  <w:bCs w:val="0"/>
                  <w:sz w:val="22"/>
                </w:rPr>
                <w:id w:val="-364679075"/>
                <w:bibliography/>
              </w:sdtPr>
              <w:sdtContent>
                <w:p w14:paraId="30A4F579" w14:textId="0B9AF40F" w:rsidR="000920CF" w:rsidRPr="00C40444" w:rsidRDefault="000920CF" w:rsidP="000920CF">
                  <w:pPr>
                    <w:pStyle w:val="ReferenceHeading"/>
                    <w:ind w:firstLine="720"/>
                    <w:rPr>
                      <w:rFonts w:asciiTheme="minorHAnsi" w:eastAsiaTheme="minorEastAsia" w:hAnsiTheme="minorHAnsi" w:cstheme="minorBidi"/>
                      <w:bCs w:val="0"/>
                      <w:sz w:val="22"/>
                    </w:rPr>
                  </w:pPr>
                  <w:r w:rsidRPr="00C40444">
                    <w:rPr>
                      <w:rFonts w:asciiTheme="minorHAnsi" w:eastAsiaTheme="minorEastAsia" w:hAnsiTheme="minorHAnsi" w:cstheme="minorBidi"/>
                      <w:bCs w:val="0"/>
                      <w:sz w:val="22"/>
                    </w:rPr>
                    <w:t>QT Creator</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2015. QT IDE [online]</w:t>
                  </w:r>
                  <w:bookmarkEnd w:id="156"/>
                  <w:bookmarkEnd w:id="155"/>
                  <w:bookmarkEnd w:id="154"/>
                  <w:bookmarkEnd w:id="153"/>
                  <w:bookmarkEnd w:id="152"/>
                  <w:bookmarkEnd w:id="151"/>
                  <w:bookmarkEnd w:id="150"/>
                </w:p>
                <w:p w14:paraId="7D99EEEA" w14:textId="26A9A905" w:rsidR="000B42A8" w:rsidRPr="00C40444" w:rsidRDefault="000920CF" w:rsidP="000920CF">
                  <w:r w:rsidRPr="00C40444">
                    <w:tab/>
                    <w:t>Available at: http: http://www.qt.io/download/ [Accessed 2016 March 7]</w:t>
                  </w:r>
                </w:p>
                <w:p w14:paraId="18899DD9" w14:textId="6AE62B64" w:rsidR="00D006BC" w:rsidRPr="00C40444" w:rsidRDefault="00D006BC" w:rsidP="00D006BC">
                  <w:pPr>
                    <w:spacing w:after="0" w:line="240" w:lineRule="auto"/>
                    <w:ind w:left="720"/>
                    <w:rPr>
                      <w:rFonts w:eastAsia="Times New Roman" w:cs="Times New Roman"/>
                      <w:lang w:val="en-US" w:eastAsia="en-US"/>
                    </w:rPr>
                  </w:pPr>
                  <w:proofErr w:type="gramStart"/>
                  <w:r w:rsidRPr="00C40444">
                    <w:rPr>
                      <w:rFonts w:eastAsia="Times New Roman" w:cs="Arial"/>
                      <w:color w:val="000000"/>
                      <w:shd w:val="clear" w:color="auto" w:fill="FFFFFF"/>
                      <w:lang w:val="en-US" w:eastAsia="en-US"/>
                    </w:rPr>
                    <w:t>Tam C and Wells D</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2009.</w:t>
                  </w:r>
                  <w:proofErr w:type="gramEnd"/>
                  <w:r w:rsidRPr="00C40444">
                    <w:rPr>
                      <w:rFonts w:eastAsia="Times New Roman" w:cs="Arial"/>
                      <w:color w:val="000000"/>
                      <w:shd w:val="clear" w:color="auto" w:fill="FFFFFF"/>
                      <w:lang w:val="en-US" w:eastAsia="en-US"/>
                    </w:rPr>
                    <w:t xml:space="preserve"> Evaluating the Benefits of Displaying Word Prediction Lists on a Personal Digital Assistant at the Keyboard Level, </w:t>
                  </w:r>
                  <w:r w:rsidRPr="00C40444">
                    <w:rPr>
                      <w:rFonts w:eastAsia="Times New Roman" w:cs="Arial"/>
                      <w:i/>
                      <w:iCs/>
                      <w:color w:val="000000"/>
                      <w:shd w:val="clear" w:color="auto" w:fill="FFFFFF"/>
                      <w:lang w:val="en-US" w:eastAsia="en-US"/>
                    </w:rPr>
                    <w:t>Assistive Technology: The Official Journal of RESNA, </w:t>
                  </w:r>
                  <w:r w:rsidRPr="00C40444">
                    <w:rPr>
                      <w:rFonts w:eastAsia="Times New Roman" w:cs="Arial"/>
                      <w:color w:val="000000"/>
                      <w:shd w:val="clear" w:color="auto" w:fill="FFFFFF"/>
                      <w:lang w:val="en-US" w:eastAsia="en-US"/>
                    </w:rPr>
                    <w:t>21(3), pp. 105-114</w:t>
                  </w:r>
                </w:p>
                <w:p w14:paraId="2F4B9339" w14:textId="77777777" w:rsidR="000D6B50" w:rsidRPr="00C40444" w:rsidRDefault="000D6B50" w:rsidP="000D6B50">
                  <w:pPr>
                    <w:spacing w:after="0" w:line="240" w:lineRule="auto"/>
                    <w:ind w:left="720"/>
                    <w:rPr>
                      <w:rFonts w:eastAsia="Times New Roman" w:cs="Times New Roman"/>
                      <w:lang w:val="en-US" w:eastAsia="en-US"/>
                    </w:rPr>
                  </w:pPr>
                </w:p>
                <w:p w14:paraId="5828090C" w14:textId="0B0F4527" w:rsidR="00014EFC" w:rsidRPr="00C40444" w:rsidRDefault="001D3BA5" w:rsidP="007762EC">
                  <w:pPr>
                    <w:ind w:left="720"/>
                  </w:pPr>
                  <w:proofErr w:type="gramStart"/>
                  <w:r w:rsidRPr="00C40444">
                    <w:t>Walker, D. M., 2013.</w:t>
                  </w:r>
                  <w:proofErr w:type="gramEnd"/>
                  <w:r w:rsidRPr="00C40444">
                    <w:t xml:space="preserve"> </w:t>
                  </w:r>
                  <w:r w:rsidRPr="00C40444">
                    <w:rPr>
                      <w:i/>
                      <w:iCs/>
                    </w:rPr>
                    <w:t xml:space="preserve">Code editor with syntax highlighting &amp; autocomplete. </w:t>
                  </w:r>
                  <w:r w:rsidRPr="00C40444">
                    <w:t>Hull: University of Hull.</w:t>
                  </w:r>
                </w:p>
                <w:p w14:paraId="3B98E4B8" w14:textId="1F4666E5" w:rsidR="002F34F6" w:rsidRPr="00C40444" w:rsidRDefault="002F34F6" w:rsidP="002F34F6">
                  <w:pPr>
                    <w:spacing w:after="0" w:line="240" w:lineRule="auto"/>
                    <w:ind w:left="720"/>
                    <w:rPr>
                      <w:rFonts w:eastAsia="Times New Roman" w:cs="Arial"/>
                      <w:color w:val="000000"/>
                      <w:shd w:val="clear" w:color="auto" w:fill="FFFFFF"/>
                      <w:lang w:val="en-US" w:eastAsia="en-US"/>
                    </w:rPr>
                  </w:pPr>
                  <w:proofErr w:type="spellStart"/>
                  <w:proofErr w:type="gramStart"/>
                  <w:r w:rsidRPr="00C40444">
                    <w:rPr>
                      <w:rFonts w:eastAsia="Times New Roman" w:cs="Arial"/>
                      <w:color w:val="000000"/>
                      <w:shd w:val="clear" w:color="auto" w:fill="FFFFFF"/>
                      <w:lang w:val="en-US" w:eastAsia="en-US"/>
                    </w:rPr>
                    <w:t>Wangping</w:t>
                  </w:r>
                  <w:proofErr w:type="spellEnd"/>
                  <w:r w:rsidRPr="00C40444">
                    <w:rPr>
                      <w:rFonts w:eastAsia="Times New Roman" w:cs="Arial"/>
                      <w:color w:val="000000"/>
                      <w:shd w:val="clear" w:color="auto" w:fill="FFFFFF"/>
                      <w:lang w:val="en-US" w:eastAsia="en-US"/>
                    </w:rPr>
                    <w:t xml:space="preserve"> S</w:t>
                  </w:r>
                  <w:r w:rsidR="00F0429F" w:rsidRPr="00C40444">
                    <w:rPr>
                      <w:rFonts w:eastAsia="Times New Roman" w:cs="Arial"/>
                      <w:color w:val="000000"/>
                      <w:shd w:val="clear" w:color="auto" w:fill="FFFFFF"/>
                      <w:lang w:val="en-US" w:eastAsia="en-US"/>
                    </w:rPr>
                    <w:t xml:space="preserve">un, </w:t>
                  </w:r>
                  <w:proofErr w:type="spellStart"/>
                  <w:r w:rsidR="00F0429F" w:rsidRPr="00C40444">
                    <w:rPr>
                      <w:rFonts w:eastAsia="Times New Roman" w:cs="Arial"/>
                      <w:color w:val="000000"/>
                      <w:shd w:val="clear" w:color="auto" w:fill="FFFFFF"/>
                      <w:lang w:val="en-US" w:eastAsia="en-US"/>
                    </w:rPr>
                    <w:t>Xin</w:t>
                  </w:r>
                  <w:proofErr w:type="spellEnd"/>
                  <w:r w:rsidR="00F0429F" w:rsidRPr="00C40444">
                    <w:rPr>
                      <w:rFonts w:eastAsia="Times New Roman" w:cs="Arial"/>
                      <w:color w:val="000000"/>
                      <w:shd w:val="clear" w:color="auto" w:fill="FFFFFF"/>
                      <w:lang w:val="en-US" w:eastAsia="en-US"/>
                    </w:rPr>
                    <w:t xml:space="preserve"> Wang and Xian Sun</w:t>
                  </w:r>
                  <w:r w:rsidR="001C4B61" w:rsidRPr="00C40444">
                    <w:rPr>
                      <w:rFonts w:eastAsia="Times New Roman" w:cs="Arial"/>
                      <w:color w:val="000000"/>
                      <w:shd w:val="clear" w:color="auto" w:fill="FFFFFF"/>
                      <w:lang w:val="en-US" w:eastAsia="en-US"/>
                    </w:rPr>
                    <w:t>.</w:t>
                  </w:r>
                  <w:r w:rsidR="00F0429F" w:rsidRPr="00C40444">
                    <w:rPr>
                      <w:rFonts w:eastAsia="Times New Roman" w:cs="Arial"/>
                      <w:color w:val="000000"/>
                      <w:shd w:val="clear" w:color="auto" w:fill="FFFFFF"/>
                      <w:lang w:val="en-US" w:eastAsia="en-US"/>
                    </w:rPr>
                    <w:t>, 2012.</w:t>
                  </w:r>
                  <w:proofErr w:type="gramEnd"/>
                  <w:r w:rsidRPr="00C40444">
                    <w:rPr>
                      <w:rFonts w:eastAsia="Times New Roman" w:cs="Arial"/>
                      <w:color w:val="000000"/>
                      <w:shd w:val="clear" w:color="auto" w:fill="FFFFFF"/>
                      <w:lang w:val="en-US" w:eastAsia="en-US"/>
                    </w:rPr>
                    <w:t> </w:t>
                  </w:r>
                  <w:r w:rsidRPr="00C40444">
                    <w:rPr>
                      <w:rFonts w:eastAsia="Times New Roman" w:cs="Arial"/>
                      <w:i/>
                      <w:iCs/>
                      <w:color w:val="000000"/>
                      <w:shd w:val="clear" w:color="auto" w:fill="FFFFFF"/>
                      <w:lang w:val="en-US" w:eastAsia="en-US"/>
                    </w:rPr>
                    <w:t>USING MODULAR PROGRAMMING STRATEGY TO PRACTICE COMPUTER PROGRAMMING: A CASE STUDY. </w:t>
                  </w:r>
                  <w:proofErr w:type="gramStart"/>
                  <w:r w:rsidRPr="00C40444">
                    <w:rPr>
                      <w:rFonts w:eastAsia="Times New Roman" w:cs="Arial"/>
                      <w:color w:val="000000"/>
                      <w:shd w:val="clear" w:color="auto" w:fill="FFFFFF"/>
                      <w:lang w:val="en-US" w:eastAsia="en-US"/>
                    </w:rPr>
                    <w:t>[Online].</w:t>
                  </w:r>
                  <w:proofErr w:type="gramEnd"/>
                  <w:r w:rsidRPr="00C40444">
                    <w:rPr>
                      <w:rFonts w:eastAsia="Times New Roman" w:cs="Arial"/>
                      <w:color w:val="000000"/>
                      <w:shd w:val="clear" w:color="auto" w:fill="FFFFFF"/>
                      <w:lang w:val="en-US" w:eastAsia="en-US"/>
                    </w:rPr>
                    <w:t xml:space="preserve"> </w:t>
                  </w:r>
                </w:p>
                <w:p w14:paraId="37B3306D" w14:textId="2CD3298A" w:rsidR="002F34F6" w:rsidRPr="00C40444" w:rsidRDefault="002F34F6" w:rsidP="002F34F6">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Available at: </w:t>
                  </w:r>
                  <w:r w:rsidRPr="00C40444">
                    <w:rPr>
                      <w:rFonts w:eastAsia="Times New Roman" w:cs="Arial"/>
                      <w:i/>
                      <w:iCs/>
                      <w:color w:val="000000"/>
                      <w:u w:val="single"/>
                      <w:shd w:val="clear" w:color="auto" w:fill="FFFFFF"/>
                      <w:lang w:val="en-US" w:eastAsia="en-US"/>
                    </w:rPr>
                    <w:t>https://www.asee.org/public/conferences/8/papers/3155/download</w:t>
                  </w:r>
                  <w:r w:rsidR="00882C8D" w:rsidRPr="00C40444">
                    <w:rPr>
                      <w:rFonts w:eastAsia="Times New Roman" w:cs="Arial"/>
                      <w:color w:val="000000"/>
                      <w:shd w:val="clear" w:color="auto" w:fill="FFFFFF"/>
                      <w:lang w:val="en-US" w:eastAsia="en-US"/>
                    </w:rPr>
                    <w:t> [Accessed: 1st April 2016]</w:t>
                  </w:r>
                  <w:r w:rsidRPr="00C40444">
                    <w:rPr>
                      <w:rFonts w:eastAsia="Times New Roman" w:cs="Arial"/>
                      <w:color w:val="000000"/>
                      <w:shd w:val="clear" w:color="auto" w:fill="FFFFFF"/>
                      <w:lang w:val="en-US" w:eastAsia="en-US"/>
                    </w:rPr>
                    <w:t>.</w:t>
                  </w:r>
                </w:p>
                <w:p w14:paraId="5EBEFB8F" w14:textId="77777777" w:rsidR="00882C8D" w:rsidRPr="00C40444" w:rsidRDefault="00882C8D" w:rsidP="002F34F6">
                  <w:pPr>
                    <w:spacing w:after="0" w:line="240" w:lineRule="auto"/>
                    <w:ind w:left="720"/>
                    <w:rPr>
                      <w:rFonts w:eastAsia="Times New Roman" w:cs="Arial"/>
                      <w:color w:val="000000"/>
                      <w:shd w:val="clear" w:color="auto" w:fill="FFFFFF"/>
                      <w:lang w:val="en-US" w:eastAsia="en-US"/>
                    </w:rPr>
                  </w:pPr>
                </w:p>
                <w:p w14:paraId="0D262A5F" w14:textId="36316041" w:rsidR="00882C8D" w:rsidRPr="00C40444" w:rsidRDefault="001C4B61" w:rsidP="00882C8D">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lastRenderedPageBreak/>
                    <w:t xml:space="preserve">Won Kim, </w:t>
                  </w:r>
                  <w:proofErr w:type="spellStart"/>
                  <w:r w:rsidRPr="00C40444">
                    <w:rPr>
                      <w:rFonts w:eastAsia="Times New Roman" w:cs="Arial"/>
                      <w:color w:val="000000"/>
                      <w:shd w:val="clear" w:color="auto" w:fill="FFFFFF"/>
                      <w:lang w:val="en-US" w:eastAsia="en-US"/>
                    </w:rPr>
                    <w:t>Seonghoon</w:t>
                  </w:r>
                  <w:proofErr w:type="spellEnd"/>
                  <w:r w:rsidRPr="00C40444">
                    <w:rPr>
                      <w:rFonts w:eastAsia="Times New Roman" w:cs="Arial"/>
                      <w:color w:val="000000"/>
                      <w:shd w:val="clear" w:color="auto" w:fill="FFFFFF"/>
                      <w:lang w:val="en-US" w:eastAsia="en-US"/>
                    </w:rPr>
                    <w:t xml:space="preserve"> Kang</w:t>
                  </w:r>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2007.</w:t>
                  </w:r>
                  <w:r w:rsidR="00882C8D" w:rsidRPr="00C40444">
                    <w:rPr>
                      <w:rFonts w:eastAsia="Times New Roman" w:cs="Arial"/>
                      <w:color w:val="000000"/>
                      <w:shd w:val="clear" w:color="auto" w:fill="FFFFFF"/>
                      <w:lang w:val="en-US" w:eastAsia="en-US"/>
                    </w:rPr>
                    <w:t> </w:t>
                  </w:r>
                  <w:r w:rsidR="00882C8D" w:rsidRPr="00C40444">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00882C8D" w:rsidRPr="00C40444">
                    <w:rPr>
                      <w:rFonts w:eastAsia="Times New Roman" w:cs="Arial"/>
                      <w:i/>
                      <w:iCs/>
                      <w:color w:val="000000"/>
                      <w:shd w:val="clear" w:color="auto" w:fill="FFFFFF"/>
                      <w:lang w:val="en-US" w:eastAsia="en-US"/>
                    </w:rPr>
                    <w:t>Devices . </w:t>
                  </w:r>
                  <w:r w:rsidR="00882C8D" w:rsidRPr="00C40444">
                    <w:rPr>
                      <w:rFonts w:eastAsia="Times New Roman" w:cs="Arial"/>
                      <w:color w:val="000000"/>
                      <w:shd w:val="clear" w:color="auto" w:fill="FFFFFF"/>
                      <w:lang w:val="en-US" w:eastAsia="en-US"/>
                    </w:rPr>
                    <w:t>[Online].</w:t>
                  </w:r>
                  <w:proofErr w:type="gramEnd"/>
                  <w:r w:rsidR="00882C8D" w:rsidRPr="00C40444">
                    <w:rPr>
                      <w:rFonts w:eastAsia="Times New Roman" w:cs="Arial"/>
                      <w:color w:val="000000"/>
                      <w:shd w:val="clear" w:color="auto" w:fill="FFFFFF"/>
                      <w:lang w:val="en-US" w:eastAsia="en-US"/>
                    </w:rPr>
                    <w:t xml:space="preserve"> Available </w:t>
                  </w:r>
                  <w:proofErr w:type="spellStart"/>
                  <w:r w:rsidR="00882C8D" w:rsidRPr="00C40444">
                    <w:rPr>
                      <w:rFonts w:eastAsia="Times New Roman" w:cs="Arial"/>
                      <w:color w:val="000000"/>
                      <w:shd w:val="clear" w:color="auto" w:fill="FFFFFF"/>
                      <w:lang w:val="en-US" w:eastAsia="en-US"/>
                    </w:rPr>
                    <w:t>at</w:t>
                  </w:r>
                  <w:proofErr w:type="gramStart"/>
                  <w:r w:rsidR="00882C8D" w:rsidRPr="00C40444">
                    <w:rPr>
                      <w:rFonts w:eastAsia="Times New Roman" w:cs="Arial"/>
                      <w:color w:val="000000"/>
                      <w:shd w:val="clear" w:color="auto" w:fill="FFFFFF"/>
                      <w:lang w:val="en-US" w:eastAsia="en-US"/>
                    </w:rPr>
                    <w:t>:</w:t>
                  </w:r>
                  <w:r w:rsidR="00882C8D" w:rsidRPr="00C40444">
                    <w:rPr>
                      <w:rFonts w:eastAsia="Times New Roman" w:cs="Arial"/>
                      <w:i/>
                      <w:iCs/>
                      <w:color w:val="000000"/>
                      <w:u w:val="single"/>
                      <w:shd w:val="clear" w:color="auto" w:fill="FFFFFF"/>
                      <w:lang w:val="en-US" w:eastAsia="en-US"/>
                    </w:rPr>
                    <w:t>http</w:t>
                  </w:r>
                  <w:proofErr w:type="spellEnd"/>
                  <w:proofErr w:type="gramEnd"/>
                  <w:r w:rsidR="00882C8D" w:rsidRPr="00C40444">
                    <w:rPr>
                      <w:rFonts w:eastAsia="Times New Roman" w:cs="Arial"/>
                      <w:i/>
                      <w:iCs/>
                      <w:color w:val="000000"/>
                      <w:u w:val="single"/>
                      <w:shd w:val="clear" w:color="auto" w:fill="FFFFFF"/>
                      <w:lang w:val="en-US" w:eastAsia="en-US"/>
                    </w:rPr>
                    <w:t>://www.jot.fm/issues/issue_2007_03/column5.pdf</w:t>
                  </w:r>
                  <w:r w:rsidR="00882C8D" w:rsidRPr="00C40444">
                    <w:rPr>
                      <w:rFonts w:eastAsia="Times New Roman" w:cs="Arial"/>
                      <w:color w:val="000000"/>
                      <w:shd w:val="clear" w:color="auto" w:fill="FFFFFF"/>
                      <w:lang w:val="en-US" w:eastAsia="en-US"/>
                    </w:rPr>
                    <w:t> [Accessed: 1st April 2016].</w:t>
                  </w:r>
                </w:p>
                <w:p w14:paraId="230F5079" w14:textId="77777777" w:rsidR="00882C8D" w:rsidRPr="00072438" w:rsidRDefault="00882C8D" w:rsidP="002F34F6">
                  <w:pPr>
                    <w:spacing w:after="0" w:line="240" w:lineRule="auto"/>
                    <w:ind w:left="720"/>
                    <w:rPr>
                      <w:rFonts w:eastAsia="Times New Roman" w:cs="Times New Roman"/>
                      <w:lang w:val="en-US" w:eastAsia="en-US"/>
                    </w:rPr>
                  </w:pPr>
                </w:p>
                <w:p w14:paraId="156F77A1" w14:textId="77777777" w:rsidR="000B42A8" w:rsidRPr="00072438" w:rsidRDefault="002D610F" w:rsidP="000B42A8">
                  <w:pPr>
                    <w:pStyle w:val="Bibliography"/>
                  </w:pPr>
                </w:p>
              </w:sdtContent>
            </w:sdt>
            <w:p w14:paraId="7F943E2C" w14:textId="77777777" w:rsidR="000B42A8" w:rsidRPr="00072438" w:rsidRDefault="000B42A8" w:rsidP="000B42A8"/>
            <w:p w14:paraId="76E1E8CE" w14:textId="74EAE336" w:rsidR="00012F29" w:rsidRPr="00072438" w:rsidRDefault="002D610F" w:rsidP="00440A7F">
              <w:pPr>
                <w:pStyle w:val="Bibliography"/>
              </w:pPr>
            </w:p>
          </w:sdtContent>
        </w:sdt>
      </w:sdtContent>
    </w:sdt>
    <w:sectPr w:rsidR="00012F29" w:rsidRPr="00072438"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82095E" w:rsidRDefault="0082095E" w:rsidP="009C527C">
      <w:r>
        <w:separator/>
      </w:r>
    </w:p>
  </w:endnote>
  <w:endnote w:type="continuationSeparator" w:id="0">
    <w:p w14:paraId="0924647D" w14:textId="77777777" w:rsidR="0082095E" w:rsidRDefault="0082095E"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venir Book">
    <w:panose1 w:val="02000503020000020003"/>
    <w:charset w:val="00"/>
    <w:family w:val="auto"/>
    <w:pitch w:val="variable"/>
    <w:sig w:usb0="800000AF" w:usb1="5000204A" w:usb2="00000000" w:usb3="00000000" w:csb0="0000009B" w:csb1="00000000"/>
  </w:font>
  <w:font w:name="Arial Hebrew Scholar Light">
    <w:panose1 w:val="00000000000000000000"/>
    <w:charset w:val="00"/>
    <w:family w:val="auto"/>
    <w:pitch w:val="variable"/>
    <w:sig w:usb0="80000843" w:usb1="40002002" w:usb2="00000000" w:usb3="00000000" w:csb0="00000021" w:csb1="00000000"/>
  </w:font>
  <w:font w:name="Arial Hebrew Scholar">
    <w:panose1 w:val="00000000000000000000"/>
    <w:charset w:val="00"/>
    <w:family w:val="auto"/>
    <w:pitch w:val="variable"/>
    <w:sig w:usb0="80000843" w:usb1="40002002" w:usb2="00000000" w:usb3="00000000" w:csb0="0000002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82095E" w:rsidRDefault="0082095E"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A6A31">
          <w:rPr>
            <w:noProof/>
          </w:rPr>
          <w:t>8</w:t>
        </w:r>
        <w:r>
          <w:rPr>
            <w:noProof/>
          </w:rPr>
          <w:fldChar w:fldCharType="end"/>
        </w:r>
      </w:sdtContent>
    </w:sdt>
  </w:p>
  <w:p w14:paraId="655A01B3" w14:textId="77777777" w:rsidR="0082095E" w:rsidRDefault="0082095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82095E" w:rsidRDefault="0082095E" w:rsidP="009C527C">
      <w:r>
        <w:separator/>
      </w:r>
    </w:p>
  </w:footnote>
  <w:footnote w:type="continuationSeparator" w:id="0">
    <w:p w14:paraId="36A23B99" w14:textId="77777777" w:rsidR="0082095E" w:rsidRDefault="0082095E"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82095E" w:rsidRPr="00515D41" w:rsidRDefault="0082095E">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82095E" w:rsidRDefault="0082095E"/>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82095E" w:rsidRPr="00515D41" w:rsidRDefault="0082095E"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82095E" w:rsidRDefault="0082095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82095E" w:rsidRPr="00515D41" w:rsidRDefault="0082095E">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D3610C9"/>
    <w:multiLevelType w:val="hybridMultilevel"/>
    <w:tmpl w:val="2DC40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822B7B"/>
    <w:multiLevelType w:val="multilevel"/>
    <w:tmpl w:val="9E6AC4E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4DC96046"/>
    <w:multiLevelType w:val="hybridMultilevel"/>
    <w:tmpl w:val="3F3A0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5">
    <w:nsid w:val="58F32519"/>
    <w:multiLevelType w:val="multilevel"/>
    <w:tmpl w:val="EE04A456"/>
    <w:lvl w:ilvl="0">
      <w:start w:val="1"/>
      <w:numFmt w:val="none"/>
      <w:lvlText w:val="8."/>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nsid w:val="5AC75D52"/>
    <w:multiLevelType w:val="hybridMultilevel"/>
    <w:tmpl w:val="D12E50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20">
    <w:nsid w:val="65DF5ED5"/>
    <w:multiLevelType w:val="hybridMultilevel"/>
    <w:tmpl w:val="BC548CB6"/>
    <w:lvl w:ilvl="0" w:tplc="ACE8CFEE">
      <w:start w:val="1"/>
      <w:numFmt w:val="lowerLetter"/>
      <w:lvlText w:val="%1."/>
      <w:lvlJc w:val="left"/>
      <w:pPr>
        <w:ind w:left="1212"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22">
    <w:nsid w:val="7ACF2D9B"/>
    <w:multiLevelType w:val="multilevel"/>
    <w:tmpl w:val="BC548CB6"/>
    <w:lvl w:ilvl="0">
      <w:start w:val="1"/>
      <w:numFmt w:val="lowerLetter"/>
      <w:lvlText w:val="%1."/>
      <w:lvlJc w:val="left"/>
      <w:pPr>
        <w:ind w:left="1212" w:hanging="360"/>
      </w:pPr>
      <w:rPr>
        <w:rFonts w:asciiTheme="minorHAnsi" w:eastAsiaTheme="minorEastAsia" w:hAnsiTheme="minorHAnsi"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C1D27E4"/>
    <w:multiLevelType w:val="hybridMultilevel"/>
    <w:tmpl w:val="BC548CB6"/>
    <w:lvl w:ilvl="0" w:tplc="ACE8CFEE">
      <w:start w:val="1"/>
      <w:numFmt w:val="lowerLetter"/>
      <w:lvlText w:val="%1."/>
      <w:lvlJc w:val="left"/>
      <w:pPr>
        <w:ind w:left="1212"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F9B4226"/>
    <w:multiLevelType w:val="hybridMultilevel"/>
    <w:tmpl w:val="9E6AC4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5"/>
  </w:num>
  <w:num w:numId="3">
    <w:abstractNumId w:val="2"/>
  </w:num>
  <w:num w:numId="4">
    <w:abstractNumId w:val="6"/>
  </w:num>
  <w:num w:numId="5">
    <w:abstractNumId w:val="0"/>
  </w:num>
  <w:num w:numId="6">
    <w:abstractNumId w:val="11"/>
  </w:num>
  <w:num w:numId="7">
    <w:abstractNumId w:val="21"/>
  </w:num>
  <w:num w:numId="8">
    <w:abstractNumId w:val="1"/>
  </w:num>
  <w:num w:numId="9">
    <w:abstractNumId w:val="10"/>
  </w:num>
  <w:num w:numId="10">
    <w:abstractNumId w:val="19"/>
  </w:num>
  <w:num w:numId="11">
    <w:abstractNumId w:val="7"/>
  </w:num>
  <w:num w:numId="12">
    <w:abstractNumId w:val="17"/>
  </w:num>
  <w:num w:numId="13">
    <w:abstractNumId w:val="18"/>
  </w:num>
  <w:num w:numId="14">
    <w:abstractNumId w:val="14"/>
  </w:num>
  <w:num w:numId="15">
    <w:abstractNumId w:val="13"/>
  </w:num>
  <w:num w:numId="16">
    <w:abstractNumId w:val="9"/>
  </w:num>
  <w:num w:numId="17">
    <w:abstractNumId w:val="3"/>
  </w:num>
  <w:num w:numId="18">
    <w:abstractNumId w:val="24"/>
  </w:num>
  <w:num w:numId="19">
    <w:abstractNumId w:val="12"/>
  </w:num>
  <w:num w:numId="20">
    <w:abstractNumId w:val="15"/>
  </w:num>
  <w:num w:numId="21">
    <w:abstractNumId w:val="23"/>
  </w:num>
  <w:num w:numId="22">
    <w:abstractNumId w:val="20"/>
  </w:num>
  <w:num w:numId="23">
    <w:abstractNumId w:val="22"/>
  </w:num>
  <w:num w:numId="24">
    <w:abstractNumId w:val="16"/>
  </w:num>
  <w:num w:numId="2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1A05"/>
    <w:rsid w:val="00012F29"/>
    <w:rsid w:val="00014EFC"/>
    <w:rsid w:val="000163FD"/>
    <w:rsid w:val="00020169"/>
    <w:rsid w:val="00022CEA"/>
    <w:rsid w:val="00023D0C"/>
    <w:rsid w:val="00027BD3"/>
    <w:rsid w:val="000306BD"/>
    <w:rsid w:val="000306F3"/>
    <w:rsid w:val="00031A5A"/>
    <w:rsid w:val="00034DA5"/>
    <w:rsid w:val="0003773F"/>
    <w:rsid w:val="000412F2"/>
    <w:rsid w:val="000442C1"/>
    <w:rsid w:val="000450F8"/>
    <w:rsid w:val="00047367"/>
    <w:rsid w:val="00047D60"/>
    <w:rsid w:val="00050C15"/>
    <w:rsid w:val="00056137"/>
    <w:rsid w:val="000568FB"/>
    <w:rsid w:val="0005781D"/>
    <w:rsid w:val="00057945"/>
    <w:rsid w:val="00060360"/>
    <w:rsid w:val="000645F1"/>
    <w:rsid w:val="00066DAD"/>
    <w:rsid w:val="0007107A"/>
    <w:rsid w:val="00071CFC"/>
    <w:rsid w:val="00072438"/>
    <w:rsid w:val="00075CFD"/>
    <w:rsid w:val="00080505"/>
    <w:rsid w:val="00081015"/>
    <w:rsid w:val="000810FF"/>
    <w:rsid w:val="00081E0C"/>
    <w:rsid w:val="00082027"/>
    <w:rsid w:val="000825C5"/>
    <w:rsid w:val="00082D63"/>
    <w:rsid w:val="000920CF"/>
    <w:rsid w:val="000934E2"/>
    <w:rsid w:val="000945BA"/>
    <w:rsid w:val="00096BE3"/>
    <w:rsid w:val="00097229"/>
    <w:rsid w:val="00097B9E"/>
    <w:rsid w:val="000A1753"/>
    <w:rsid w:val="000A2398"/>
    <w:rsid w:val="000A29F2"/>
    <w:rsid w:val="000A32B7"/>
    <w:rsid w:val="000A4184"/>
    <w:rsid w:val="000A5B93"/>
    <w:rsid w:val="000B0780"/>
    <w:rsid w:val="000B1257"/>
    <w:rsid w:val="000B1776"/>
    <w:rsid w:val="000B1968"/>
    <w:rsid w:val="000B1B8F"/>
    <w:rsid w:val="000B2281"/>
    <w:rsid w:val="000B2DFB"/>
    <w:rsid w:val="000B42A8"/>
    <w:rsid w:val="000B593C"/>
    <w:rsid w:val="000B5B2C"/>
    <w:rsid w:val="000C044B"/>
    <w:rsid w:val="000C2825"/>
    <w:rsid w:val="000C3183"/>
    <w:rsid w:val="000C348B"/>
    <w:rsid w:val="000C4278"/>
    <w:rsid w:val="000C7D16"/>
    <w:rsid w:val="000D2C17"/>
    <w:rsid w:val="000D3964"/>
    <w:rsid w:val="000D3CDA"/>
    <w:rsid w:val="000D4699"/>
    <w:rsid w:val="000D6B50"/>
    <w:rsid w:val="000D6E54"/>
    <w:rsid w:val="000E084B"/>
    <w:rsid w:val="000E0E0A"/>
    <w:rsid w:val="000E1B46"/>
    <w:rsid w:val="000E2E0D"/>
    <w:rsid w:val="000E44EC"/>
    <w:rsid w:val="000E72A3"/>
    <w:rsid w:val="000F23FD"/>
    <w:rsid w:val="000F7D3A"/>
    <w:rsid w:val="00101B5E"/>
    <w:rsid w:val="00105562"/>
    <w:rsid w:val="0010710A"/>
    <w:rsid w:val="001104BD"/>
    <w:rsid w:val="00113F4B"/>
    <w:rsid w:val="00114591"/>
    <w:rsid w:val="001157B4"/>
    <w:rsid w:val="00116F9D"/>
    <w:rsid w:val="00120399"/>
    <w:rsid w:val="001208E9"/>
    <w:rsid w:val="00120913"/>
    <w:rsid w:val="00120D3D"/>
    <w:rsid w:val="00120E1A"/>
    <w:rsid w:val="001243A7"/>
    <w:rsid w:val="0012475C"/>
    <w:rsid w:val="00125A92"/>
    <w:rsid w:val="00125C2B"/>
    <w:rsid w:val="0012608E"/>
    <w:rsid w:val="0012787F"/>
    <w:rsid w:val="00135F4D"/>
    <w:rsid w:val="00135FA6"/>
    <w:rsid w:val="00137FF4"/>
    <w:rsid w:val="0014092B"/>
    <w:rsid w:val="001428C3"/>
    <w:rsid w:val="00146206"/>
    <w:rsid w:val="00150A4C"/>
    <w:rsid w:val="0015394A"/>
    <w:rsid w:val="00153E42"/>
    <w:rsid w:val="0015448E"/>
    <w:rsid w:val="00155121"/>
    <w:rsid w:val="001559AA"/>
    <w:rsid w:val="00157131"/>
    <w:rsid w:val="001609C1"/>
    <w:rsid w:val="0016136D"/>
    <w:rsid w:val="00173E52"/>
    <w:rsid w:val="0017459B"/>
    <w:rsid w:val="0017523A"/>
    <w:rsid w:val="00175698"/>
    <w:rsid w:val="00175F3C"/>
    <w:rsid w:val="0017677D"/>
    <w:rsid w:val="00176A52"/>
    <w:rsid w:val="00176F97"/>
    <w:rsid w:val="001827ED"/>
    <w:rsid w:val="00183DFF"/>
    <w:rsid w:val="00185742"/>
    <w:rsid w:val="00185D1B"/>
    <w:rsid w:val="00185E51"/>
    <w:rsid w:val="00186470"/>
    <w:rsid w:val="0018675E"/>
    <w:rsid w:val="00190340"/>
    <w:rsid w:val="001918C5"/>
    <w:rsid w:val="001950AE"/>
    <w:rsid w:val="00195E52"/>
    <w:rsid w:val="001968E5"/>
    <w:rsid w:val="0019712F"/>
    <w:rsid w:val="00197D9D"/>
    <w:rsid w:val="001A0DAA"/>
    <w:rsid w:val="001A244B"/>
    <w:rsid w:val="001A2639"/>
    <w:rsid w:val="001A2B7F"/>
    <w:rsid w:val="001A6622"/>
    <w:rsid w:val="001A6A8F"/>
    <w:rsid w:val="001B0921"/>
    <w:rsid w:val="001B0BE7"/>
    <w:rsid w:val="001B47E0"/>
    <w:rsid w:val="001B7092"/>
    <w:rsid w:val="001C0676"/>
    <w:rsid w:val="001C2146"/>
    <w:rsid w:val="001C3844"/>
    <w:rsid w:val="001C4B61"/>
    <w:rsid w:val="001C5B64"/>
    <w:rsid w:val="001D1AAC"/>
    <w:rsid w:val="001D36D6"/>
    <w:rsid w:val="001D3BA5"/>
    <w:rsid w:val="001D442D"/>
    <w:rsid w:val="001D767C"/>
    <w:rsid w:val="001E0E64"/>
    <w:rsid w:val="001E3622"/>
    <w:rsid w:val="001E4D3F"/>
    <w:rsid w:val="001F28EB"/>
    <w:rsid w:val="001F57AF"/>
    <w:rsid w:val="001F6F1B"/>
    <w:rsid w:val="001F7319"/>
    <w:rsid w:val="001F7BA4"/>
    <w:rsid w:val="00200392"/>
    <w:rsid w:val="00200FC9"/>
    <w:rsid w:val="00202758"/>
    <w:rsid w:val="00204666"/>
    <w:rsid w:val="0020713B"/>
    <w:rsid w:val="00207536"/>
    <w:rsid w:val="00207B45"/>
    <w:rsid w:val="00207D84"/>
    <w:rsid w:val="00210E1F"/>
    <w:rsid w:val="00211038"/>
    <w:rsid w:val="0021245A"/>
    <w:rsid w:val="00212F59"/>
    <w:rsid w:val="002211E0"/>
    <w:rsid w:val="002222D7"/>
    <w:rsid w:val="002267DA"/>
    <w:rsid w:val="00226A3F"/>
    <w:rsid w:val="00230A76"/>
    <w:rsid w:val="0023197B"/>
    <w:rsid w:val="00233F43"/>
    <w:rsid w:val="002364F7"/>
    <w:rsid w:val="00240793"/>
    <w:rsid w:val="00240892"/>
    <w:rsid w:val="00240C9B"/>
    <w:rsid w:val="002448B4"/>
    <w:rsid w:val="002449F5"/>
    <w:rsid w:val="00245820"/>
    <w:rsid w:val="00246BC6"/>
    <w:rsid w:val="002476E0"/>
    <w:rsid w:val="00253918"/>
    <w:rsid w:val="00253BD1"/>
    <w:rsid w:val="00254504"/>
    <w:rsid w:val="002557AF"/>
    <w:rsid w:val="00255C39"/>
    <w:rsid w:val="002604A3"/>
    <w:rsid w:val="00261634"/>
    <w:rsid w:val="00266E79"/>
    <w:rsid w:val="00266E96"/>
    <w:rsid w:val="00267723"/>
    <w:rsid w:val="00267F3B"/>
    <w:rsid w:val="00271347"/>
    <w:rsid w:val="002769CD"/>
    <w:rsid w:val="00280F2C"/>
    <w:rsid w:val="00283E6D"/>
    <w:rsid w:val="00284EDA"/>
    <w:rsid w:val="0028653A"/>
    <w:rsid w:val="00287CCD"/>
    <w:rsid w:val="002912CA"/>
    <w:rsid w:val="002937D7"/>
    <w:rsid w:val="00293F71"/>
    <w:rsid w:val="00295D72"/>
    <w:rsid w:val="002979F6"/>
    <w:rsid w:val="002A2630"/>
    <w:rsid w:val="002A2963"/>
    <w:rsid w:val="002A3570"/>
    <w:rsid w:val="002A421C"/>
    <w:rsid w:val="002A4316"/>
    <w:rsid w:val="002A56E8"/>
    <w:rsid w:val="002B2E5F"/>
    <w:rsid w:val="002B3752"/>
    <w:rsid w:val="002B5913"/>
    <w:rsid w:val="002B63DB"/>
    <w:rsid w:val="002B6410"/>
    <w:rsid w:val="002B65FC"/>
    <w:rsid w:val="002B66A6"/>
    <w:rsid w:val="002C00B7"/>
    <w:rsid w:val="002C5ED5"/>
    <w:rsid w:val="002C6EF2"/>
    <w:rsid w:val="002C76BC"/>
    <w:rsid w:val="002D13D9"/>
    <w:rsid w:val="002D24AF"/>
    <w:rsid w:val="002D2984"/>
    <w:rsid w:val="002D610F"/>
    <w:rsid w:val="002D7781"/>
    <w:rsid w:val="002E00E2"/>
    <w:rsid w:val="002E16E3"/>
    <w:rsid w:val="002E182D"/>
    <w:rsid w:val="002E189C"/>
    <w:rsid w:val="002E4D08"/>
    <w:rsid w:val="002E553A"/>
    <w:rsid w:val="002E60E4"/>
    <w:rsid w:val="002E622B"/>
    <w:rsid w:val="002E779F"/>
    <w:rsid w:val="002F009A"/>
    <w:rsid w:val="002F136E"/>
    <w:rsid w:val="002F24EA"/>
    <w:rsid w:val="002F34F6"/>
    <w:rsid w:val="002F489E"/>
    <w:rsid w:val="002F5711"/>
    <w:rsid w:val="002F5C36"/>
    <w:rsid w:val="00303BC0"/>
    <w:rsid w:val="00303F79"/>
    <w:rsid w:val="00306CE4"/>
    <w:rsid w:val="00306FA6"/>
    <w:rsid w:val="0031138C"/>
    <w:rsid w:val="003116EC"/>
    <w:rsid w:val="0031193D"/>
    <w:rsid w:val="00312B04"/>
    <w:rsid w:val="00314BFC"/>
    <w:rsid w:val="0031534C"/>
    <w:rsid w:val="00317F76"/>
    <w:rsid w:val="0032750B"/>
    <w:rsid w:val="00327526"/>
    <w:rsid w:val="00331C00"/>
    <w:rsid w:val="00331F85"/>
    <w:rsid w:val="00331F9B"/>
    <w:rsid w:val="003346CB"/>
    <w:rsid w:val="00334C44"/>
    <w:rsid w:val="00334FDA"/>
    <w:rsid w:val="0033681F"/>
    <w:rsid w:val="0033741C"/>
    <w:rsid w:val="00337886"/>
    <w:rsid w:val="00337D3D"/>
    <w:rsid w:val="00346EE6"/>
    <w:rsid w:val="00351FCE"/>
    <w:rsid w:val="00354FBF"/>
    <w:rsid w:val="00355DE9"/>
    <w:rsid w:val="003561F8"/>
    <w:rsid w:val="00356311"/>
    <w:rsid w:val="00361FB4"/>
    <w:rsid w:val="00364250"/>
    <w:rsid w:val="0037005D"/>
    <w:rsid w:val="00371570"/>
    <w:rsid w:val="003715F5"/>
    <w:rsid w:val="0037217C"/>
    <w:rsid w:val="00372CE2"/>
    <w:rsid w:val="00373527"/>
    <w:rsid w:val="0037416B"/>
    <w:rsid w:val="0037432E"/>
    <w:rsid w:val="00374839"/>
    <w:rsid w:val="00377363"/>
    <w:rsid w:val="00377450"/>
    <w:rsid w:val="00377E05"/>
    <w:rsid w:val="00381F9B"/>
    <w:rsid w:val="0038268A"/>
    <w:rsid w:val="00382FDE"/>
    <w:rsid w:val="003838EE"/>
    <w:rsid w:val="00387F9D"/>
    <w:rsid w:val="00391EA2"/>
    <w:rsid w:val="0039273C"/>
    <w:rsid w:val="00393F50"/>
    <w:rsid w:val="00394AF0"/>
    <w:rsid w:val="00394C35"/>
    <w:rsid w:val="00396477"/>
    <w:rsid w:val="003A0011"/>
    <w:rsid w:val="003A0954"/>
    <w:rsid w:val="003A1084"/>
    <w:rsid w:val="003A1480"/>
    <w:rsid w:val="003A2976"/>
    <w:rsid w:val="003A2D40"/>
    <w:rsid w:val="003A30CA"/>
    <w:rsid w:val="003A748E"/>
    <w:rsid w:val="003A7AB9"/>
    <w:rsid w:val="003B11E1"/>
    <w:rsid w:val="003B3DFD"/>
    <w:rsid w:val="003B6AFF"/>
    <w:rsid w:val="003B70C9"/>
    <w:rsid w:val="003B76BC"/>
    <w:rsid w:val="003C0802"/>
    <w:rsid w:val="003C11A9"/>
    <w:rsid w:val="003C2517"/>
    <w:rsid w:val="003C2C54"/>
    <w:rsid w:val="003C4F85"/>
    <w:rsid w:val="003C5170"/>
    <w:rsid w:val="003C5B9D"/>
    <w:rsid w:val="003C5D25"/>
    <w:rsid w:val="003C64E8"/>
    <w:rsid w:val="003D1164"/>
    <w:rsid w:val="003E0DA8"/>
    <w:rsid w:val="003E1170"/>
    <w:rsid w:val="003E245D"/>
    <w:rsid w:val="003E367A"/>
    <w:rsid w:val="003E4AA0"/>
    <w:rsid w:val="003E57A5"/>
    <w:rsid w:val="003E5C21"/>
    <w:rsid w:val="003E61A1"/>
    <w:rsid w:val="003E6A57"/>
    <w:rsid w:val="003E7935"/>
    <w:rsid w:val="003E7BD2"/>
    <w:rsid w:val="003F1445"/>
    <w:rsid w:val="003F79E7"/>
    <w:rsid w:val="0040068E"/>
    <w:rsid w:val="00400E61"/>
    <w:rsid w:val="0040310E"/>
    <w:rsid w:val="00405AE9"/>
    <w:rsid w:val="00406686"/>
    <w:rsid w:val="00406A45"/>
    <w:rsid w:val="00410521"/>
    <w:rsid w:val="004113BB"/>
    <w:rsid w:val="004123D6"/>
    <w:rsid w:val="004145DC"/>
    <w:rsid w:val="004155EB"/>
    <w:rsid w:val="00417E6E"/>
    <w:rsid w:val="00426ADC"/>
    <w:rsid w:val="00430863"/>
    <w:rsid w:val="00433724"/>
    <w:rsid w:val="00434815"/>
    <w:rsid w:val="00434B42"/>
    <w:rsid w:val="00434C14"/>
    <w:rsid w:val="00434D83"/>
    <w:rsid w:val="004352E8"/>
    <w:rsid w:val="004358B1"/>
    <w:rsid w:val="00436293"/>
    <w:rsid w:val="0043671E"/>
    <w:rsid w:val="00436CE6"/>
    <w:rsid w:val="004373CF"/>
    <w:rsid w:val="00440832"/>
    <w:rsid w:val="004409FD"/>
    <w:rsid w:val="00440A7F"/>
    <w:rsid w:val="00440E9B"/>
    <w:rsid w:val="004415EC"/>
    <w:rsid w:val="00441658"/>
    <w:rsid w:val="0044387C"/>
    <w:rsid w:val="00443BE8"/>
    <w:rsid w:val="00444B0D"/>
    <w:rsid w:val="00445778"/>
    <w:rsid w:val="00447EA7"/>
    <w:rsid w:val="0045093E"/>
    <w:rsid w:val="004525B8"/>
    <w:rsid w:val="0045264B"/>
    <w:rsid w:val="00457968"/>
    <w:rsid w:val="004616D9"/>
    <w:rsid w:val="00461DDC"/>
    <w:rsid w:val="00463DE9"/>
    <w:rsid w:val="004703FC"/>
    <w:rsid w:val="00472348"/>
    <w:rsid w:val="00473555"/>
    <w:rsid w:val="004744B3"/>
    <w:rsid w:val="004748D0"/>
    <w:rsid w:val="00476EC8"/>
    <w:rsid w:val="0047737C"/>
    <w:rsid w:val="0047791A"/>
    <w:rsid w:val="00480604"/>
    <w:rsid w:val="00485784"/>
    <w:rsid w:val="00485A77"/>
    <w:rsid w:val="00487E50"/>
    <w:rsid w:val="0049131D"/>
    <w:rsid w:val="00491424"/>
    <w:rsid w:val="00491CEA"/>
    <w:rsid w:val="00494B3E"/>
    <w:rsid w:val="00494EB1"/>
    <w:rsid w:val="004966DC"/>
    <w:rsid w:val="004A177E"/>
    <w:rsid w:val="004A2829"/>
    <w:rsid w:val="004A366B"/>
    <w:rsid w:val="004A43D0"/>
    <w:rsid w:val="004A60B5"/>
    <w:rsid w:val="004A69F6"/>
    <w:rsid w:val="004A720A"/>
    <w:rsid w:val="004A798B"/>
    <w:rsid w:val="004A7A9C"/>
    <w:rsid w:val="004B0313"/>
    <w:rsid w:val="004B18D9"/>
    <w:rsid w:val="004B1BB9"/>
    <w:rsid w:val="004B2472"/>
    <w:rsid w:val="004B4C18"/>
    <w:rsid w:val="004C3221"/>
    <w:rsid w:val="004C38FE"/>
    <w:rsid w:val="004C41F0"/>
    <w:rsid w:val="004C51B1"/>
    <w:rsid w:val="004C59F5"/>
    <w:rsid w:val="004C7348"/>
    <w:rsid w:val="004C78F6"/>
    <w:rsid w:val="004D180B"/>
    <w:rsid w:val="004D224C"/>
    <w:rsid w:val="004D2CBC"/>
    <w:rsid w:val="004D3C59"/>
    <w:rsid w:val="004D6C46"/>
    <w:rsid w:val="004D7376"/>
    <w:rsid w:val="004E54DF"/>
    <w:rsid w:val="004E76BA"/>
    <w:rsid w:val="004F1739"/>
    <w:rsid w:val="004F2FBC"/>
    <w:rsid w:val="004F500E"/>
    <w:rsid w:val="004F5AE9"/>
    <w:rsid w:val="00501EE2"/>
    <w:rsid w:val="0050314F"/>
    <w:rsid w:val="005035E6"/>
    <w:rsid w:val="005046AD"/>
    <w:rsid w:val="00505392"/>
    <w:rsid w:val="00507EDE"/>
    <w:rsid w:val="0051498D"/>
    <w:rsid w:val="005150E6"/>
    <w:rsid w:val="00515D41"/>
    <w:rsid w:val="00520430"/>
    <w:rsid w:val="00521604"/>
    <w:rsid w:val="0052180E"/>
    <w:rsid w:val="00524055"/>
    <w:rsid w:val="0052485A"/>
    <w:rsid w:val="00525B7B"/>
    <w:rsid w:val="00527117"/>
    <w:rsid w:val="00527C5D"/>
    <w:rsid w:val="005309E2"/>
    <w:rsid w:val="00531560"/>
    <w:rsid w:val="0053463D"/>
    <w:rsid w:val="0053477F"/>
    <w:rsid w:val="00535778"/>
    <w:rsid w:val="005364CD"/>
    <w:rsid w:val="00536726"/>
    <w:rsid w:val="00536742"/>
    <w:rsid w:val="00536918"/>
    <w:rsid w:val="005371EF"/>
    <w:rsid w:val="005414B4"/>
    <w:rsid w:val="0054155A"/>
    <w:rsid w:val="00541BFD"/>
    <w:rsid w:val="00542186"/>
    <w:rsid w:val="00546A1B"/>
    <w:rsid w:val="00550C44"/>
    <w:rsid w:val="00553B20"/>
    <w:rsid w:val="00554180"/>
    <w:rsid w:val="00556849"/>
    <w:rsid w:val="00557196"/>
    <w:rsid w:val="00557DFC"/>
    <w:rsid w:val="00562025"/>
    <w:rsid w:val="005632FA"/>
    <w:rsid w:val="00566573"/>
    <w:rsid w:val="00567202"/>
    <w:rsid w:val="0056723F"/>
    <w:rsid w:val="00573620"/>
    <w:rsid w:val="0057542F"/>
    <w:rsid w:val="005765A0"/>
    <w:rsid w:val="00576BF7"/>
    <w:rsid w:val="00576CDF"/>
    <w:rsid w:val="00576E00"/>
    <w:rsid w:val="00580DA2"/>
    <w:rsid w:val="00584E9A"/>
    <w:rsid w:val="005870CB"/>
    <w:rsid w:val="0059138C"/>
    <w:rsid w:val="00591EDF"/>
    <w:rsid w:val="00592C5C"/>
    <w:rsid w:val="005978B3"/>
    <w:rsid w:val="00597BE9"/>
    <w:rsid w:val="005A1502"/>
    <w:rsid w:val="005A2581"/>
    <w:rsid w:val="005A3A20"/>
    <w:rsid w:val="005A6A31"/>
    <w:rsid w:val="005A7749"/>
    <w:rsid w:val="005A7F73"/>
    <w:rsid w:val="005B0135"/>
    <w:rsid w:val="005B2FAA"/>
    <w:rsid w:val="005B3065"/>
    <w:rsid w:val="005B477B"/>
    <w:rsid w:val="005C018C"/>
    <w:rsid w:val="005C1B1C"/>
    <w:rsid w:val="005C26D0"/>
    <w:rsid w:val="005C49B9"/>
    <w:rsid w:val="005C5BF0"/>
    <w:rsid w:val="005D2B83"/>
    <w:rsid w:val="005D4C67"/>
    <w:rsid w:val="005D5C73"/>
    <w:rsid w:val="005D72A1"/>
    <w:rsid w:val="005E09BE"/>
    <w:rsid w:val="005E0F48"/>
    <w:rsid w:val="005E0FFC"/>
    <w:rsid w:val="005E133B"/>
    <w:rsid w:val="005E3003"/>
    <w:rsid w:val="005E4739"/>
    <w:rsid w:val="005E5056"/>
    <w:rsid w:val="005E7C18"/>
    <w:rsid w:val="005F02C3"/>
    <w:rsid w:val="005F030E"/>
    <w:rsid w:val="005F0F04"/>
    <w:rsid w:val="005F11E7"/>
    <w:rsid w:val="005F50AC"/>
    <w:rsid w:val="005F52D5"/>
    <w:rsid w:val="005F68CB"/>
    <w:rsid w:val="00601927"/>
    <w:rsid w:val="00602F2C"/>
    <w:rsid w:val="0060312D"/>
    <w:rsid w:val="00605A81"/>
    <w:rsid w:val="006074A6"/>
    <w:rsid w:val="00607B7E"/>
    <w:rsid w:val="00607F28"/>
    <w:rsid w:val="00611AEB"/>
    <w:rsid w:val="00612947"/>
    <w:rsid w:val="00612A08"/>
    <w:rsid w:val="00613850"/>
    <w:rsid w:val="00615A26"/>
    <w:rsid w:val="00615B07"/>
    <w:rsid w:val="00617164"/>
    <w:rsid w:val="00617293"/>
    <w:rsid w:val="0062035B"/>
    <w:rsid w:val="00620C5E"/>
    <w:rsid w:val="006215E6"/>
    <w:rsid w:val="00622DF2"/>
    <w:rsid w:val="006232A7"/>
    <w:rsid w:val="00623700"/>
    <w:rsid w:val="00623AC5"/>
    <w:rsid w:val="00624260"/>
    <w:rsid w:val="00624B73"/>
    <w:rsid w:val="00625260"/>
    <w:rsid w:val="0063319C"/>
    <w:rsid w:val="006376FD"/>
    <w:rsid w:val="006409FA"/>
    <w:rsid w:val="0064487A"/>
    <w:rsid w:val="0064666B"/>
    <w:rsid w:val="00650464"/>
    <w:rsid w:val="006509FE"/>
    <w:rsid w:val="0065267F"/>
    <w:rsid w:val="00654B33"/>
    <w:rsid w:val="00654D0A"/>
    <w:rsid w:val="00656949"/>
    <w:rsid w:val="00657E8C"/>
    <w:rsid w:val="00665CA3"/>
    <w:rsid w:val="0066645A"/>
    <w:rsid w:val="00671D37"/>
    <w:rsid w:val="00671F35"/>
    <w:rsid w:val="00672DCC"/>
    <w:rsid w:val="00673A13"/>
    <w:rsid w:val="00673B1D"/>
    <w:rsid w:val="00674CC4"/>
    <w:rsid w:val="00677164"/>
    <w:rsid w:val="00682998"/>
    <w:rsid w:val="00682AF0"/>
    <w:rsid w:val="00683F7E"/>
    <w:rsid w:val="00684AB5"/>
    <w:rsid w:val="0069020D"/>
    <w:rsid w:val="00690842"/>
    <w:rsid w:val="00690879"/>
    <w:rsid w:val="006908B8"/>
    <w:rsid w:val="00691836"/>
    <w:rsid w:val="00691A18"/>
    <w:rsid w:val="00691F2F"/>
    <w:rsid w:val="00692094"/>
    <w:rsid w:val="00692A60"/>
    <w:rsid w:val="00692EA9"/>
    <w:rsid w:val="00692F6E"/>
    <w:rsid w:val="00694D74"/>
    <w:rsid w:val="00694F6A"/>
    <w:rsid w:val="00696700"/>
    <w:rsid w:val="0069677D"/>
    <w:rsid w:val="00697C7E"/>
    <w:rsid w:val="006A1D38"/>
    <w:rsid w:val="006A6B51"/>
    <w:rsid w:val="006B1E66"/>
    <w:rsid w:val="006B486C"/>
    <w:rsid w:val="006C1F3B"/>
    <w:rsid w:val="006C5A7E"/>
    <w:rsid w:val="006C5C6E"/>
    <w:rsid w:val="006C6FF8"/>
    <w:rsid w:val="006C7798"/>
    <w:rsid w:val="006D1886"/>
    <w:rsid w:val="006D3BA6"/>
    <w:rsid w:val="006D6401"/>
    <w:rsid w:val="006D71EF"/>
    <w:rsid w:val="006E53D2"/>
    <w:rsid w:val="006E5925"/>
    <w:rsid w:val="006E63B2"/>
    <w:rsid w:val="006E6ABE"/>
    <w:rsid w:val="006E7202"/>
    <w:rsid w:val="006E7367"/>
    <w:rsid w:val="006E7E4F"/>
    <w:rsid w:val="006F0996"/>
    <w:rsid w:val="006F2131"/>
    <w:rsid w:val="006F3ED9"/>
    <w:rsid w:val="0070043E"/>
    <w:rsid w:val="0070086E"/>
    <w:rsid w:val="00700E80"/>
    <w:rsid w:val="00703A05"/>
    <w:rsid w:val="00703C02"/>
    <w:rsid w:val="00711430"/>
    <w:rsid w:val="00713D71"/>
    <w:rsid w:val="007159AE"/>
    <w:rsid w:val="0071753E"/>
    <w:rsid w:val="00725EF0"/>
    <w:rsid w:val="0073310A"/>
    <w:rsid w:val="007338BC"/>
    <w:rsid w:val="00733A1F"/>
    <w:rsid w:val="00734184"/>
    <w:rsid w:val="0073771A"/>
    <w:rsid w:val="00740187"/>
    <w:rsid w:val="0074029D"/>
    <w:rsid w:val="007415D3"/>
    <w:rsid w:val="00743D99"/>
    <w:rsid w:val="00744705"/>
    <w:rsid w:val="00744CA8"/>
    <w:rsid w:val="00745112"/>
    <w:rsid w:val="007478B3"/>
    <w:rsid w:val="00753733"/>
    <w:rsid w:val="0075390C"/>
    <w:rsid w:val="00753DC6"/>
    <w:rsid w:val="00754155"/>
    <w:rsid w:val="0075667F"/>
    <w:rsid w:val="00756680"/>
    <w:rsid w:val="007567EB"/>
    <w:rsid w:val="007571F5"/>
    <w:rsid w:val="007621BF"/>
    <w:rsid w:val="007623C1"/>
    <w:rsid w:val="00766999"/>
    <w:rsid w:val="00770857"/>
    <w:rsid w:val="007721B4"/>
    <w:rsid w:val="0077238E"/>
    <w:rsid w:val="007726EB"/>
    <w:rsid w:val="00772B3C"/>
    <w:rsid w:val="00772EB8"/>
    <w:rsid w:val="00775209"/>
    <w:rsid w:val="00775D52"/>
    <w:rsid w:val="007762EC"/>
    <w:rsid w:val="00776929"/>
    <w:rsid w:val="00776CA8"/>
    <w:rsid w:val="00781538"/>
    <w:rsid w:val="00781E00"/>
    <w:rsid w:val="007860C3"/>
    <w:rsid w:val="00786438"/>
    <w:rsid w:val="00787832"/>
    <w:rsid w:val="0079236C"/>
    <w:rsid w:val="00792477"/>
    <w:rsid w:val="007924D6"/>
    <w:rsid w:val="00793ADB"/>
    <w:rsid w:val="00793FC7"/>
    <w:rsid w:val="00794F3E"/>
    <w:rsid w:val="00795283"/>
    <w:rsid w:val="007955AC"/>
    <w:rsid w:val="007959BB"/>
    <w:rsid w:val="00796188"/>
    <w:rsid w:val="00796C10"/>
    <w:rsid w:val="007975EA"/>
    <w:rsid w:val="007A199C"/>
    <w:rsid w:val="007A2313"/>
    <w:rsid w:val="007A5476"/>
    <w:rsid w:val="007A5803"/>
    <w:rsid w:val="007B1312"/>
    <w:rsid w:val="007B1AB6"/>
    <w:rsid w:val="007B3A17"/>
    <w:rsid w:val="007B401A"/>
    <w:rsid w:val="007B4F28"/>
    <w:rsid w:val="007B522E"/>
    <w:rsid w:val="007B5EB6"/>
    <w:rsid w:val="007B60AE"/>
    <w:rsid w:val="007B616B"/>
    <w:rsid w:val="007B7AAA"/>
    <w:rsid w:val="007C0224"/>
    <w:rsid w:val="007C1FDA"/>
    <w:rsid w:val="007C2EDB"/>
    <w:rsid w:val="007C32A8"/>
    <w:rsid w:val="007C380E"/>
    <w:rsid w:val="007C4740"/>
    <w:rsid w:val="007C4CA4"/>
    <w:rsid w:val="007C5262"/>
    <w:rsid w:val="007C549A"/>
    <w:rsid w:val="007C68F3"/>
    <w:rsid w:val="007C7DB4"/>
    <w:rsid w:val="007D0189"/>
    <w:rsid w:val="007D0224"/>
    <w:rsid w:val="007D0228"/>
    <w:rsid w:val="007D056E"/>
    <w:rsid w:val="007D069D"/>
    <w:rsid w:val="007D3992"/>
    <w:rsid w:val="007D5D7E"/>
    <w:rsid w:val="007E0959"/>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5A88"/>
    <w:rsid w:val="008064B7"/>
    <w:rsid w:val="0080780F"/>
    <w:rsid w:val="0081252D"/>
    <w:rsid w:val="00812B8C"/>
    <w:rsid w:val="00813F5D"/>
    <w:rsid w:val="00815363"/>
    <w:rsid w:val="00816660"/>
    <w:rsid w:val="00816BDC"/>
    <w:rsid w:val="00817FD4"/>
    <w:rsid w:val="0082095E"/>
    <w:rsid w:val="0082250D"/>
    <w:rsid w:val="00823489"/>
    <w:rsid w:val="00823739"/>
    <w:rsid w:val="00824BC5"/>
    <w:rsid w:val="00824FC8"/>
    <w:rsid w:val="00826723"/>
    <w:rsid w:val="0082696C"/>
    <w:rsid w:val="00827437"/>
    <w:rsid w:val="008276EB"/>
    <w:rsid w:val="00827E9F"/>
    <w:rsid w:val="00832C0E"/>
    <w:rsid w:val="008353CD"/>
    <w:rsid w:val="008369AB"/>
    <w:rsid w:val="0083724B"/>
    <w:rsid w:val="00842181"/>
    <w:rsid w:val="00842A81"/>
    <w:rsid w:val="00843033"/>
    <w:rsid w:val="008439B5"/>
    <w:rsid w:val="00844BF8"/>
    <w:rsid w:val="00846796"/>
    <w:rsid w:val="00846877"/>
    <w:rsid w:val="008471E3"/>
    <w:rsid w:val="00847644"/>
    <w:rsid w:val="00851CE6"/>
    <w:rsid w:val="00854084"/>
    <w:rsid w:val="008558B8"/>
    <w:rsid w:val="00856D5B"/>
    <w:rsid w:val="008579BE"/>
    <w:rsid w:val="008606CA"/>
    <w:rsid w:val="00860E80"/>
    <w:rsid w:val="0086119B"/>
    <w:rsid w:val="00865E06"/>
    <w:rsid w:val="00870583"/>
    <w:rsid w:val="008730B9"/>
    <w:rsid w:val="00873FA5"/>
    <w:rsid w:val="00875DBE"/>
    <w:rsid w:val="008768CA"/>
    <w:rsid w:val="00876C91"/>
    <w:rsid w:val="00882C8D"/>
    <w:rsid w:val="008840DE"/>
    <w:rsid w:val="0088553F"/>
    <w:rsid w:val="00885CC3"/>
    <w:rsid w:val="00887CE1"/>
    <w:rsid w:val="00891710"/>
    <w:rsid w:val="008929F4"/>
    <w:rsid w:val="00892D1A"/>
    <w:rsid w:val="0089355B"/>
    <w:rsid w:val="00894939"/>
    <w:rsid w:val="00894C13"/>
    <w:rsid w:val="00897826"/>
    <w:rsid w:val="00897D85"/>
    <w:rsid w:val="00897F1E"/>
    <w:rsid w:val="008A066A"/>
    <w:rsid w:val="008A2CEA"/>
    <w:rsid w:val="008A2D8A"/>
    <w:rsid w:val="008A7226"/>
    <w:rsid w:val="008A7773"/>
    <w:rsid w:val="008A79A5"/>
    <w:rsid w:val="008B105B"/>
    <w:rsid w:val="008B18C6"/>
    <w:rsid w:val="008B4D2F"/>
    <w:rsid w:val="008C2452"/>
    <w:rsid w:val="008C4B06"/>
    <w:rsid w:val="008C4E25"/>
    <w:rsid w:val="008C7E69"/>
    <w:rsid w:val="008C7EF3"/>
    <w:rsid w:val="008D0C32"/>
    <w:rsid w:val="008D21DF"/>
    <w:rsid w:val="008D4DCD"/>
    <w:rsid w:val="008D60B7"/>
    <w:rsid w:val="008D7B2A"/>
    <w:rsid w:val="008E1E1B"/>
    <w:rsid w:val="008E28BC"/>
    <w:rsid w:val="008E29B3"/>
    <w:rsid w:val="008E474C"/>
    <w:rsid w:val="008E4F12"/>
    <w:rsid w:val="008E6560"/>
    <w:rsid w:val="008F12FA"/>
    <w:rsid w:val="008F1410"/>
    <w:rsid w:val="008F1BDF"/>
    <w:rsid w:val="008F2297"/>
    <w:rsid w:val="008F29D0"/>
    <w:rsid w:val="008F3195"/>
    <w:rsid w:val="008F53E5"/>
    <w:rsid w:val="008F6890"/>
    <w:rsid w:val="008F7857"/>
    <w:rsid w:val="008F7F0A"/>
    <w:rsid w:val="009001B4"/>
    <w:rsid w:val="00901902"/>
    <w:rsid w:val="009022E7"/>
    <w:rsid w:val="009027CD"/>
    <w:rsid w:val="00902D7F"/>
    <w:rsid w:val="0090426C"/>
    <w:rsid w:val="00904C04"/>
    <w:rsid w:val="00906011"/>
    <w:rsid w:val="0090640E"/>
    <w:rsid w:val="00906FD3"/>
    <w:rsid w:val="0091786B"/>
    <w:rsid w:val="0092002D"/>
    <w:rsid w:val="00920D6D"/>
    <w:rsid w:val="0092181F"/>
    <w:rsid w:val="0092189C"/>
    <w:rsid w:val="00922BA4"/>
    <w:rsid w:val="0092433B"/>
    <w:rsid w:val="009247CE"/>
    <w:rsid w:val="0092707D"/>
    <w:rsid w:val="00931E56"/>
    <w:rsid w:val="009338E6"/>
    <w:rsid w:val="00941896"/>
    <w:rsid w:val="009432EF"/>
    <w:rsid w:val="009445B9"/>
    <w:rsid w:val="009525A7"/>
    <w:rsid w:val="00960A60"/>
    <w:rsid w:val="00960C48"/>
    <w:rsid w:val="00962118"/>
    <w:rsid w:val="0096280E"/>
    <w:rsid w:val="00963412"/>
    <w:rsid w:val="00963782"/>
    <w:rsid w:val="009659D3"/>
    <w:rsid w:val="00966191"/>
    <w:rsid w:val="009677DF"/>
    <w:rsid w:val="00971ACB"/>
    <w:rsid w:val="00972A24"/>
    <w:rsid w:val="009731D1"/>
    <w:rsid w:val="00973DE2"/>
    <w:rsid w:val="00974534"/>
    <w:rsid w:val="00977CFE"/>
    <w:rsid w:val="00980515"/>
    <w:rsid w:val="00981EC9"/>
    <w:rsid w:val="009836C8"/>
    <w:rsid w:val="00987FEC"/>
    <w:rsid w:val="00991A1A"/>
    <w:rsid w:val="00991DFD"/>
    <w:rsid w:val="00991E9C"/>
    <w:rsid w:val="0099214B"/>
    <w:rsid w:val="00992176"/>
    <w:rsid w:val="0099707C"/>
    <w:rsid w:val="00997A28"/>
    <w:rsid w:val="00997D01"/>
    <w:rsid w:val="009A106A"/>
    <w:rsid w:val="009A1A37"/>
    <w:rsid w:val="009A6055"/>
    <w:rsid w:val="009A7721"/>
    <w:rsid w:val="009B115F"/>
    <w:rsid w:val="009B1CDD"/>
    <w:rsid w:val="009B3CB9"/>
    <w:rsid w:val="009B3F2A"/>
    <w:rsid w:val="009C0142"/>
    <w:rsid w:val="009C09DF"/>
    <w:rsid w:val="009C3205"/>
    <w:rsid w:val="009C3DE7"/>
    <w:rsid w:val="009C491C"/>
    <w:rsid w:val="009C5173"/>
    <w:rsid w:val="009C524E"/>
    <w:rsid w:val="009C527C"/>
    <w:rsid w:val="009C6F6B"/>
    <w:rsid w:val="009C760E"/>
    <w:rsid w:val="009C79A4"/>
    <w:rsid w:val="009D3848"/>
    <w:rsid w:val="009D63C6"/>
    <w:rsid w:val="009E1385"/>
    <w:rsid w:val="009E2249"/>
    <w:rsid w:val="009E4C0F"/>
    <w:rsid w:val="009E5995"/>
    <w:rsid w:val="009F25B6"/>
    <w:rsid w:val="009F6A87"/>
    <w:rsid w:val="00A02110"/>
    <w:rsid w:val="00A02D45"/>
    <w:rsid w:val="00A04170"/>
    <w:rsid w:val="00A04562"/>
    <w:rsid w:val="00A0472F"/>
    <w:rsid w:val="00A054EA"/>
    <w:rsid w:val="00A05860"/>
    <w:rsid w:val="00A061CC"/>
    <w:rsid w:val="00A07745"/>
    <w:rsid w:val="00A07C24"/>
    <w:rsid w:val="00A10491"/>
    <w:rsid w:val="00A104AD"/>
    <w:rsid w:val="00A135EA"/>
    <w:rsid w:val="00A153CA"/>
    <w:rsid w:val="00A164B0"/>
    <w:rsid w:val="00A17A92"/>
    <w:rsid w:val="00A20856"/>
    <w:rsid w:val="00A220E8"/>
    <w:rsid w:val="00A22845"/>
    <w:rsid w:val="00A23868"/>
    <w:rsid w:val="00A244A1"/>
    <w:rsid w:val="00A251AA"/>
    <w:rsid w:val="00A254DA"/>
    <w:rsid w:val="00A25F55"/>
    <w:rsid w:val="00A3543F"/>
    <w:rsid w:val="00A3556C"/>
    <w:rsid w:val="00A4028B"/>
    <w:rsid w:val="00A41D30"/>
    <w:rsid w:val="00A4240C"/>
    <w:rsid w:val="00A43172"/>
    <w:rsid w:val="00A44F08"/>
    <w:rsid w:val="00A458EE"/>
    <w:rsid w:val="00A46FAC"/>
    <w:rsid w:val="00A474B3"/>
    <w:rsid w:val="00A47511"/>
    <w:rsid w:val="00A50534"/>
    <w:rsid w:val="00A508EE"/>
    <w:rsid w:val="00A5247A"/>
    <w:rsid w:val="00A5429D"/>
    <w:rsid w:val="00A54C16"/>
    <w:rsid w:val="00A56743"/>
    <w:rsid w:val="00A57346"/>
    <w:rsid w:val="00A578B6"/>
    <w:rsid w:val="00A602F2"/>
    <w:rsid w:val="00A701E2"/>
    <w:rsid w:val="00A71A8F"/>
    <w:rsid w:val="00A71CB1"/>
    <w:rsid w:val="00A71D47"/>
    <w:rsid w:val="00A73D59"/>
    <w:rsid w:val="00A77050"/>
    <w:rsid w:val="00A828D8"/>
    <w:rsid w:val="00A838BF"/>
    <w:rsid w:val="00A83FA7"/>
    <w:rsid w:val="00A843BD"/>
    <w:rsid w:val="00A84463"/>
    <w:rsid w:val="00A902BC"/>
    <w:rsid w:val="00A90699"/>
    <w:rsid w:val="00A90B98"/>
    <w:rsid w:val="00A914C1"/>
    <w:rsid w:val="00A9176C"/>
    <w:rsid w:val="00A921B3"/>
    <w:rsid w:val="00A93F2E"/>
    <w:rsid w:val="00A9474F"/>
    <w:rsid w:val="00A9499D"/>
    <w:rsid w:val="00A954AF"/>
    <w:rsid w:val="00A95C24"/>
    <w:rsid w:val="00A97003"/>
    <w:rsid w:val="00A97244"/>
    <w:rsid w:val="00AA1696"/>
    <w:rsid w:val="00AA2A55"/>
    <w:rsid w:val="00AA3C4A"/>
    <w:rsid w:val="00AA3CF2"/>
    <w:rsid w:val="00AA3DB3"/>
    <w:rsid w:val="00AA4041"/>
    <w:rsid w:val="00AA4B34"/>
    <w:rsid w:val="00AA760C"/>
    <w:rsid w:val="00AB297C"/>
    <w:rsid w:val="00AB3F5D"/>
    <w:rsid w:val="00AB4830"/>
    <w:rsid w:val="00AB4F1E"/>
    <w:rsid w:val="00AB65FB"/>
    <w:rsid w:val="00AB683D"/>
    <w:rsid w:val="00AB7B48"/>
    <w:rsid w:val="00AC0235"/>
    <w:rsid w:val="00AC0595"/>
    <w:rsid w:val="00AC1E4F"/>
    <w:rsid w:val="00AC1E99"/>
    <w:rsid w:val="00AC2F56"/>
    <w:rsid w:val="00AC388A"/>
    <w:rsid w:val="00AC3EE0"/>
    <w:rsid w:val="00AC460F"/>
    <w:rsid w:val="00AC469E"/>
    <w:rsid w:val="00AC5386"/>
    <w:rsid w:val="00AC5F43"/>
    <w:rsid w:val="00AC6F7F"/>
    <w:rsid w:val="00AC7E94"/>
    <w:rsid w:val="00AD0058"/>
    <w:rsid w:val="00AD097D"/>
    <w:rsid w:val="00AD1FF2"/>
    <w:rsid w:val="00AD5F35"/>
    <w:rsid w:val="00AD7E79"/>
    <w:rsid w:val="00AE147B"/>
    <w:rsid w:val="00AE2318"/>
    <w:rsid w:val="00AE3867"/>
    <w:rsid w:val="00AE469E"/>
    <w:rsid w:val="00AE6EB5"/>
    <w:rsid w:val="00AF19C3"/>
    <w:rsid w:val="00AF64D9"/>
    <w:rsid w:val="00B008C6"/>
    <w:rsid w:val="00B03EAD"/>
    <w:rsid w:val="00B0420B"/>
    <w:rsid w:val="00B045C8"/>
    <w:rsid w:val="00B0483D"/>
    <w:rsid w:val="00B0615B"/>
    <w:rsid w:val="00B07D74"/>
    <w:rsid w:val="00B10D99"/>
    <w:rsid w:val="00B12B2C"/>
    <w:rsid w:val="00B16744"/>
    <w:rsid w:val="00B1796A"/>
    <w:rsid w:val="00B200C7"/>
    <w:rsid w:val="00B200F6"/>
    <w:rsid w:val="00B21335"/>
    <w:rsid w:val="00B21EEF"/>
    <w:rsid w:val="00B221BD"/>
    <w:rsid w:val="00B26C90"/>
    <w:rsid w:val="00B2766A"/>
    <w:rsid w:val="00B31235"/>
    <w:rsid w:val="00B32276"/>
    <w:rsid w:val="00B3258F"/>
    <w:rsid w:val="00B32ED7"/>
    <w:rsid w:val="00B33359"/>
    <w:rsid w:val="00B33421"/>
    <w:rsid w:val="00B34E10"/>
    <w:rsid w:val="00B37DD2"/>
    <w:rsid w:val="00B43BED"/>
    <w:rsid w:val="00B43EC9"/>
    <w:rsid w:val="00B47021"/>
    <w:rsid w:val="00B47C9C"/>
    <w:rsid w:val="00B5105F"/>
    <w:rsid w:val="00B52443"/>
    <w:rsid w:val="00B54CE4"/>
    <w:rsid w:val="00B55E9C"/>
    <w:rsid w:val="00B62AFB"/>
    <w:rsid w:val="00B650C4"/>
    <w:rsid w:val="00B66DFF"/>
    <w:rsid w:val="00B67B8E"/>
    <w:rsid w:val="00B67C98"/>
    <w:rsid w:val="00B72DBF"/>
    <w:rsid w:val="00B738FF"/>
    <w:rsid w:val="00B74648"/>
    <w:rsid w:val="00B757A0"/>
    <w:rsid w:val="00B76B2C"/>
    <w:rsid w:val="00B76F46"/>
    <w:rsid w:val="00B82CC0"/>
    <w:rsid w:val="00B878C3"/>
    <w:rsid w:val="00B91E82"/>
    <w:rsid w:val="00B92E67"/>
    <w:rsid w:val="00B93740"/>
    <w:rsid w:val="00B954C4"/>
    <w:rsid w:val="00B957C9"/>
    <w:rsid w:val="00B97E45"/>
    <w:rsid w:val="00BA092E"/>
    <w:rsid w:val="00BA17EF"/>
    <w:rsid w:val="00BA1DF2"/>
    <w:rsid w:val="00BA54B5"/>
    <w:rsid w:val="00BA5FDE"/>
    <w:rsid w:val="00BA6496"/>
    <w:rsid w:val="00BB30A4"/>
    <w:rsid w:val="00BB3AC3"/>
    <w:rsid w:val="00BB3ECA"/>
    <w:rsid w:val="00BB47A1"/>
    <w:rsid w:val="00BC2765"/>
    <w:rsid w:val="00BC2E46"/>
    <w:rsid w:val="00BC480F"/>
    <w:rsid w:val="00BC4E29"/>
    <w:rsid w:val="00BC503C"/>
    <w:rsid w:val="00BC522D"/>
    <w:rsid w:val="00BC6DC6"/>
    <w:rsid w:val="00BD1050"/>
    <w:rsid w:val="00BD556A"/>
    <w:rsid w:val="00BD6760"/>
    <w:rsid w:val="00BD7A46"/>
    <w:rsid w:val="00BE31FC"/>
    <w:rsid w:val="00BE37F1"/>
    <w:rsid w:val="00BE4167"/>
    <w:rsid w:val="00BE695E"/>
    <w:rsid w:val="00BE7851"/>
    <w:rsid w:val="00BF48A7"/>
    <w:rsid w:val="00BF5C7F"/>
    <w:rsid w:val="00BF6B50"/>
    <w:rsid w:val="00BF765F"/>
    <w:rsid w:val="00C00AB8"/>
    <w:rsid w:val="00C01FF2"/>
    <w:rsid w:val="00C02016"/>
    <w:rsid w:val="00C03491"/>
    <w:rsid w:val="00C03E84"/>
    <w:rsid w:val="00C05687"/>
    <w:rsid w:val="00C072B3"/>
    <w:rsid w:val="00C075EA"/>
    <w:rsid w:val="00C07A7C"/>
    <w:rsid w:val="00C07C85"/>
    <w:rsid w:val="00C11253"/>
    <w:rsid w:val="00C140CE"/>
    <w:rsid w:val="00C143A2"/>
    <w:rsid w:val="00C153A8"/>
    <w:rsid w:val="00C17DDB"/>
    <w:rsid w:val="00C17F6D"/>
    <w:rsid w:val="00C17FFA"/>
    <w:rsid w:val="00C21118"/>
    <w:rsid w:val="00C218D3"/>
    <w:rsid w:val="00C2202E"/>
    <w:rsid w:val="00C31FFE"/>
    <w:rsid w:val="00C3452B"/>
    <w:rsid w:val="00C3498F"/>
    <w:rsid w:val="00C34F41"/>
    <w:rsid w:val="00C35BA1"/>
    <w:rsid w:val="00C36CDB"/>
    <w:rsid w:val="00C37EEC"/>
    <w:rsid w:val="00C40444"/>
    <w:rsid w:val="00C43F41"/>
    <w:rsid w:val="00C50C4D"/>
    <w:rsid w:val="00C52F02"/>
    <w:rsid w:val="00C5499A"/>
    <w:rsid w:val="00C55987"/>
    <w:rsid w:val="00C5642B"/>
    <w:rsid w:val="00C60888"/>
    <w:rsid w:val="00C643DB"/>
    <w:rsid w:val="00C65F83"/>
    <w:rsid w:val="00C66431"/>
    <w:rsid w:val="00C66A68"/>
    <w:rsid w:val="00C716AD"/>
    <w:rsid w:val="00C7402B"/>
    <w:rsid w:val="00C74057"/>
    <w:rsid w:val="00C77407"/>
    <w:rsid w:val="00C81E57"/>
    <w:rsid w:val="00C8233D"/>
    <w:rsid w:val="00C8571D"/>
    <w:rsid w:val="00C85C54"/>
    <w:rsid w:val="00C91C05"/>
    <w:rsid w:val="00C91D21"/>
    <w:rsid w:val="00C91E04"/>
    <w:rsid w:val="00C91EF6"/>
    <w:rsid w:val="00C92394"/>
    <w:rsid w:val="00C92B4E"/>
    <w:rsid w:val="00C92CD5"/>
    <w:rsid w:val="00C940A3"/>
    <w:rsid w:val="00C94631"/>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467"/>
    <w:rsid w:val="00CB2F11"/>
    <w:rsid w:val="00CB3BDA"/>
    <w:rsid w:val="00CB5DDD"/>
    <w:rsid w:val="00CB6482"/>
    <w:rsid w:val="00CC3D04"/>
    <w:rsid w:val="00CC5F79"/>
    <w:rsid w:val="00CD1C47"/>
    <w:rsid w:val="00CD65DD"/>
    <w:rsid w:val="00CE1A6D"/>
    <w:rsid w:val="00CE545E"/>
    <w:rsid w:val="00CE65ED"/>
    <w:rsid w:val="00CF0113"/>
    <w:rsid w:val="00CF17CE"/>
    <w:rsid w:val="00CF257C"/>
    <w:rsid w:val="00CF5D61"/>
    <w:rsid w:val="00CF7460"/>
    <w:rsid w:val="00CF7A06"/>
    <w:rsid w:val="00D006BC"/>
    <w:rsid w:val="00D032DD"/>
    <w:rsid w:val="00D04B77"/>
    <w:rsid w:val="00D0578A"/>
    <w:rsid w:val="00D06809"/>
    <w:rsid w:val="00D12C8A"/>
    <w:rsid w:val="00D13CE6"/>
    <w:rsid w:val="00D145E1"/>
    <w:rsid w:val="00D146AA"/>
    <w:rsid w:val="00D15679"/>
    <w:rsid w:val="00D1609D"/>
    <w:rsid w:val="00D17D32"/>
    <w:rsid w:val="00D2180F"/>
    <w:rsid w:val="00D24D10"/>
    <w:rsid w:val="00D26BB2"/>
    <w:rsid w:val="00D2758F"/>
    <w:rsid w:val="00D27BDF"/>
    <w:rsid w:val="00D30167"/>
    <w:rsid w:val="00D34E33"/>
    <w:rsid w:val="00D35F21"/>
    <w:rsid w:val="00D366AD"/>
    <w:rsid w:val="00D37C28"/>
    <w:rsid w:val="00D42BDA"/>
    <w:rsid w:val="00D44281"/>
    <w:rsid w:val="00D44723"/>
    <w:rsid w:val="00D501E2"/>
    <w:rsid w:val="00D5254B"/>
    <w:rsid w:val="00D52714"/>
    <w:rsid w:val="00D570C8"/>
    <w:rsid w:val="00D576CF"/>
    <w:rsid w:val="00D61065"/>
    <w:rsid w:val="00D626B3"/>
    <w:rsid w:val="00D62F12"/>
    <w:rsid w:val="00D649E5"/>
    <w:rsid w:val="00D64D54"/>
    <w:rsid w:val="00D65838"/>
    <w:rsid w:val="00D67877"/>
    <w:rsid w:val="00D70C5E"/>
    <w:rsid w:val="00D725AF"/>
    <w:rsid w:val="00D73AAD"/>
    <w:rsid w:val="00D74895"/>
    <w:rsid w:val="00D84501"/>
    <w:rsid w:val="00D876D1"/>
    <w:rsid w:val="00D936B6"/>
    <w:rsid w:val="00D9583F"/>
    <w:rsid w:val="00D96068"/>
    <w:rsid w:val="00D97731"/>
    <w:rsid w:val="00DA09B2"/>
    <w:rsid w:val="00DA0E85"/>
    <w:rsid w:val="00DA13EF"/>
    <w:rsid w:val="00DA41FA"/>
    <w:rsid w:val="00DA4635"/>
    <w:rsid w:val="00DA556F"/>
    <w:rsid w:val="00DA5581"/>
    <w:rsid w:val="00DA6C70"/>
    <w:rsid w:val="00DB1EE2"/>
    <w:rsid w:val="00DB3712"/>
    <w:rsid w:val="00DB4EF2"/>
    <w:rsid w:val="00DB6165"/>
    <w:rsid w:val="00DC05C4"/>
    <w:rsid w:val="00DC1E83"/>
    <w:rsid w:val="00DC2533"/>
    <w:rsid w:val="00DC3C0D"/>
    <w:rsid w:val="00DC467D"/>
    <w:rsid w:val="00DC4B59"/>
    <w:rsid w:val="00DC7B26"/>
    <w:rsid w:val="00DD0D13"/>
    <w:rsid w:val="00DD24EC"/>
    <w:rsid w:val="00DD5ACC"/>
    <w:rsid w:val="00DD5D66"/>
    <w:rsid w:val="00DD6229"/>
    <w:rsid w:val="00DE19D4"/>
    <w:rsid w:val="00DE1E6D"/>
    <w:rsid w:val="00DE28CA"/>
    <w:rsid w:val="00DE3729"/>
    <w:rsid w:val="00DE4292"/>
    <w:rsid w:val="00DE6AD1"/>
    <w:rsid w:val="00DE7FAA"/>
    <w:rsid w:val="00DF2A69"/>
    <w:rsid w:val="00DF492F"/>
    <w:rsid w:val="00DF6070"/>
    <w:rsid w:val="00DF6D2E"/>
    <w:rsid w:val="00E00B32"/>
    <w:rsid w:val="00E0450D"/>
    <w:rsid w:val="00E05640"/>
    <w:rsid w:val="00E05815"/>
    <w:rsid w:val="00E05BF3"/>
    <w:rsid w:val="00E05E75"/>
    <w:rsid w:val="00E1080E"/>
    <w:rsid w:val="00E117D9"/>
    <w:rsid w:val="00E12648"/>
    <w:rsid w:val="00E12FB8"/>
    <w:rsid w:val="00E14FFC"/>
    <w:rsid w:val="00E151C6"/>
    <w:rsid w:val="00E1700A"/>
    <w:rsid w:val="00E17A58"/>
    <w:rsid w:val="00E201A8"/>
    <w:rsid w:val="00E21158"/>
    <w:rsid w:val="00E2521A"/>
    <w:rsid w:val="00E26B67"/>
    <w:rsid w:val="00E37BD8"/>
    <w:rsid w:val="00E41B4A"/>
    <w:rsid w:val="00E41D42"/>
    <w:rsid w:val="00E421E2"/>
    <w:rsid w:val="00E42E35"/>
    <w:rsid w:val="00E44086"/>
    <w:rsid w:val="00E454CC"/>
    <w:rsid w:val="00E459A6"/>
    <w:rsid w:val="00E5237D"/>
    <w:rsid w:val="00E52BC6"/>
    <w:rsid w:val="00E542F3"/>
    <w:rsid w:val="00E548CC"/>
    <w:rsid w:val="00E560D8"/>
    <w:rsid w:val="00E609D5"/>
    <w:rsid w:val="00E60DBC"/>
    <w:rsid w:val="00E636FA"/>
    <w:rsid w:val="00E64F46"/>
    <w:rsid w:val="00E653D4"/>
    <w:rsid w:val="00E66179"/>
    <w:rsid w:val="00E66CEE"/>
    <w:rsid w:val="00E7079D"/>
    <w:rsid w:val="00E72E91"/>
    <w:rsid w:val="00E735B8"/>
    <w:rsid w:val="00E74397"/>
    <w:rsid w:val="00E74626"/>
    <w:rsid w:val="00E75494"/>
    <w:rsid w:val="00E75CA2"/>
    <w:rsid w:val="00E75FD6"/>
    <w:rsid w:val="00E760C0"/>
    <w:rsid w:val="00E777FC"/>
    <w:rsid w:val="00E82476"/>
    <w:rsid w:val="00E841FB"/>
    <w:rsid w:val="00E914F4"/>
    <w:rsid w:val="00E93B19"/>
    <w:rsid w:val="00E93E68"/>
    <w:rsid w:val="00E940E8"/>
    <w:rsid w:val="00E959BF"/>
    <w:rsid w:val="00E970DB"/>
    <w:rsid w:val="00EA24A0"/>
    <w:rsid w:val="00EA31E3"/>
    <w:rsid w:val="00EA33C6"/>
    <w:rsid w:val="00EA38C6"/>
    <w:rsid w:val="00EA44D6"/>
    <w:rsid w:val="00EA4F4D"/>
    <w:rsid w:val="00EA54B1"/>
    <w:rsid w:val="00EA5B55"/>
    <w:rsid w:val="00EA7438"/>
    <w:rsid w:val="00EB0EF1"/>
    <w:rsid w:val="00EB12B0"/>
    <w:rsid w:val="00EB303E"/>
    <w:rsid w:val="00EB7B06"/>
    <w:rsid w:val="00EB7C65"/>
    <w:rsid w:val="00EB7CCB"/>
    <w:rsid w:val="00EC4816"/>
    <w:rsid w:val="00EC4FD4"/>
    <w:rsid w:val="00EC59BA"/>
    <w:rsid w:val="00EC69F4"/>
    <w:rsid w:val="00EC75AF"/>
    <w:rsid w:val="00ED1A76"/>
    <w:rsid w:val="00ED21EF"/>
    <w:rsid w:val="00ED277D"/>
    <w:rsid w:val="00ED2DCD"/>
    <w:rsid w:val="00ED594E"/>
    <w:rsid w:val="00ED723F"/>
    <w:rsid w:val="00EE02DF"/>
    <w:rsid w:val="00EE1E00"/>
    <w:rsid w:val="00EE2125"/>
    <w:rsid w:val="00EE3E8C"/>
    <w:rsid w:val="00EE760A"/>
    <w:rsid w:val="00EF043D"/>
    <w:rsid w:val="00EF14BB"/>
    <w:rsid w:val="00EF35D6"/>
    <w:rsid w:val="00EF5381"/>
    <w:rsid w:val="00EF6BDA"/>
    <w:rsid w:val="00EF7575"/>
    <w:rsid w:val="00EF7B27"/>
    <w:rsid w:val="00F0031B"/>
    <w:rsid w:val="00F03AC4"/>
    <w:rsid w:val="00F04020"/>
    <w:rsid w:val="00F0412C"/>
    <w:rsid w:val="00F0429F"/>
    <w:rsid w:val="00F04E53"/>
    <w:rsid w:val="00F0689D"/>
    <w:rsid w:val="00F06D99"/>
    <w:rsid w:val="00F1003D"/>
    <w:rsid w:val="00F100C3"/>
    <w:rsid w:val="00F111A1"/>
    <w:rsid w:val="00F11AAB"/>
    <w:rsid w:val="00F11B23"/>
    <w:rsid w:val="00F12D0B"/>
    <w:rsid w:val="00F1364A"/>
    <w:rsid w:val="00F223DB"/>
    <w:rsid w:val="00F22701"/>
    <w:rsid w:val="00F22893"/>
    <w:rsid w:val="00F23386"/>
    <w:rsid w:val="00F2374D"/>
    <w:rsid w:val="00F24CC4"/>
    <w:rsid w:val="00F26DE7"/>
    <w:rsid w:val="00F314DB"/>
    <w:rsid w:val="00F333F8"/>
    <w:rsid w:val="00F33A09"/>
    <w:rsid w:val="00F3457C"/>
    <w:rsid w:val="00F40CD5"/>
    <w:rsid w:val="00F423A3"/>
    <w:rsid w:val="00F4454D"/>
    <w:rsid w:val="00F467C2"/>
    <w:rsid w:val="00F503AF"/>
    <w:rsid w:val="00F5093F"/>
    <w:rsid w:val="00F52CE5"/>
    <w:rsid w:val="00F54293"/>
    <w:rsid w:val="00F5777B"/>
    <w:rsid w:val="00F604E8"/>
    <w:rsid w:val="00F60908"/>
    <w:rsid w:val="00F637EA"/>
    <w:rsid w:val="00F63C72"/>
    <w:rsid w:val="00F645F8"/>
    <w:rsid w:val="00F6736F"/>
    <w:rsid w:val="00F70831"/>
    <w:rsid w:val="00F71059"/>
    <w:rsid w:val="00F74860"/>
    <w:rsid w:val="00F810BB"/>
    <w:rsid w:val="00F860FE"/>
    <w:rsid w:val="00F861E5"/>
    <w:rsid w:val="00F87E2A"/>
    <w:rsid w:val="00F90D3B"/>
    <w:rsid w:val="00F9243D"/>
    <w:rsid w:val="00F9525C"/>
    <w:rsid w:val="00F96F5C"/>
    <w:rsid w:val="00F979C6"/>
    <w:rsid w:val="00FA1598"/>
    <w:rsid w:val="00FA2618"/>
    <w:rsid w:val="00FA4636"/>
    <w:rsid w:val="00FA6AD8"/>
    <w:rsid w:val="00FA6DA5"/>
    <w:rsid w:val="00FA7A07"/>
    <w:rsid w:val="00FB137E"/>
    <w:rsid w:val="00FB2C33"/>
    <w:rsid w:val="00FB3840"/>
    <w:rsid w:val="00FB3AA7"/>
    <w:rsid w:val="00FB4192"/>
    <w:rsid w:val="00FB4394"/>
    <w:rsid w:val="00FB537C"/>
    <w:rsid w:val="00FB7781"/>
    <w:rsid w:val="00FC708F"/>
    <w:rsid w:val="00FD469B"/>
    <w:rsid w:val="00FD5BF5"/>
    <w:rsid w:val="00FD63C8"/>
    <w:rsid w:val="00FD688C"/>
    <w:rsid w:val="00FE1AF5"/>
    <w:rsid w:val="00FE27F4"/>
    <w:rsid w:val="00FE6369"/>
    <w:rsid w:val="00FE6E55"/>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5423240">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73473361">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20928105">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553563">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81305809">
      <w:bodyDiv w:val="1"/>
      <w:marLeft w:val="0"/>
      <w:marRight w:val="0"/>
      <w:marTop w:val="0"/>
      <w:marBottom w:val="0"/>
      <w:divBdr>
        <w:top w:val="none" w:sz="0" w:space="0" w:color="auto"/>
        <w:left w:val="none" w:sz="0" w:space="0" w:color="auto"/>
        <w:bottom w:val="none" w:sz="0" w:space="0" w:color="auto"/>
        <w:right w:val="none" w:sz="0" w:space="0" w:color="auto"/>
      </w:divBdr>
    </w:div>
    <w:div w:id="318192624">
      <w:bodyDiv w:val="1"/>
      <w:marLeft w:val="0"/>
      <w:marRight w:val="0"/>
      <w:marTop w:val="0"/>
      <w:marBottom w:val="0"/>
      <w:divBdr>
        <w:top w:val="none" w:sz="0" w:space="0" w:color="auto"/>
        <w:left w:val="none" w:sz="0" w:space="0" w:color="auto"/>
        <w:bottom w:val="none" w:sz="0" w:space="0" w:color="auto"/>
        <w:right w:val="none" w:sz="0" w:space="0" w:color="auto"/>
      </w:divBdr>
    </w:div>
    <w:div w:id="330524301">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3236669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782966070">
      <w:bodyDiv w:val="1"/>
      <w:marLeft w:val="0"/>
      <w:marRight w:val="0"/>
      <w:marTop w:val="0"/>
      <w:marBottom w:val="0"/>
      <w:divBdr>
        <w:top w:val="none" w:sz="0" w:space="0" w:color="auto"/>
        <w:left w:val="none" w:sz="0" w:space="0" w:color="auto"/>
        <w:bottom w:val="none" w:sz="0" w:space="0" w:color="auto"/>
        <w:right w:val="none" w:sz="0" w:space="0" w:color="auto"/>
      </w:divBdr>
    </w:div>
    <w:div w:id="796799343">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998769428">
      <w:bodyDiv w:val="1"/>
      <w:marLeft w:val="0"/>
      <w:marRight w:val="0"/>
      <w:marTop w:val="0"/>
      <w:marBottom w:val="0"/>
      <w:divBdr>
        <w:top w:val="none" w:sz="0" w:space="0" w:color="auto"/>
        <w:left w:val="none" w:sz="0" w:space="0" w:color="auto"/>
        <w:bottom w:val="none" w:sz="0" w:space="0" w:color="auto"/>
        <w:right w:val="none" w:sz="0" w:space="0" w:color="auto"/>
      </w:divBdr>
    </w:div>
    <w:div w:id="1011371222">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086809565">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137798294">
      <w:bodyDiv w:val="1"/>
      <w:marLeft w:val="0"/>
      <w:marRight w:val="0"/>
      <w:marTop w:val="0"/>
      <w:marBottom w:val="0"/>
      <w:divBdr>
        <w:top w:val="none" w:sz="0" w:space="0" w:color="auto"/>
        <w:left w:val="none" w:sz="0" w:space="0" w:color="auto"/>
        <w:bottom w:val="none" w:sz="0" w:space="0" w:color="auto"/>
        <w:right w:val="none" w:sz="0" w:space="0" w:color="auto"/>
      </w:divBdr>
    </w:div>
    <w:div w:id="1145389413">
      <w:bodyDiv w:val="1"/>
      <w:marLeft w:val="0"/>
      <w:marRight w:val="0"/>
      <w:marTop w:val="0"/>
      <w:marBottom w:val="0"/>
      <w:divBdr>
        <w:top w:val="none" w:sz="0" w:space="0" w:color="auto"/>
        <w:left w:val="none" w:sz="0" w:space="0" w:color="auto"/>
        <w:bottom w:val="none" w:sz="0" w:space="0" w:color="auto"/>
        <w:right w:val="none" w:sz="0" w:space="0" w:color="auto"/>
      </w:divBdr>
    </w:div>
    <w:div w:id="1147240364">
      <w:bodyDiv w:val="1"/>
      <w:marLeft w:val="0"/>
      <w:marRight w:val="0"/>
      <w:marTop w:val="0"/>
      <w:marBottom w:val="0"/>
      <w:divBdr>
        <w:top w:val="none" w:sz="0" w:space="0" w:color="auto"/>
        <w:left w:val="none" w:sz="0" w:space="0" w:color="auto"/>
        <w:bottom w:val="none" w:sz="0" w:space="0" w:color="auto"/>
        <w:right w:val="none" w:sz="0" w:space="0" w:color="auto"/>
      </w:divBdr>
    </w:div>
    <w:div w:id="1182092468">
      <w:bodyDiv w:val="1"/>
      <w:marLeft w:val="0"/>
      <w:marRight w:val="0"/>
      <w:marTop w:val="0"/>
      <w:marBottom w:val="0"/>
      <w:divBdr>
        <w:top w:val="none" w:sz="0" w:space="0" w:color="auto"/>
        <w:left w:val="none" w:sz="0" w:space="0" w:color="auto"/>
        <w:bottom w:val="none" w:sz="0" w:space="0" w:color="auto"/>
        <w:right w:val="none" w:sz="0" w:space="0" w:color="auto"/>
      </w:divBdr>
    </w:div>
    <w:div w:id="1200241009">
      <w:bodyDiv w:val="1"/>
      <w:marLeft w:val="0"/>
      <w:marRight w:val="0"/>
      <w:marTop w:val="0"/>
      <w:marBottom w:val="0"/>
      <w:divBdr>
        <w:top w:val="none" w:sz="0" w:space="0" w:color="auto"/>
        <w:left w:val="none" w:sz="0" w:space="0" w:color="auto"/>
        <w:bottom w:val="none" w:sz="0" w:space="0" w:color="auto"/>
        <w:right w:val="none" w:sz="0" w:space="0" w:color="auto"/>
      </w:divBdr>
    </w:div>
    <w:div w:id="1232036371">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500996">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48446410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1211870">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599630694">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4286332">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718509924">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42118637">
      <w:bodyDiv w:val="1"/>
      <w:marLeft w:val="0"/>
      <w:marRight w:val="0"/>
      <w:marTop w:val="0"/>
      <w:marBottom w:val="0"/>
      <w:divBdr>
        <w:top w:val="none" w:sz="0" w:space="0" w:color="auto"/>
        <w:left w:val="none" w:sz="0" w:space="0" w:color="auto"/>
        <w:bottom w:val="none" w:sz="0" w:space="0" w:color="auto"/>
        <w:right w:val="none" w:sz="0" w:space="0" w:color="auto"/>
      </w:divBdr>
    </w:div>
    <w:div w:id="1854101633">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09875296">
      <w:bodyDiv w:val="1"/>
      <w:marLeft w:val="0"/>
      <w:marRight w:val="0"/>
      <w:marTop w:val="0"/>
      <w:marBottom w:val="0"/>
      <w:divBdr>
        <w:top w:val="none" w:sz="0" w:space="0" w:color="auto"/>
        <w:left w:val="none" w:sz="0" w:space="0" w:color="auto"/>
        <w:bottom w:val="none" w:sz="0" w:space="0" w:color="auto"/>
        <w:right w:val="none" w:sz="0" w:space="0" w:color="auto"/>
      </w:divBdr>
    </w:div>
    <w:div w:id="1918244037">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1998804175">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0285418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038432470">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26851949">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s://libgdx.badlogicgames.com/" TargetMode="External"/><Relationship Id="rId102" Type="http://schemas.openxmlformats.org/officeDocument/2006/relationships/hyperlink" Target="http://www.visualstudios.com" TargetMode="External"/><Relationship Id="rId103" Type="http://schemas.openxmlformats.org/officeDocument/2006/relationships/hyperlink" Target="https://www.parasoft.com/product/jtest" TargetMode="External"/><Relationship Id="rId104" Type="http://schemas.openxmlformats.org/officeDocument/2006/relationships/hyperlink" Target="http://homepages.cwi.nl/~daybuild/daily-" TargetMode="External"/><Relationship Id="rId105" Type="http://schemas.openxmlformats.org/officeDocument/2006/relationships/hyperlink" Target="https://github.com/playn/playn" TargetMode="External"/><Relationship Id="rId106" Type="http://schemas.openxmlformats.org/officeDocument/2006/relationships/hyperlink" Target="http://www.qt.io" TargetMode="External"/><Relationship Id="rId107"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8"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90" Type="http://schemas.openxmlformats.org/officeDocument/2006/relationships/image" Target="media/image74.png"/><Relationship Id="rId91" Type="http://schemas.openxmlformats.org/officeDocument/2006/relationships/image" Target="media/image75.png"/><Relationship Id="rId92" Type="http://schemas.openxmlformats.org/officeDocument/2006/relationships/image" Target="media/image76.png"/><Relationship Id="rId93" Type="http://schemas.openxmlformats.org/officeDocument/2006/relationships/image" Target="media/image77.png"/><Relationship Id="rId94" Type="http://schemas.openxmlformats.org/officeDocument/2006/relationships/image" Target="media/image78.png"/><Relationship Id="rId95" Type="http://schemas.openxmlformats.org/officeDocument/2006/relationships/image" Target="media/image79.png"/><Relationship Id="rId96" Type="http://schemas.openxmlformats.org/officeDocument/2006/relationships/hyperlink" Target="http://file.scirp.org/pdf/JSEA20120800010_60440877.pdf" TargetMode="External"/><Relationship Id="rId97" Type="http://schemas.openxmlformats.org/officeDocument/2006/relationships/hyperlink" Target="https://www.ibm.com/developerworks/community/blogs/nlp/entry/tokenization?lang=en" TargetMode="External"/><Relationship Id="rId98" Type="http://schemas.openxmlformats.org/officeDocument/2006/relationships/hyperlink" Target="http://www.fltk.org" TargetMode="External"/><Relationship Id="rId99" Type="http://schemas.openxmlformats.org/officeDocument/2006/relationships/hyperlink" Target="https://github.com/"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100" Type="http://schemas.openxmlformats.org/officeDocument/2006/relationships/hyperlink" Target="https://people.cs.umass.edu/~brun/pubs/pubs/Muslu12oopsla.pdf" TargetMode="External"/><Relationship Id="rId80" Type="http://schemas.openxmlformats.org/officeDocument/2006/relationships/header" Target="header3.xml"/><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10.png"/><Relationship Id="rId88" Type="http://schemas.openxmlformats.org/officeDocument/2006/relationships/image" Target="media/image72.png"/><Relationship Id="rId89" Type="http://schemas.openxmlformats.org/officeDocument/2006/relationships/image" Target="media/image7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1873636-39CD-984F-97D8-8008A8F0B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256</TotalTime>
  <Pages>84</Pages>
  <Words>18503</Words>
  <Characters>105469</Characters>
  <Application>Microsoft Macintosh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123725</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92</cp:revision>
  <cp:lastPrinted>2016-04-20T13:07:00Z</cp:lastPrinted>
  <dcterms:created xsi:type="dcterms:W3CDTF">2016-04-20T13:07:00Z</dcterms:created>
  <dcterms:modified xsi:type="dcterms:W3CDTF">2016-04-29T13:50:00Z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