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244D15A1" w:rsidR="00E2521A" w:rsidRPr="00E2521A" w:rsidRDefault="00E2521A" w:rsidP="00391EA2">
      <w:pPr>
        <w:jc w:val="center"/>
        <w:rPr>
          <w:rFonts w:cs="Arial"/>
          <w:sz w:val="24"/>
          <w:szCs w:val="24"/>
        </w:rPr>
      </w:pPr>
      <w:r>
        <w:rPr>
          <w:sz w:val="24"/>
          <w:szCs w:val="24"/>
        </w:rPr>
        <w:t xml:space="preserve">Word Count: </w:t>
      </w:r>
      <w:r w:rsidR="001428C3">
        <w:rPr>
          <w:sz w:val="24"/>
          <w:szCs w:val="24"/>
        </w:rPr>
        <w:t>10,</w:t>
      </w:r>
      <w:r w:rsidR="00394C35">
        <w:rPr>
          <w:sz w:val="24"/>
          <w:szCs w:val="24"/>
        </w:rPr>
        <w:t>954</w:t>
      </w:r>
      <w:r w:rsidR="001428C3">
        <w:rPr>
          <w:sz w:val="24"/>
          <w:szCs w:val="24"/>
        </w:rPr>
        <w:t xml:space="preserve"> </w:t>
      </w:r>
      <w:r w:rsidR="001428C3" w:rsidRPr="001428C3">
        <w:rPr>
          <w:color w:val="A6A6A6" w:themeColor="background1" w:themeShade="A6"/>
          <w:sz w:val="24"/>
          <w:szCs w:val="24"/>
        </w:rPr>
        <w:t>(</w:t>
      </w:r>
      <w:r w:rsidR="00EB0EF1">
        <w:rPr>
          <w:color w:val="A6A6A6" w:themeColor="background1" w:themeShade="A6"/>
          <w:sz w:val="24"/>
          <w:szCs w:val="24"/>
        </w:rPr>
        <w:t>+</w:t>
      </w:r>
      <w:r w:rsidR="001428C3" w:rsidRPr="001428C3">
        <w:rPr>
          <w:color w:val="A6A6A6" w:themeColor="background1" w:themeShade="A6"/>
          <w:sz w:val="24"/>
          <w:szCs w:val="24"/>
        </w:rPr>
        <w:t>2,174)</w:t>
      </w:r>
      <w:r w:rsidR="00394C35">
        <w:rPr>
          <w:color w:val="A6A6A6" w:themeColor="background1" w:themeShade="A6"/>
          <w:sz w:val="24"/>
          <w:szCs w:val="24"/>
        </w:rPr>
        <w:t xml:space="preserve">  (+850)</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515D41">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2E5AC455" w14:textId="77777777" w:rsidR="00C11253"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11253">
        <w:rPr>
          <w:noProof/>
        </w:rPr>
        <w:t>1.</w:t>
      </w:r>
      <w:r w:rsidR="00C11253">
        <w:rPr>
          <w:noProof/>
          <w:sz w:val="24"/>
          <w:szCs w:val="24"/>
          <w:lang w:val="en-US" w:eastAsia="ja-JP"/>
        </w:rPr>
        <w:tab/>
      </w:r>
      <w:r w:rsidR="00C11253">
        <w:rPr>
          <w:noProof/>
        </w:rPr>
        <w:t>Introduction</w:t>
      </w:r>
      <w:r w:rsidR="00C11253">
        <w:rPr>
          <w:noProof/>
        </w:rPr>
        <w:tab/>
      </w:r>
      <w:r w:rsidR="00C11253">
        <w:rPr>
          <w:noProof/>
        </w:rPr>
        <w:fldChar w:fldCharType="begin"/>
      </w:r>
      <w:r w:rsidR="00C11253">
        <w:rPr>
          <w:noProof/>
        </w:rPr>
        <w:instrText xml:space="preserve"> PAGEREF _Toc321063870 \h </w:instrText>
      </w:r>
      <w:r w:rsidR="00C11253">
        <w:rPr>
          <w:noProof/>
        </w:rPr>
      </w:r>
      <w:r w:rsidR="00C11253">
        <w:rPr>
          <w:noProof/>
        </w:rPr>
        <w:fldChar w:fldCharType="separate"/>
      </w:r>
      <w:r w:rsidR="00C11253">
        <w:rPr>
          <w:noProof/>
        </w:rPr>
        <w:t>4</w:t>
      </w:r>
      <w:r w:rsidR="00C11253">
        <w:rPr>
          <w:noProof/>
        </w:rPr>
        <w:fldChar w:fldCharType="end"/>
      </w:r>
    </w:p>
    <w:p w14:paraId="6B2AC8C4" w14:textId="77777777" w:rsidR="00C11253" w:rsidRDefault="00C11253">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_Toc321063871 \h </w:instrText>
      </w:r>
      <w:r>
        <w:rPr>
          <w:noProof/>
        </w:rPr>
      </w:r>
      <w:r>
        <w:rPr>
          <w:noProof/>
        </w:rPr>
        <w:fldChar w:fldCharType="separate"/>
      </w:r>
      <w:r>
        <w:rPr>
          <w:noProof/>
        </w:rPr>
        <w:t>4</w:t>
      </w:r>
      <w:r>
        <w:rPr>
          <w:noProof/>
        </w:rPr>
        <w:fldChar w:fldCharType="end"/>
      </w:r>
    </w:p>
    <w:p w14:paraId="636509E0" w14:textId="77777777" w:rsidR="00C11253" w:rsidRDefault="00C11253">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_Toc321063872 \h </w:instrText>
      </w:r>
      <w:r>
        <w:rPr>
          <w:noProof/>
        </w:rPr>
      </w:r>
      <w:r>
        <w:rPr>
          <w:noProof/>
        </w:rPr>
        <w:fldChar w:fldCharType="separate"/>
      </w:r>
      <w:r>
        <w:rPr>
          <w:noProof/>
        </w:rPr>
        <w:t>5</w:t>
      </w:r>
      <w:r>
        <w:rPr>
          <w:noProof/>
        </w:rPr>
        <w:fldChar w:fldCharType="end"/>
      </w:r>
    </w:p>
    <w:p w14:paraId="3638CE30" w14:textId="77777777" w:rsidR="00C11253" w:rsidRDefault="00C11253">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_Toc321063873 \h </w:instrText>
      </w:r>
      <w:r>
        <w:rPr>
          <w:noProof/>
        </w:rPr>
      </w:r>
      <w:r>
        <w:rPr>
          <w:noProof/>
        </w:rPr>
        <w:fldChar w:fldCharType="separate"/>
      </w:r>
      <w:r>
        <w:rPr>
          <w:noProof/>
        </w:rPr>
        <w:t>6</w:t>
      </w:r>
      <w:r>
        <w:rPr>
          <w:noProof/>
        </w:rPr>
        <w:fldChar w:fldCharType="end"/>
      </w:r>
    </w:p>
    <w:p w14:paraId="3C4ACBEC" w14:textId="77777777" w:rsidR="00C11253" w:rsidRDefault="00C11253">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_Toc321063874 \h </w:instrText>
      </w:r>
      <w:r>
        <w:rPr>
          <w:noProof/>
        </w:rPr>
      </w:r>
      <w:r>
        <w:rPr>
          <w:noProof/>
        </w:rPr>
        <w:fldChar w:fldCharType="separate"/>
      </w:r>
      <w:r>
        <w:rPr>
          <w:noProof/>
        </w:rPr>
        <w:t>6</w:t>
      </w:r>
      <w:r>
        <w:rPr>
          <w:noProof/>
        </w:rPr>
        <w:fldChar w:fldCharType="end"/>
      </w:r>
    </w:p>
    <w:p w14:paraId="1C7DF753" w14:textId="77777777" w:rsidR="00C11253" w:rsidRDefault="00C11253">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_Toc321063875 \h </w:instrText>
      </w:r>
      <w:r>
        <w:rPr>
          <w:noProof/>
        </w:rPr>
      </w:r>
      <w:r>
        <w:rPr>
          <w:noProof/>
        </w:rPr>
        <w:fldChar w:fldCharType="separate"/>
      </w:r>
      <w:r>
        <w:rPr>
          <w:noProof/>
        </w:rPr>
        <w:t>6</w:t>
      </w:r>
      <w:r>
        <w:rPr>
          <w:noProof/>
        </w:rPr>
        <w:fldChar w:fldCharType="end"/>
      </w:r>
    </w:p>
    <w:p w14:paraId="2785F5C8" w14:textId="77777777" w:rsidR="00C11253" w:rsidRDefault="00C11253">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_Toc321063876 \h </w:instrText>
      </w:r>
      <w:r>
        <w:rPr>
          <w:noProof/>
        </w:rPr>
      </w:r>
      <w:r>
        <w:rPr>
          <w:noProof/>
        </w:rPr>
        <w:fldChar w:fldCharType="separate"/>
      </w:r>
      <w:r>
        <w:rPr>
          <w:noProof/>
        </w:rPr>
        <w:t>7</w:t>
      </w:r>
      <w:r>
        <w:rPr>
          <w:noProof/>
        </w:rPr>
        <w:fldChar w:fldCharType="end"/>
      </w:r>
    </w:p>
    <w:p w14:paraId="5932D032" w14:textId="77777777" w:rsidR="00C11253" w:rsidRDefault="00C11253">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_Toc321063877 \h </w:instrText>
      </w:r>
      <w:r>
        <w:rPr>
          <w:noProof/>
        </w:rPr>
      </w:r>
      <w:r>
        <w:rPr>
          <w:noProof/>
        </w:rPr>
        <w:fldChar w:fldCharType="separate"/>
      </w:r>
      <w:r>
        <w:rPr>
          <w:noProof/>
        </w:rPr>
        <w:t>7</w:t>
      </w:r>
      <w:r>
        <w:rPr>
          <w:noProof/>
        </w:rPr>
        <w:fldChar w:fldCharType="end"/>
      </w:r>
    </w:p>
    <w:p w14:paraId="0D6A0681" w14:textId="77777777" w:rsidR="00C11253" w:rsidRDefault="00C11253">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_Toc321063878 \h </w:instrText>
      </w:r>
      <w:r>
        <w:rPr>
          <w:noProof/>
        </w:rPr>
      </w:r>
      <w:r>
        <w:rPr>
          <w:noProof/>
        </w:rPr>
        <w:fldChar w:fldCharType="separate"/>
      </w:r>
      <w:r>
        <w:rPr>
          <w:noProof/>
        </w:rPr>
        <w:t>7</w:t>
      </w:r>
      <w:r>
        <w:rPr>
          <w:noProof/>
        </w:rPr>
        <w:fldChar w:fldCharType="end"/>
      </w:r>
    </w:p>
    <w:p w14:paraId="37882B66" w14:textId="77777777" w:rsidR="00C11253" w:rsidRDefault="00C11253">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_Toc321063879 \h </w:instrText>
      </w:r>
      <w:r>
        <w:rPr>
          <w:noProof/>
        </w:rPr>
      </w:r>
      <w:r>
        <w:rPr>
          <w:noProof/>
        </w:rPr>
        <w:fldChar w:fldCharType="separate"/>
      </w:r>
      <w:r>
        <w:rPr>
          <w:noProof/>
        </w:rPr>
        <w:t>8</w:t>
      </w:r>
      <w:r>
        <w:rPr>
          <w:noProof/>
        </w:rPr>
        <w:fldChar w:fldCharType="end"/>
      </w:r>
    </w:p>
    <w:p w14:paraId="7DF5CC28" w14:textId="77777777" w:rsidR="00C11253" w:rsidRDefault="00C11253">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_Toc321063880 \h </w:instrText>
      </w:r>
      <w:r>
        <w:rPr>
          <w:noProof/>
        </w:rPr>
      </w:r>
      <w:r>
        <w:rPr>
          <w:noProof/>
        </w:rPr>
        <w:fldChar w:fldCharType="separate"/>
      </w:r>
      <w:r>
        <w:rPr>
          <w:noProof/>
        </w:rPr>
        <w:t>10</w:t>
      </w:r>
      <w:r>
        <w:rPr>
          <w:noProof/>
        </w:rPr>
        <w:fldChar w:fldCharType="end"/>
      </w:r>
    </w:p>
    <w:p w14:paraId="59A60E25" w14:textId="77777777" w:rsidR="00C11253" w:rsidRDefault="00C11253">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_Toc321063881 \h </w:instrText>
      </w:r>
      <w:r>
        <w:rPr>
          <w:noProof/>
        </w:rPr>
      </w:r>
      <w:r>
        <w:rPr>
          <w:noProof/>
        </w:rPr>
        <w:fldChar w:fldCharType="separate"/>
      </w:r>
      <w:r>
        <w:rPr>
          <w:noProof/>
        </w:rPr>
        <w:t>11</w:t>
      </w:r>
      <w:r>
        <w:rPr>
          <w:noProof/>
        </w:rPr>
        <w:fldChar w:fldCharType="end"/>
      </w:r>
    </w:p>
    <w:p w14:paraId="527985C5" w14:textId="77777777" w:rsidR="00C11253" w:rsidRDefault="00C11253">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_Toc321063882 \h </w:instrText>
      </w:r>
      <w:r>
        <w:rPr>
          <w:noProof/>
        </w:rPr>
      </w:r>
      <w:r>
        <w:rPr>
          <w:noProof/>
        </w:rPr>
        <w:fldChar w:fldCharType="separate"/>
      </w:r>
      <w:r>
        <w:rPr>
          <w:noProof/>
        </w:rPr>
        <w:t>12</w:t>
      </w:r>
      <w:r>
        <w:rPr>
          <w:noProof/>
        </w:rPr>
        <w:fldChar w:fldCharType="end"/>
      </w:r>
    </w:p>
    <w:p w14:paraId="1B0DB8BA" w14:textId="77777777" w:rsidR="00C11253" w:rsidRDefault="00C11253">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_Toc321063883 \h </w:instrText>
      </w:r>
      <w:r>
        <w:rPr>
          <w:noProof/>
        </w:rPr>
      </w:r>
      <w:r>
        <w:rPr>
          <w:noProof/>
        </w:rPr>
        <w:fldChar w:fldCharType="separate"/>
      </w:r>
      <w:r>
        <w:rPr>
          <w:noProof/>
        </w:rPr>
        <w:t>12</w:t>
      </w:r>
      <w:r>
        <w:rPr>
          <w:noProof/>
        </w:rPr>
        <w:fldChar w:fldCharType="end"/>
      </w:r>
    </w:p>
    <w:p w14:paraId="78746918" w14:textId="77777777" w:rsidR="00C11253" w:rsidRDefault="00C11253">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_Toc321063884 \h </w:instrText>
      </w:r>
      <w:r>
        <w:rPr>
          <w:noProof/>
        </w:rPr>
      </w:r>
      <w:r>
        <w:rPr>
          <w:noProof/>
        </w:rPr>
        <w:fldChar w:fldCharType="separate"/>
      </w:r>
      <w:r>
        <w:rPr>
          <w:noProof/>
        </w:rPr>
        <w:t>14</w:t>
      </w:r>
      <w:r>
        <w:rPr>
          <w:noProof/>
        </w:rPr>
        <w:fldChar w:fldCharType="end"/>
      </w:r>
    </w:p>
    <w:p w14:paraId="24F0C065" w14:textId="77777777" w:rsidR="00C11253" w:rsidRDefault="00C11253">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_Toc321063885 \h </w:instrText>
      </w:r>
      <w:r>
        <w:rPr>
          <w:noProof/>
        </w:rPr>
      </w:r>
      <w:r>
        <w:rPr>
          <w:noProof/>
        </w:rPr>
        <w:fldChar w:fldCharType="separate"/>
      </w:r>
      <w:r>
        <w:rPr>
          <w:noProof/>
        </w:rPr>
        <w:t>16</w:t>
      </w:r>
      <w:r>
        <w:rPr>
          <w:noProof/>
        </w:rPr>
        <w:fldChar w:fldCharType="end"/>
      </w:r>
    </w:p>
    <w:p w14:paraId="4311B423" w14:textId="77777777" w:rsidR="00C11253" w:rsidRDefault="00C11253">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_Toc321063886 \h </w:instrText>
      </w:r>
      <w:r>
        <w:rPr>
          <w:noProof/>
        </w:rPr>
      </w:r>
      <w:r>
        <w:rPr>
          <w:noProof/>
        </w:rPr>
        <w:fldChar w:fldCharType="separate"/>
      </w:r>
      <w:r>
        <w:rPr>
          <w:noProof/>
        </w:rPr>
        <w:t>16</w:t>
      </w:r>
      <w:r>
        <w:rPr>
          <w:noProof/>
        </w:rPr>
        <w:fldChar w:fldCharType="end"/>
      </w:r>
    </w:p>
    <w:p w14:paraId="19388D91" w14:textId="77777777" w:rsidR="00C11253" w:rsidRDefault="00C11253">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_Toc321063887 \h </w:instrText>
      </w:r>
      <w:r>
        <w:rPr>
          <w:noProof/>
        </w:rPr>
      </w:r>
      <w:r>
        <w:rPr>
          <w:noProof/>
        </w:rPr>
        <w:fldChar w:fldCharType="separate"/>
      </w:r>
      <w:r>
        <w:rPr>
          <w:noProof/>
        </w:rPr>
        <w:t>17</w:t>
      </w:r>
      <w:r>
        <w:rPr>
          <w:noProof/>
        </w:rPr>
        <w:fldChar w:fldCharType="end"/>
      </w:r>
    </w:p>
    <w:p w14:paraId="299BA7E7" w14:textId="77777777" w:rsidR="00C11253" w:rsidRDefault="00C11253">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_Toc321063888 \h </w:instrText>
      </w:r>
      <w:r>
        <w:rPr>
          <w:noProof/>
        </w:rPr>
      </w:r>
      <w:r>
        <w:rPr>
          <w:noProof/>
        </w:rPr>
        <w:fldChar w:fldCharType="separate"/>
      </w:r>
      <w:r>
        <w:rPr>
          <w:noProof/>
        </w:rPr>
        <w:t>18</w:t>
      </w:r>
      <w:r>
        <w:rPr>
          <w:noProof/>
        </w:rPr>
        <w:fldChar w:fldCharType="end"/>
      </w:r>
    </w:p>
    <w:p w14:paraId="5385138C" w14:textId="77777777" w:rsidR="00C11253" w:rsidRDefault="00C11253">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_Toc321063889 \h </w:instrText>
      </w:r>
      <w:r>
        <w:rPr>
          <w:noProof/>
        </w:rPr>
      </w:r>
      <w:r>
        <w:rPr>
          <w:noProof/>
        </w:rPr>
        <w:fldChar w:fldCharType="separate"/>
      </w:r>
      <w:r>
        <w:rPr>
          <w:noProof/>
        </w:rPr>
        <w:t>19</w:t>
      </w:r>
      <w:r>
        <w:rPr>
          <w:noProof/>
        </w:rPr>
        <w:fldChar w:fldCharType="end"/>
      </w:r>
    </w:p>
    <w:p w14:paraId="334BB867" w14:textId="77777777" w:rsidR="00C11253" w:rsidRDefault="00C11253">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_Toc321063890 \h </w:instrText>
      </w:r>
      <w:r>
        <w:rPr>
          <w:noProof/>
        </w:rPr>
      </w:r>
      <w:r>
        <w:rPr>
          <w:noProof/>
        </w:rPr>
        <w:fldChar w:fldCharType="separate"/>
      </w:r>
      <w:r>
        <w:rPr>
          <w:noProof/>
        </w:rPr>
        <w:t>19</w:t>
      </w:r>
      <w:r>
        <w:rPr>
          <w:noProof/>
        </w:rPr>
        <w:fldChar w:fldCharType="end"/>
      </w:r>
    </w:p>
    <w:p w14:paraId="7AEE1963" w14:textId="77777777" w:rsidR="00C11253" w:rsidRDefault="00C11253">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_Toc321063891 \h </w:instrText>
      </w:r>
      <w:r>
        <w:rPr>
          <w:noProof/>
        </w:rPr>
      </w:r>
      <w:r>
        <w:rPr>
          <w:noProof/>
        </w:rPr>
        <w:fldChar w:fldCharType="separate"/>
      </w:r>
      <w:r>
        <w:rPr>
          <w:noProof/>
        </w:rPr>
        <w:t>20</w:t>
      </w:r>
      <w:r>
        <w:rPr>
          <w:noProof/>
        </w:rPr>
        <w:fldChar w:fldCharType="end"/>
      </w:r>
    </w:p>
    <w:p w14:paraId="1B50E03B" w14:textId="77777777" w:rsidR="00C11253" w:rsidRDefault="00C11253">
      <w:pPr>
        <w:pStyle w:val="TOC1"/>
        <w:rPr>
          <w:noProof/>
          <w:sz w:val="24"/>
          <w:szCs w:val="24"/>
          <w:lang w:val="en-US" w:eastAsia="ja-JP"/>
        </w:rPr>
      </w:pPr>
      <w:r>
        <w:rPr>
          <w:noProof/>
        </w:rPr>
        <w:t>4. Designs</w:t>
      </w:r>
      <w:r>
        <w:rPr>
          <w:noProof/>
        </w:rPr>
        <w:tab/>
      </w:r>
      <w:r>
        <w:rPr>
          <w:noProof/>
        </w:rPr>
        <w:fldChar w:fldCharType="begin"/>
      </w:r>
      <w:r>
        <w:rPr>
          <w:noProof/>
        </w:rPr>
        <w:instrText xml:space="preserve"> PAGEREF _Toc321063892 \h </w:instrText>
      </w:r>
      <w:r>
        <w:rPr>
          <w:noProof/>
        </w:rPr>
      </w:r>
      <w:r>
        <w:rPr>
          <w:noProof/>
        </w:rPr>
        <w:fldChar w:fldCharType="separate"/>
      </w:r>
      <w:r>
        <w:rPr>
          <w:noProof/>
        </w:rPr>
        <w:t>21</w:t>
      </w:r>
      <w:r>
        <w:rPr>
          <w:noProof/>
        </w:rPr>
        <w:fldChar w:fldCharType="end"/>
      </w:r>
    </w:p>
    <w:p w14:paraId="08B6F541" w14:textId="77777777" w:rsidR="00C11253" w:rsidRDefault="00C11253">
      <w:pPr>
        <w:pStyle w:val="TOC2"/>
        <w:tabs>
          <w:tab w:val="right" w:leader="dot" w:pos="9016"/>
        </w:tabs>
        <w:rPr>
          <w:noProof/>
          <w:sz w:val="24"/>
          <w:szCs w:val="24"/>
          <w:lang w:val="en-US" w:eastAsia="ja-JP"/>
        </w:rPr>
      </w:pPr>
      <w:r>
        <w:rPr>
          <w:noProof/>
        </w:rPr>
        <w:t>4.1 User interface</w:t>
      </w:r>
      <w:r>
        <w:rPr>
          <w:noProof/>
        </w:rPr>
        <w:tab/>
      </w:r>
      <w:r>
        <w:rPr>
          <w:noProof/>
        </w:rPr>
        <w:fldChar w:fldCharType="begin"/>
      </w:r>
      <w:r>
        <w:rPr>
          <w:noProof/>
        </w:rPr>
        <w:instrText xml:space="preserve"> PAGEREF _Toc321063893 \h </w:instrText>
      </w:r>
      <w:r>
        <w:rPr>
          <w:noProof/>
        </w:rPr>
      </w:r>
      <w:r>
        <w:rPr>
          <w:noProof/>
        </w:rPr>
        <w:fldChar w:fldCharType="separate"/>
      </w:r>
      <w:r>
        <w:rPr>
          <w:noProof/>
        </w:rPr>
        <w:t>21</w:t>
      </w:r>
      <w:r>
        <w:rPr>
          <w:noProof/>
        </w:rPr>
        <w:fldChar w:fldCharType="end"/>
      </w:r>
    </w:p>
    <w:p w14:paraId="6DEB6C78" w14:textId="77777777" w:rsidR="00C11253" w:rsidRDefault="00C11253">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_Toc321063894 \h </w:instrText>
      </w:r>
      <w:r>
        <w:rPr>
          <w:noProof/>
        </w:rPr>
      </w:r>
      <w:r>
        <w:rPr>
          <w:noProof/>
        </w:rPr>
        <w:fldChar w:fldCharType="separate"/>
      </w:r>
      <w:r>
        <w:rPr>
          <w:noProof/>
        </w:rPr>
        <w:t>22</w:t>
      </w:r>
      <w:r>
        <w:rPr>
          <w:noProof/>
        </w:rPr>
        <w:fldChar w:fldCharType="end"/>
      </w:r>
    </w:p>
    <w:p w14:paraId="7BAD17B9" w14:textId="77777777" w:rsidR="00C11253" w:rsidRDefault="00C11253">
      <w:pPr>
        <w:pStyle w:val="TOC2"/>
        <w:tabs>
          <w:tab w:val="right" w:leader="dot" w:pos="9016"/>
        </w:tabs>
        <w:rPr>
          <w:noProof/>
          <w:sz w:val="24"/>
          <w:szCs w:val="24"/>
          <w:lang w:val="en-US" w:eastAsia="ja-JP"/>
        </w:rPr>
      </w:pPr>
      <w:r>
        <w:rPr>
          <w:noProof/>
        </w:rPr>
        <w:t>4.3 System implementation</w:t>
      </w:r>
      <w:r>
        <w:rPr>
          <w:noProof/>
        </w:rPr>
        <w:tab/>
      </w:r>
      <w:r>
        <w:rPr>
          <w:noProof/>
        </w:rPr>
        <w:fldChar w:fldCharType="begin"/>
      </w:r>
      <w:r>
        <w:rPr>
          <w:noProof/>
        </w:rPr>
        <w:instrText xml:space="preserve"> PAGEREF _Toc321063895 \h </w:instrText>
      </w:r>
      <w:r>
        <w:rPr>
          <w:noProof/>
        </w:rPr>
      </w:r>
      <w:r>
        <w:rPr>
          <w:noProof/>
        </w:rPr>
        <w:fldChar w:fldCharType="separate"/>
      </w:r>
      <w:r>
        <w:rPr>
          <w:noProof/>
        </w:rPr>
        <w:t>23</w:t>
      </w:r>
      <w:r>
        <w:rPr>
          <w:noProof/>
        </w:rPr>
        <w:fldChar w:fldCharType="end"/>
      </w:r>
    </w:p>
    <w:p w14:paraId="3A741635" w14:textId="77777777" w:rsidR="00C11253" w:rsidRDefault="00C11253">
      <w:pPr>
        <w:pStyle w:val="TOC2"/>
        <w:tabs>
          <w:tab w:val="right" w:leader="dot" w:pos="9016"/>
        </w:tabs>
        <w:rPr>
          <w:noProof/>
          <w:sz w:val="24"/>
          <w:szCs w:val="24"/>
          <w:lang w:val="en-US" w:eastAsia="ja-JP"/>
        </w:rPr>
      </w:pPr>
      <w:r>
        <w:rPr>
          <w:noProof/>
        </w:rPr>
        <w:t>3.1.3 Language support</w:t>
      </w:r>
      <w:r>
        <w:rPr>
          <w:noProof/>
        </w:rPr>
        <w:tab/>
      </w:r>
      <w:r>
        <w:rPr>
          <w:noProof/>
        </w:rPr>
        <w:fldChar w:fldCharType="begin"/>
      </w:r>
      <w:r>
        <w:rPr>
          <w:noProof/>
        </w:rPr>
        <w:instrText xml:space="preserve"> PAGEREF _Toc321063896 \h </w:instrText>
      </w:r>
      <w:r>
        <w:rPr>
          <w:noProof/>
        </w:rPr>
      </w:r>
      <w:r>
        <w:rPr>
          <w:noProof/>
        </w:rPr>
        <w:fldChar w:fldCharType="separate"/>
      </w:r>
      <w:r>
        <w:rPr>
          <w:noProof/>
        </w:rPr>
        <w:t>23</w:t>
      </w:r>
      <w:r>
        <w:rPr>
          <w:noProof/>
        </w:rPr>
        <w:fldChar w:fldCharType="end"/>
      </w:r>
    </w:p>
    <w:p w14:paraId="1284CECA" w14:textId="77777777" w:rsidR="00C11253" w:rsidRDefault="00C11253">
      <w:pPr>
        <w:pStyle w:val="TOC2"/>
        <w:tabs>
          <w:tab w:val="right" w:leader="dot" w:pos="9016"/>
        </w:tabs>
        <w:rPr>
          <w:noProof/>
          <w:sz w:val="24"/>
          <w:szCs w:val="24"/>
          <w:lang w:val="en-US" w:eastAsia="ja-JP"/>
        </w:rPr>
      </w:pPr>
      <w:r>
        <w:rPr>
          <w:noProof/>
        </w:rPr>
        <w:t>4.4 Testing</w:t>
      </w:r>
      <w:r>
        <w:rPr>
          <w:noProof/>
        </w:rPr>
        <w:tab/>
      </w:r>
      <w:r>
        <w:rPr>
          <w:noProof/>
        </w:rPr>
        <w:fldChar w:fldCharType="begin"/>
      </w:r>
      <w:r>
        <w:rPr>
          <w:noProof/>
        </w:rPr>
        <w:instrText xml:space="preserve"> PAGEREF _Toc321063897 \h </w:instrText>
      </w:r>
      <w:r>
        <w:rPr>
          <w:noProof/>
        </w:rPr>
      </w:r>
      <w:r>
        <w:rPr>
          <w:noProof/>
        </w:rPr>
        <w:fldChar w:fldCharType="separate"/>
      </w:r>
      <w:r>
        <w:rPr>
          <w:noProof/>
        </w:rPr>
        <w:t>24</w:t>
      </w:r>
      <w:r>
        <w:rPr>
          <w:noProof/>
        </w:rPr>
        <w:fldChar w:fldCharType="end"/>
      </w:r>
    </w:p>
    <w:p w14:paraId="0BFDE591" w14:textId="77777777" w:rsidR="00C11253" w:rsidRDefault="00C11253">
      <w:pPr>
        <w:pStyle w:val="TOC2"/>
        <w:tabs>
          <w:tab w:val="right" w:leader="dot" w:pos="9016"/>
        </w:tabs>
        <w:rPr>
          <w:noProof/>
          <w:sz w:val="24"/>
          <w:szCs w:val="24"/>
          <w:lang w:val="en-US" w:eastAsia="ja-JP"/>
        </w:rPr>
      </w:pPr>
      <w:r>
        <w:rPr>
          <w:noProof/>
        </w:rPr>
        <w:t>4.3.1 Unit testing</w:t>
      </w:r>
      <w:r>
        <w:rPr>
          <w:noProof/>
        </w:rPr>
        <w:tab/>
      </w:r>
      <w:r>
        <w:rPr>
          <w:noProof/>
        </w:rPr>
        <w:fldChar w:fldCharType="begin"/>
      </w:r>
      <w:r>
        <w:rPr>
          <w:noProof/>
        </w:rPr>
        <w:instrText xml:space="preserve"> PAGEREF _Toc321063898 \h </w:instrText>
      </w:r>
      <w:r>
        <w:rPr>
          <w:noProof/>
        </w:rPr>
      </w:r>
      <w:r>
        <w:rPr>
          <w:noProof/>
        </w:rPr>
        <w:fldChar w:fldCharType="separate"/>
      </w:r>
      <w:r>
        <w:rPr>
          <w:noProof/>
        </w:rPr>
        <w:t>24</w:t>
      </w:r>
      <w:r>
        <w:rPr>
          <w:noProof/>
        </w:rPr>
        <w:fldChar w:fldCharType="end"/>
      </w:r>
    </w:p>
    <w:p w14:paraId="265C9869" w14:textId="77777777" w:rsidR="00C11253" w:rsidRDefault="00C11253">
      <w:pPr>
        <w:pStyle w:val="TOC1"/>
        <w:rPr>
          <w:noProof/>
          <w:sz w:val="24"/>
          <w:szCs w:val="24"/>
          <w:lang w:val="en-US" w:eastAsia="ja-JP"/>
        </w:rPr>
      </w:pPr>
      <w:r>
        <w:rPr>
          <w:noProof/>
        </w:rPr>
        <w:t>5. Task List</w:t>
      </w:r>
      <w:r>
        <w:rPr>
          <w:noProof/>
        </w:rPr>
        <w:tab/>
      </w:r>
      <w:r>
        <w:rPr>
          <w:noProof/>
        </w:rPr>
        <w:fldChar w:fldCharType="begin"/>
      </w:r>
      <w:r>
        <w:rPr>
          <w:noProof/>
        </w:rPr>
        <w:instrText xml:space="preserve"> PAGEREF _Toc321063899 \h </w:instrText>
      </w:r>
      <w:r>
        <w:rPr>
          <w:noProof/>
        </w:rPr>
      </w:r>
      <w:r>
        <w:rPr>
          <w:noProof/>
        </w:rPr>
        <w:fldChar w:fldCharType="separate"/>
      </w:r>
      <w:r>
        <w:rPr>
          <w:noProof/>
        </w:rPr>
        <w:t>26</w:t>
      </w:r>
      <w:r>
        <w:rPr>
          <w:noProof/>
        </w:rPr>
        <w:fldChar w:fldCharType="end"/>
      </w:r>
    </w:p>
    <w:p w14:paraId="494FB87B" w14:textId="77777777" w:rsidR="00C11253" w:rsidRDefault="00C11253">
      <w:pPr>
        <w:pStyle w:val="TOC2"/>
        <w:tabs>
          <w:tab w:val="right" w:leader="dot" w:pos="9016"/>
        </w:tabs>
        <w:rPr>
          <w:noProof/>
          <w:sz w:val="24"/>
          <w:szCs w:val="24"/>
          <w:lang w:val="en-US" w:eastAsia="ja-JP"/>
        </w:rPr>
      </w:pPr>
      <w:r>
        <w:rPr>
          <w:noProof/>
        </w:rPr>
        <w:t>5.1 Personal task list</w:t>
      </w:r>
      <w:r>
        <w:rPr>
          <w:noProof/>
        </w:rPr>
        <w:tab/>
      </w:r>
      <w:r>
        <w:rPr>
          <w:noProof/>
        </w:rPr>
        <w:fldChar w:fldCharType="begin"/>
      </w:r>
      <w:r>
        <w:rPr>
          <w:noProof/>
        </w:rPr>
        <w:instrText xml:space="preserve"> PAGEREF _Toc321063900 \h </w:instrText>
      </w:r>
      <w:r>
        <w:rPr>
          <w:noProof/>
        </w:rPr>
      </w:r>
      <w:r>
        <w:rPr>
          <w:noProof/>
        </w:rPr>
        <w:fldChar w:fldCharType="separate"/>
      </w:r>
      <w:r>
        <w:rPr>
          <w:noProof/>
        </w:rPr>
        <w:t>26</w:t>
      </w:r>
      <w:r>
        <w:rPr>
          <w:noProof/>
        </w:rPr>
        <w:fldChar w:fldCharType="end"/>
      </w:r>
    </w:p>
    <w:p w14:paraId="12651357" w14:textId="77777777" w:rsidR="00C11253" w:rsidRDefault="00C11253">
      <w:pPr>
        <w:pStyle w:val="TOC2"/>
        <w:tabs>
          <w:tab w:val="right" w:leader="dot" w:pos="9016"/>
        </w:tabs>
        <w:rPr>
          <w:noProof/>
          <w:sz w:val="24"/>
          <w:szCs w:val="24"/>
          <w:lang w:val="en-US" w:eastAsia="ja-JP"/>
        </w:rPr>
      </w:pPr>
      <w:r>
        <w:rPr>
          <w:noProof/>
        </w:rPr>
        <w:t>5.2 Project task list</w:t>
      </w:r>
      <w:r>
        <w:rPr>
          <w:noProof/>
        </w:rPr>
        <w:tab/>
      </w:r>
      <w:r>
        <w:rPr>
          <w:noProof/>
        </w:rPr>
        <w:fldChar w:fldCharType="begin"/>
      </w:r>
      <w:r>
        <w:rPr>
          <w:noProof/>
        </w:rPr>
        <w:instrText xml:space="preserve"> PAGEREF _Toc321063901 \h </w:instrText>
      </w:r>
      <w:r>
        <w:rPr>
          <w:noProof/>
        </w:rPr>
      </w:r>
      <w:r>
        <w:rPr>
          <w:noProof/>
        </w:rPr>
        <w:fldChar w:fldCharType="separate"/>
      </w:r>
      <w:r>
        <w:rPr>
          <w:noProof/>
        </w:rPr>
        <w:t>27</w:t>
      </w:r>
      <w:r>
        <w:rPr>
          <w:noProof/>
        </w:rPr>
        <w:fldChar w:fldCharType="end"/>
      </w:r>
    </w:p>
    <w:p w14:paraId="4AA39D1D" w14:textId="77777777" w:rsidR="00C11253" w:rsidRDefault="00C11253">
      <w:pPr>
        <w:pStyle w:val="TOC2"/>
        <w:tabs>
          <w:tab w:val="right" w:leader="dot" w:pos="9016"/>
        </w:tabs>
        <w:rPr>
          <w:noProof/>
          <w:sz w:val="24"/>
          <w:szCs w:val="24"/>
          <w:lang w:val="en-US" w:eastAsia="ja-JP"/>
        </w:rPr>
      </w:pPr>
      <w:r>
        <w:rPr>
          <w:noProof/>
        </w:rPr>
        <w:t>5.3 Time plan</w:t>
      </w:r>
      <w:r>
        <w:rPr>
          <w:noProof/>
        </w:rPr>
        <w:tab/>
      </w:r>
      <w:r>
        <w:rPr>
          <w:noProof/>
        </w:rPr>
        <w:fldChar w:fldCharType="begin"/>
      </w:r>
      <w:r>
        <w:rPr>
          <w:noProof/>
        </w:rPr>
        <w:instrText xml:space="preserve"> PAGEREF _Toc321063902 \h </w:instrText>
      </w:r>
      <w:r>
        <w:rPr>
          <w:noProof/>
        </w:rPr>
      </w:r>
      <w:r>
        <w:rPr>
          <w:noProof/>
        </w:rPr>
        <w:fldChar w:fldCharType="separate"/>
      </w:r>
      <w:r>
        <w:rPr>
          <w:noProof/>
        </w:rPr>
        <w:t>28</w:t>
      </w:r>
      <w:r>
        <w:rPr>
          <w:noProof/>
        </w:rPr>
        <w:fldChar w:fldCharType="end"/>
      </w:r>
    </w:p>
    <w:p w14:paraId="01CF3755" w14:textId="77777777" w:rsidR="00C11253" w:rsidRDefault="00C11253">
      <w:pPr>
        <w:pStyle w:val="TOC1"/>
        <w:rPr>
          <w:noProof/>
          <w:sz w:val="24"/>
          <w:szCs w:val="24"/>
          <w:lang w:val="en-US" w:eastAsia="ja-JP"/>
        </w:rPr>
      </w:pPr>
      <w:r>
        <w:rPr>
          <w:noProof/>
        </w:rPr>
        <w:lastRenderedPageBreak/>
        <w:t>6. Risk Analysis</w:t>
      </w:r>
      <w:r>
        <w:rPr>
          <w:noProof/>
        </w:rPr>
        <w:tab/>
      </w:r>
      <w:r>
        <w:rPr>
          <w:noProof/>
        </w:rPr>
        <w:fldChar w:fldCharType="begin"/>
      </w:r>
      <w:r>
        <w:rPr>
          <w:noProof/>
        </w:rPr>
        <w:instrText xml:space="preserve"> PAGEREF _Toc321063903 \h </w:instrText>
      </w:r>
      <w:r>
        <w:rPr>
          <w:noProof/>
        </w:rPr>
      </w:r>
      <w:r>
        <w:rPr>
          <w:noProof/>
        </w:rPr>
        <w:fldChar w:fldCharType="separate"/>
      </w:r>
      <w:r>
        <w:rPr>
          <w:noProof/>
        </w:rPr>
        <w:t>29</w:t>
      </w:r>
      <w:r>
        <w:rPr>
          <w:noProof/>
        </w:rPr>
        <w:fldChar w:fldCharType="end"/>
      </w:r>
    </w:p>
    <w:p w14:paraId="058A6A89" w14:textId="77777777" w:rsidR="00C11253" w:rsidRDefault="00C11253">
      <w:pPr>
        <w:pStyle w:val="TOC1"/>
        <w:rPr>
          <w:noProof/>
          <w:sz w:val="24"/>
          <w:szCs w:val="24"/>
          <w:lang w:val="en-US" w:eastAsia="ja-JP"/>
        </w:rPr>
      </w:pPr>
      <w:r>
        <w:rPr>
          <w:noProof/>
        </w:rPr>
        <w:t>7. Appendices</w:t>
      </w:r>
      <w:r>
        <w:rPr>
          <w:noProof/>
        </w:rPr>
        <w:tab/>
      </w:r>
      <w:r>
        <w:rPr>
          <w:noProof/>
        </w:rPr>
        <w:fldChar w:fldCharType="begin"/>
      </w:r>
      <w:r>
        <w:rPr>
          <w:noProof/>
        </w:rPr>
        <w:instrText xml:space="preserve"> PAGEREF _Toc321063904 \h </w:instrText>
      </w:r>
      <w:r>
        <w:rPr>
          <w:noProof/>
        </w:rPr>
      </w:r>
      <w:r>
        <w:rPr>
          <w:noProof/>
        </w:rPr>
        <w:fldChar w:fldCharType="separate"/>
      </w:r>
      <w:r>
        <w:rPr>
          <w:noProof/>
        </w:rPr>
        <w:t>31</w:t>
      </w:r>
      <w:r>
        <w:rPr>
          <w:noProof/>
        </w:rPr>
        <w:fldChar w:fldCharType="end"/>
      </w:r>
    </w:p>
    <w:p w14:paraId="2A25B528" w14:textId="77777777" w:rsidR="00C11253" w:rsidRDefault="00C11253">
      <w:pPr>
        <w:pStyle w:val="TOC1"/>
        <w:tabs>
          <w:tab w:val="left" w:pos="407"/>
        </w:tabs>
        <w:rPr>
          <w:noProof/>
          <w:sz w:val="24"/>
          <w:szCs w:val="24"/>
          <w:lang w:val="en-US" w:eastAsia="ja-JP"/>
        </w:rPr>
      </w:pPr>
      <w:r>
        <w:rPr>
          <w:noProof/>
        </w:rPr>
        <w:t>5.</w:t>
      </w:r>
      <w:r>
        <w:rPr>
          <w:noProof/>
          <w:sz w:val="24"/>
          <w:szCs w:val="24"/>
          <w:lang w:val="en-US" w:eastAsia="ja-JP"/>
        </w:rPr>
        <w:tab/>
      </w:r>
      <w:r>
        <w:rPr>
          <w:noProof/>
        </w:rPr>
        <w:t>References</w:t>
      </w:r>
      <w:r>
        <w:rPr>
          <w:noProof/>
        </w:rPr>
        <w:tab/>
      </w:r>
      <w:r>
        <w:rPr>
          <w:noProof/>
        </w:rPr>
        <w:fldChar w:fldCharType="begin"/>
      </w:r>
      <w:r>
        <w:rPr>
          <w:noProof/>
        </w:rPr>
        <w:instrText xml:space="preserve"> PAGEREF _Toc321063905 \h </w:instrText>
      </w:r>
      <w:r>
        <w:rPr>
          <w:noProof/>
        </w:rPr>
      </w:r>
      <w:r>
        <w:rPr>
          <w:noProof/>
        </w:rPr>
        <w:fldChar w:fldCharType="separate"/>
      </w:r>
      <w:r>
        <w:rPr>
          <w:noProof/>
        </w:rPr>
        <w:t>32</w:t>
      </w:r>
      <w:r>
        <w:rPr>
          <w:noProof/>
        </w:rPr>
        <w:fldChar w:fldCharType="end"/>
      </w:r>
    </w:p>
    <w:p w14:paraId="03A39086" w14:textId="77777777" w:rsidR="00C11253" w:rsidRDefault="00C11253">
      <w:pPr>
        <w:pStyle w:val="TOC1"/>
        <w:rPr>
          <w:noProof/>
          <w:sz w:val="24"/>
          <w:szCs w:val="24"/>
          <w:lang w:val="en-US" w:eastAsia="ja-JP"/>
        </w:rPr>
      </w:pPr>
      <w:r w:rsidRPr="005B309E">
        <w:rPr>
          <w:noProof/>
        </w:rPr>
        <w:t>Android Studio, 2016. IDE for the development of android applications [online]</w:t>
      </w:r>
      <w:r>
        <w:rPr>
          <w:noProof/>
        </w:rPr>
        <w:tab/>
      </w:r>
      <w:r>
        <w:rPr>
          <w:noProof/>
        </w:rPr>
        <w:fldChar w:fldCharType="begin"/>
      </w:r>
      <w:r>
        <w:rPr>
          <w:noProof/>
        </w:rPr>
        <w:instrText xml:space="preserve"> PAGEREF _Toc321063906 \h </w:instrText>
      </w:r>
      <w:r>
        <w:rPr>
          <w:noProof/>
        </w:rPr>
      </w:r>
      <w:r>
        <w:rPr>
          <w:noProof/>
        </w:rPr>
        <w:fldChar w:fldCharType="separate"/>
      </w:r>
      <w:r>
        <w:rPr>
          <w:noProof/>
        </w:rPr>
        <w:t>32</w:t>
      </w:r>
      <w:r>
        <w:rPr>
          <w:noProof/>
        </w:rPr>
        <w:fldChar w:fldCharType="end"/>
      </w:r>
    </w:p>
    <w:p w14:paraId="34EC1678" w14:textId="77777777" w:rsidR="00C11253" w:rsidRDefault="00C11253">
      <w:pPr>
        <w:pStyle w:val="TOC1"/>
        <w:rPr>
          <w:noProof/>
          <w:sz w:val="24"/>
          <w:szCs w:val="24"/>
          <w:lang w:val="en-US" w:eastAsia="ja-JP"/>
        </w:rPr>
      </w:pPr>
      <w:r w:rsidRPr="005B309E">
        <w:rPr>
          <w:noProof/>
        </w:rPr>
        <w:t>Atom, 2015. Code editor [online]</w:t>
      </w:r>
      <w:r>
        <w:rPr>
          <w:noProof/>
        </w:rPr>
        <w:tab/>
      </w:r>
      <w:r>
        <w:rPr>
          <w:noProof/>
        </w:rPr>
        <w:fldChar w:fldCharType="begin"/>
      </w:r>
      <w:r>
        <w:rPr>
          <w:noProof/>
        </w:rPr>
        <w:instrText xml:space="preserve"> PAGEREF _Toc321063907 \h </w:instrText>
      </w:r>
      <w:r>
        <w:rPr>
          <w:noProof/>
        </w:rPr>
      </w:r>
      <w:r>
        <w:rPr>
          <w:noProof/>
        </w:rPr>
        <w:fldChar w:fldCharType="separate"/>
      </w:r>
      <w:r>
        <w:rPr>
          <w:noProof/>
        </w:rPr>
        <w:t>32</w:t>
      </w:r>
      <w:r>
        <w:rPr>
          <w:noProof/>
        </w:rPr>
        <w:fldChar w:fldCharType="end"/>
      </w:r>
    </w:p>
    <w:p w14:paraId="6026DB1C" w14:textId="77777777" w:rsidR="00C11253" w:rsidRDefault="00C11253">
      <w:pPr>
        <w:pStyle w:val="TOC1"/>
        <w:rPr>
          <w:noProof/>
          <w:sz w:val="24"/>
          <w:szCs w:val="24"/>
          <w:lang w:val="en-US" w:eastAsia="ja-JP"/>
        </w:rPr>
      </w:pPr>
      <w:r w:rsidRPr="005B309E">
        <w:rPr>
          <w:noProof/>
        </w:rPr>
        <w:t>Biomedcentral, 2015. Efficiency comparison of languages [online]</w:t>
      </w:r>
      <w:r>
        <w:rPr>
          <w:noProof/>
        </w:rPr>
        <w:tab/>
      </w:r>
      <w:r>
        <w:rPr>
          <w:noProof/>
        </w:rPr>
        <w:fldChar w:fldCharType="begin"/>
      </w:r>
      <w:r>
        <w:rPr>
          <w:noProof/>
        </w:rPr>
        <w:instrText xml:space="preserve"> PAGEREF _Toc321063908 \h </w:instrText>
      </w:r>
      <w:r>
        <w:rPr>
          <w:noProof/>
        </w:rPr>
      </w:r>
      <w:r>
        <w:rPr>
          <w:noProof/>
        </w:rPr>
        <w:fldChar w:fldCharType="separate"/>
      </w:r>
      <w:r>
        <w:rPr>
          <w:noProof/>
        </w:rPr>
        <w:t>32</w:t>
      </w:r>
      <w:r>
        <w:rPr>
          <w:noProof/>
        </w:rPr>
        <w:fldChar w:fldCharType="end"/>
      </w:r>
    </w:p>
    <w:p w14:paraId="4DB0BDBD" w14:textId="77777777" w:rsidR="00C11253" w:rsidRDefault="00C11253">
      <w:pPr>
        <w:pStyle w:val="TOC1"/>
        <w:rPr>
          <w:noProof/>
          <w:sz w:val="24"/>
          <w:szCs w:val="24"/>
          <w:lang w:val="en-US" w:eastAsia="ja-JP"/>
        </w:rPr>
      </w:pPr>
      <w:r w:rsidRPr="005B309E">
        <w:rPr>
          <w:noProof/>
        </w:rPr>
        <w:t>Businessdictionary, 2015. Software engineering definition [online]</w:t>
      </w:r>
      <w:r>
        <w:rPr>
          <w:noProof/>
        </w:rPr>
        <w:tab/>
      </w:r>
      <w:r>
        <w:rPr>
          <w:noProof/>
        </w:rPr>
        <w:fldChar w:fldCharType="begin"/>
      </w:r>
      <w:r>
        <w:rPr>
          <w:noProof/>
        </w:rPr>
        <w:instrText xml:space="preserve"> PAGEREF _Toc321063909 \h </w:instrText>
      </w:r>
      <w:r>
        <w:rPr>
          <w:noProof/>
        </w:rPr>
      </w:r>
      <w:r>
        <w:rPr>
          <w:noProof/>
        </w:rPr>
        <w:fldChar w:fldCharType="separate"/>
      </w:r>
      <w:r>
        <w:rPr>
          <w:noProof/>
        </w:rPr>
        <w:t>32</w:t>
      </w:r>
      <w:r>
        <w:rPr>
          <w:noProof/>
        </w:rPr>
        <w:fldChar w:fldCharType="end"/>
      </w:r>
    </w:p>
    <w:p w14:paraId="106BE7DC" w14:textId="77777777" w:rsidR="00C11253" w:rsidRDefault="00C11253">
      <w:pPr>
        <w:pStyle w:val="TOC1"/>
        <w:rPr>
          <w:noProof/>
          <w:sz w:val="24"/>
          <w:szCs w:val="24"/>
          <w:lang w:val="en-US" w:eastAsia="ja-JP"/>
        </w:rPr>
      </w:pPr>
      <w:r w:rsidRPr="005B309E">
        <w:rPr>
          <w:noProof/>
        </w:rPr>
        <w:t>FLTK, 2014. Fast light toolkit C++ framework [online]</w:t>
      </w:r>
      <w:r>
        <w:rPr>
          <w:noProof/>
        </w:rPr>
        <w:tab/>
      </w:r>
      <w:r>
        <w:rPr>
          <w:noProof/>
        </w:rPr>
        <w:fldChar w:fldCharType="begin"/>
      </w:r>
      <w:r>
        <w:rPr>
          <w:noProof/>
        </w:rPr>
        <w:instrText xml:space="preserve"> PAGEREF _Toc321063910 \h </w:instrText>
      </w:r>
      <w:r>
        <w:rPr>
          <w:noProof/>
        </w:rPr>
      </w:r>
      <w:r>
        <w:rPr>
          <w:noProof/>
        </w:rPr>
        <w:fldChar w:fldCharType="separate"/>
      </w:r>
      <w:r>
        <w:rPr>
          <w:noProof/>
        </w:rPr>
        <w:t>32</w:t>
      </w:r>
      <w:r>
        <w:rPr>
          <w:noProof/>
        </w:rPr>
        <w:fldChar w:fldCharType="end"/>
      </w:r>
    </w:p>
    <w:p w14:paraId="16AAA17D" w14:textId="77777777" w:rsidR="00C11253" w:rsidRDefault="00C11253">
      <w:pPr>
        <w:pStyle w:val="TOC1"/>
        <w:rPr>
          <w:noProof/>
          <w:sz w:val="24"/>
          <w:szCs w:val="24"/>
          <w:lang w:val="en-US" w:eastAsia="ja-JP"/>
        </w:rPr>
      </w:pPr>
      <w:r w:rsidRPr="005B309E">
        <w:rPr>
          <w:noProof/>
        </w:rPr>
        <w:t>Microsoft, 2013. Visual studios 2013 [online]</w:t>
      </w:r>
      <w:r>
        <w:rPr>
          <w:noProof/>
        </w:rPr>
        <w:tab/>
      </w:r>
      <w:r>
        <w:rPr>
          <w:noProof/>
        </w:rPr>
        <w:fldChar w:fldCharType="begin"/>
      </w:r>
      <w:r>
        <w:rPr>
          <w:noProof/>
        </w:rPr>
        <w:instrText xml:space="preserve"> PAGEREF _Toc321063911 \h </w:instrText>
      </w:r>
      <w:r>
        <w:rPr>
          <w:noProof/>
        </w:rPr>
      </w:r>
      <w:r>
        <w:rPr>
          <w:noProof/>
        </w:rPr>
        <w:fldChar w:fldCharType="separate"/>
      </w:r>
      <w:r>
        <w:rPr>
          <w:noProof/>
        </w:rPr>
        <w:t>32</w:t>
      </w:r>
      <w:r>
        <w:rPr>
          <w:noProof/>
        </w:rPr>
        <w:fldChar w:fldCharType="end"/>
      </w:r>
    </w:p>
    <w:p w14:paraId="2B020597" w14:textId="77777777" w:rsidR="00C11253" w:rsidRDefault="00C11253">
      <w:pPr>
        <w:pStyle w:val="TOC1"/>
        <w:rPr>
          <w:noProof/>
          <w:sz w:val="24"/>
          <w:szCs w:val="24"/>
          <w:lang w:val="en-US" w:eastAsia="ja-JP"/>
        </w:rPr>
      </w:pPr>
      <w:r w:rsidRPr="005B309E">
        <w:rPr>
          <w:noProof/>
        </w:rPr>
        <w:t>Notepad++, 2016. Code/Rich text editor [online]</w:t>
      </w:r>
      <w:r>
        <w:rPr>
          <w:noProof/>
        </w:rPr>
        <w:tab/>
      </w:r>
      <w:r>
        <w:rPr>
          <w:noProof/>
        </w:rPr>
        <w:fldChar w:fldCharType="begin"/>
      </w:r>
      <w:r>
        <w:rPr>
          <w:noProof/>
        </w:rPr>
        <w:instrText xml:space="preserve"> PAGEREF _Toc321063912 \h </w:instrText>
      </w:r>
      <w:r>
        <w:rPr>
          <w:noProof/>
        </w:rPr>
      </w:r>
      <w:r>
        <w:rPr>
          <w:noProof/>
        </w:rPr>
        <w:fldChar w:fldCharType="separate"/>
      </w:r>
      <w:r>
        <w:rPr>
          <w:noProof/>
        </w:rPr>
        <w:t>32</w:t>
      </w:r>
      <w:r>
        <w:rPr>
          <w:noProof/>
        </w:rPr>
        <w:fldChar w:fldCharType="end"/>
      </w:r>
    </w:p>
    <w:p w14:paraId="079D28C8" w14:textId="77777777" w:rsidR="00C11253" w:rsidRDefault="00C11253">
      <w:pPr>
        <w:pStyle w:val="TOC1"/>
        <w:rPr>
          <w:noProof/>
          <w:sz w:val="24"/>
          <w:szCs w:val="24"/>
          <w:lang w:val="en-US" w:eastAsia="ja-JP"/>
        </w:rPr>
      </w:pPr>
      <w:r w:rsidRPr="005B309E">
        <w:rPr>
          <w:noProof/>
        </w:rPr>
        <w:t>Ultimate++, 2016. C++ GUI framework [online]</w:t>
      </w:r>
      <w:r>
        <w:rPr>
          <w:noProof/>
        </w:rPr>
        <w:tab/>
      </w:r>
      <w:r>
        <w:rPr>
          <w:noProof/>
        </w:rPr>
        <w:fldChar w:fldCharType="begin"/>
      </w:r>
      <w:r>
        <w:rPr>
          <w:noProof/>
        </w:rPr>
        <w:instrText xml:space="preserve"> PAGEREF _Toc321063913 \h </w:instrText>
      </w:r>
      <w:r>
        <w:rPr>
          <w:noProof/>
        </w:rPr>
      </w:r>
      <w:r>
        <w:rPr>
          <w:noProof/>
        </w:rPr>
        <w:fldChar w:fldCharType="separate"/>
      </w:r>
      <w:r>
        <w:rPr>
          <w:noProof/>
        </w:rPr>
        <w:t>32</w:t>
      </w:r>
      <w:r>
        <w:rPr>
          <w:noProof/>
        </w:rPr>
        <w:fldChar w:fldCharType="end"/>
      </w:r>
    </w:p>
    <w:p w14:paraId="3332399A" w14:textId="77777777" w:rsidR="00C11253" w:rsidRDefault="00C11253">
      <w:pPr>
        <w:pStyle w:val="TOC1"/>
        <w:rPr>
          <w:noProof/>
          <w:sz w:val="24"/>
          <w:szCs w:val="24"/>
          <w:lang w:val="en-US" w:eastAsia="ja-JP"/>
        </w:rPr>
      </w:pPr>
      <w:r w:rsidRPr="005B309E">
        <w:rPr>
          <w:noProof/>
        </w:rPr>
        <w:t>Yourdictionary, 2015. Software engineering definition [online]</w:t>
      </w:r>
      <w:r>
        <w:rPr>
          <w:noProof/>
        </w:rPr>
        <w:tab/>
      </w:r>
      <w:r>
        <w:rPr>
          <w:noProof/>
        </w:rPr>
        <w:fldChar w:fldCharType="begin"/>
      </w:r>
      <w:r>
        <w:rPr>
          <w:noProof/>
        </w:rPr>
        <w:instrText xml:space="preserve"> PAGEREF _Toc321063914 \h </w:instrText>
      </w:r>
      <w:r>
        <w:rPr>
          <w:noProof/>
        </w:rPr>
      </w:r>
      <w:r>
        <w:rPr>
          <w:noProof/>
        </w:rPr>
        <w:fldChar w:fldCharType="separate"/>
      </w:r>
      <w:r>
        <w:rPr>
          <w:noProof/>
        </w:rPr>
        <w:t>32</w:t>
      </w:r>
      <w:r>
        <w:rPr>
          <w:noProof/>
        </w:rPr>
        <w:fldChar w:fldCharType="end"/>
      </w:r>
    </w:p>
    <w:p w14:paraId="28D8A496" w14:textId="77777777" w:rsidR="00C11253" w:rsidRDefault="00C11253">
      <w:pPr>
        <w:pStyle w:val="TOC1"/>
        <w:rPr>
          <w:noProof/>
          <w:sz w:val="24"/>
          <w:szCs w:val="24"/>
          <w:lang w:val="en-US" w:eastAsia="ja-JP"/>
        </w:rPr>
      </w:pPr>
      <w:r w:rsidRPr="005B309E">
        <w:rPr>
          <w:noProof/>
        </w:rPr>
        <w:t>Sublime 2, 2015. Code editor [online]</w:t>
      </w:r>
      <w:r>
        <w:rPr>
          <w:noProof/>
        </w:rPr>
        <w:tab/>
      </w:r>
      <w:r>
        <w:rPr>
          <w:noProof/>
        </w:rPr>
        <w:fldChar w:fldCharType="begin"/>
      </w:r>
      <w:r>
        <w:rPr>
          <w:noProof/>
        </w:rPr>
        <w:instrText xml:space="preserve"> PAGEREF _Toc321063915 \h </w:instrText>
      </w:r>
      <w:r>
        <w:rPr>
          <w:noProof/>
        </w:rPr>
      </w:r>
      <w:r>
        <w:rPr>
          <w:noProof/>
        </w:rPr>
        <w:fldChar w:fldCharType="separate"/>
      </w:r>
      <w:r>
        <w:rPr>
          <w:noProof/>
        </w:rPr>
        <w:t>32</w:t>
      </w:r>
      <w:r>
        <w:rPr>
          <w:noProof/>
        </w:rPr>
        <w:fldChar w:fldCharType="end"/>
      </w:r>
    </w:p>
    <w:p w14:paraId="1A2EC797" w14:textId="77777777" w:rsidR="00C11253" w:rsidRDefault="00C11253">
      <w:pPr>
        <w:pStyle w:val="TOC1"/>
        <w:rPr>
          <w:noProof/>
          <w:sz w:val="24"/>
          <w:szCs w:val="24"/>
          <w:lang w:val="en-US" w:eastAsia="ja-JP"/>
        </w:rPr>
      </w:pPr>
      <w:r w:rsidRPr="005B309E">
        <w:rPr>
          <w:noProof/>
        </w:rPr>
        <w:t>QT, 2015. C++ development framework [online]</w:t>
      </w:r>
      <w:r>
        <w:rPr>
          <w:noProof/>
        </w:rPr>
        <w:tab/>
      </w:r>
      <w:r>
        <w:rPr>
          <w:noProof/>
        </w:rPr>
        <w:fldChar w:fldCharType="begin"/>
      </w:r>
      <w:r>
        <w:rPr>
          <w:noProof/>
        </w:rPr>
        <w:instrText xml:space="preserve"> PAGEREF _Toc321063916 \h </w:instrText>
      </w:r>
      <w:r>
        <w:rPr>
          <w:noProof/>
        </w:rPr>
      </w:r>
      <w:r>
        <w:rPr>
          <w:noProof/>
        </w:rPr>
        <w:fldChar w:fldCharType="separate"/>
      </w:r>
      <w:r>
        <w:rPr>
          <w:noProof/>
        </w:rPr>
        <w:t>32</w:t>
      </w:r>
      <w:r>
        <w:rPr>
          <w:noProof/>
        </w:rPr>
        <w:fldChar w:fldCharType="end"/>
      </w:r>
    </w:p>
    <w:p w14:paraId="0FABAF12" w14:textId="77777777" w:rsidR="00C11253" w:rsidRDefault="00C11253">
      <w:pPr>
        <w:pStyle w:val="TOC1"/>
        <w:rPr>
          <w:noProof/>
          <w:sz w:val="24"/>
          <w:szCs w:val="24"/>
          <w:lang w:val="en-US" w:eastAsia="ja-JP"/>
        </w:rPr>
      </w:pPr>
      <w:r w:rsidRPr="005B309E">
        <w:rPr>
          <w:noProof/>
        </w:rPr>
        <w:t>QT Creator, 2015. QT IDE [online]</w:t>
      </w:r>
      <w:r>
        <w:rPr>
          <w:noProof/>
        </w:rPr>
        <w:tab/>
      </w:r>
      <w:r>
        <w:rPr>
          <w:noProof/>
        </w:rPr>
        <w:fldChar w:fldCharType="begin"/>
      </w:r>
      <w:r>
        <w:rPr>
          <w:noProof/>
        </w:rPr>
        <w:instrText xml:space="preserve"> PAGEREF _Toc321063917 \h </w:instrText>
      </w:r>
      <w:r>
        <w:rPr>
          <w:noProof/>
        </w:rPr>
      </w:r>
      <w:r>
        <w:rPr>
          <w:noProof/>
        </w:rPr>
        <w:fldChar w:fldCharType="separate"/>
      </w:r>
      <w:r>
        <w:rPr>
          <w:noProof/>
        </w:rPr>
        <w:t>33</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CF0113">
      <w:pPr>
        <w:pStyle w:val="Heading1"/>
        <w:numPr>
          <w:ilvl w:val="0"/>
          <w:numId w:val="19"/>
        </w:numPr>
      </w:pPr>
      <w:bookmarkStart w:id="0" w:name="_Toc32106387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w:t>
      </w:r>
      <w:proofErr w:type="spellStart"/>
      <w:r w:rsidR="00875DBE" w:rsidRPr="008471E3">
        <w:rPr>
          <w:color w:val="404040" w:themeColor="text1" w:themeTint="BF"/>
        </w:rPr>
        <w:t>Yourdictionary</w:t>
      </w:r>
      <w:proofErr w:type="spellEnd"/>
      <w:r w:rsidR="00875DBE" w:rsidRPr="008471E3">
        <w:rPr>
          <w:color w:val="404040" w:themeColor="text1" w:themeTint="BF"/>
        </w:rPr>
        <w:t>,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w:t>
      </w:r>
      <w:proofErr w:type="spellStart"/>
      <w:r w:rsidR="00F0412C">
        <w:rPr>
          <w:color w:val="404040" w:themeColor="text1" w:themeTint="BF"/>
        </w:rPr>
        <w:t>B</w:t>
      </w:r>
      <w:r w:rsidR="00875DBE" w:rsidRPr="008471E3">
        <w:rPr>
          <w:color w:val="404040" w:themeColor="text1" w:themeTint="BF"/>
        </w:rPr>
        <w:t>usinessdictionary</w:t>
      </w:r>
      <w:proofErr w:type="spellEnd"/>
      <w:r w:rsidR="00875DBE" w:rsidRPr="008471E3">
        <w:rPr>
          <w:color w:val="404040" w:themeColor="text1" w:themeTint="BF"/>
        </w:rPr>
        <w:t>, 2015)</w:t>
      </w:r>
      <w:r w:rsidR="001950AE" w:rsidRPr="008471E3">
        <w:rPr>
          <w:color w:val="404040" w:themeColor="text1" w:themeTint="BF"/>
        </w:rPr>
        <w:t>.</w:t>
      </w:r>
      <w:r w:rsidRPr="008471E3">
        <w:rPr>
          <w:color w:val="404040" w:themeColor="text1" w:themeTint="BF"/>
        </w:rPr>
        <w:t>”</w:t>
      </w:r>
    </w:p>
    <w:p w14:paraId="4FFB4E86" w14:textId="308D756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A97003">
        <w:rPr>
          <w:color w:val="000000" w:themeColor="text1"/>
        </w:rPr>
        <w:t>,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431959AB" w:rsidR="005046AD" w:rsidRDefault="00EE760A" w:rsidP="005046AD">
      <w:pPr>
        <w:rPr>
          <w:color w:val="000000" w:themeColor="text1"/>
        </w:rPr>
      </w:pPr>
      <w:r>
        <w:rPr>
          <w:color w:val="000000" w:themeColor="text1"/>
        </w:rPr>
        <w:t xml:space="preserve">Autocompleting aids the speeds and accuracy of the user by providing suggestions that cave been calculated whilst the user types. This functions </w:t>
      </w:r>
      <w:r w:rsidR="00906FD3">
        <w:rPr>
          <w:color w:val="000000" w:themeColor="text1"/>
        </w:rPr>
        <w:t xml:space="preserve">efficiency improves depending on the size of the sequence that the user attempting to type. Code formatting optimises the writing speed of the user since it automatically performs tedious text management tasks such as indentation and inserting syntax symbols. </w:t>
      </w:r>
    </w:p>
    <w:p w14:paraId="6DE1828F" w14:textId="632AC101" w:rsidR="009A6055" w:rsidRDefault="009A6055" w:rsidP="005046AD">
      <w:pPr>
        <w:rPr>
          <w:color w:val="000000" w:themeColor="text1"/>
        </w:rPr>
      </w:pPr>
      <w:r>
        <w:rPr>
          <w:color w:val="000000" w:themeColor="text1"/>
        </w:rPr>
        <w:t xml:space="preserve">Both standard coded editors and integrated development environments (IDE’s) will be assessed during the duration of this report. Code editors are multi purpose, rich, text editors that are specialised for code and usually target multiple languages. IDE’s are similar, however they sacrifice the ability to accommodate multiple languages for other useful function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2C17">
      <w:pPr>
        <w:pStyle w:val="ListParagraph"/>
        <w:numPr>
          <w:ilvl w:val="0"/>
          <w:numId w:val="32"/>
        </w:numPr>
        <w:spacing w:line="210" w:lineRule="atLeast"/>
        <w:rPr>
          <w:color w:val="000000" w:themeColor="text1"/>
        </w:rPr>
      </w:pPr>
      <w:r>
        <w:rPr>
          <w:color w:val="000000" w:themeColor="text1"/>
        </w:rPr>
        <w:t>The initial brief and project description</w:t>
      </w:r>
    </w:p>
    <w:p w14:paraId="4FAAA4EF" w14:textId="2145739E" w:rsidR="00F0412C" w:rsidRDefault="00F0412C" w:rsidP="000D2C17">
      <w:pPr>
        <w:pStyle w:val="ListParagraph"/>
        <w:numPr>
          <w:ilvl w:val="0"/>
          <w:numId w:val="32"/>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2C17">
      <w:pPr>
        <w:pStyle w:val="ListParagraph"/>
        <w:numPr>
          <w:ilvl w:val="0"/>
          <w:numId w:val="32"/>
        </w:numPr>
        <w:spacing w:line="210" w:lineRule="atLeast"/>
        <w:rPr>
          <w:color w:val="000000" w:themeColor="text1"/>
        </w:rPr>
      </w:pPr>
      <w:r>
        <w:rPr>
          <w:color w:val="000000" w:themeColor="text1"/>
        </w:rPr>
        <w:t>The aims and objectives of the project</w:t>
      </w:r>
    </w:p>
    <w:p w14:paraId="6FFEE934" w14:textId="11F67853" w:rsidR="00F0412C" w:rsidRDefault="00F0412C" w:rsidP="000D2C17">
      <w:pPr>
        <w:pStyle w:val="ListParagraph"/>
        <w:numPr>
          <w:ilvl w:val="0"/>
          <w:numId w:val="32"/>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2C17">
      <w:pPr>
        <w:pStyle w:val="ListParagraph"/>
        <w:numPr>
          <w:ilvl w:val="0"/>
          <w:numId w:val="32"/>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2C17">
      <w:pPr>
        <w:pStyle w:val="ListParagraph"/>
        <w:numPr>
          <w:ilvl w:val="0"/>
          <w:numId w:val="32"/>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106387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1063872"/>
      <w:r>
        <w:lastRenderedPageBreak/>
        <w:t>1.2 Project context</w:t>
      </w:r>
      <w:bookmarkEnd w:id="2"/>
    </w:p>
    <w:p w14:paraId="3DB9846C" w14:textId="405423E8" w:rsidR="001950AE" w:rsidRDefault="0017677D" w:rsidP="005A7749">
      <w:r>
        <w:t>The outcome</w:t>
      </w:r>
      <w:r w:rsidR="003E1170">
        <w:t xml:space="preserve"> of this project would be a code </w:t>
      </w:r>
      <w:r w:rsidR="00A914C1">
        <w:t>editor, which</w:t>
      </w:r>
      <w:r>
        <w:t xml:space="preserve"> gives the user the ability to create and modify code even when under high amounts of stress and dealing with large amounts of data. The Extra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A97003">
      <w:pPr>
        <w:pStyle w:val="ListParagraph"/>
        <w:numPr>
          <w:ilvl w:val="0"/>
          <w:numId w:val="24"/>
        </w:numPr>
        <w:spacing w:line="210" w:lineRule="atLeast"/>
        <w:rPr>
          <w:color w:val="000000" w:themeColor="text1"/>
        </w:rPr>
      </w:pPr>
      <w:r>
        <w:rPr>
          <w:color w:val="000000" w:themeColor="text1"/>
        </w:rPr>
        <w:t>Increases speed of workflow.</w:t>
      </w:r>
    </w:p>
    <w:p w14:paraId="532383AE" w14:textId="77777777" w:rsidR="00A97003" w:rsidRDefault="00A97003" w:rsidP="00A97003">
      <w:pPr>
        <w:pStyle w:val="ListParagraph"/>
        <w:numPr>
          <w:ilvl w:val="0"/>
          <w:numId w:val="24"/>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A97003">
      <w:pPr>
        <w:pStyle w:val="ListParagraph"/>
        <w:numPr>
          <w:ilvl w:val="0"/>
          <w:numId w:val="24"/>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A97003">
      <w:pPr>
        <w:pStyle w:val="ListParagraph"/>
        <w:numPr>
          <w:ilvl w:val="0"/>
          <w:numId w:val="24"/>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A97003">
      <w:pPr>
        <w:pStyle w:val="ListParagraph"/>
        <w:numPr>
          <w:ilvl w:val="0"/>
          <w:numId w:val="24"/>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17E5F745" w14:textId="65A83942" w:rsidR="00F223DB"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1A9821B" w14:textId="77777777" w:rsidR="00EF043D" w:rsidRPr="008471E3" w:rsidRDefault="00EF043D"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437E728A" w14:textId="77777777" w:rsidR="00A97003" w:rsidRDefault="00A97003" w:rsidP="00445778">
      <w:pPr>
        <w:spacing w:line="210" w:lineRule="atLeast"/>
        <w:rPr>
          <w:color w:val="365F91" w:themeColor="accent1" w:themeShade="BF"/>
        </w:rPr>
      </w:pPr>
    </w:p>
    <w:p w14:paraId="6C4BCDA2" w14:textId="77777777" w:rsidR="00F223DB" w:rsidRDefault="00F223DB" w:rsidP="00445778">
      <w:pPr>
        <w:spacing w:line="210" w:lineRule="atLeast"/>
        <w:rPr>
          <w:color w:val="365F91" w:themeColor="accent1" w:themeShade="BF"/>
        </w:rPr>
      </w:pPr>
    </w:p>
    <w:p w14:paraId="037CF856" w14:textId="77777777" w:rsidR="0092433B" w:rsidRDefault="0092433B" w:rsidP="00D626B3">
      <w:pPr>
        <w:pStyle w:val="Heading1"/>
        <w:rPr>
          <w:rFonts w:asciiTheme="minorHAnsi" w:eastAsiaTheme="minorEastAsia" w:hAnsiTheme="minorHAnsi" w:cstheme="minorBidi"/>
          <w:sz w:val="22"/>
          <w:szCs w:val="22"/>
        </w:rPr>
      </w:pPr>
    </w:p>
    <w:p w14:paraId="33F5D385" w14:textId="52D63E81" w:rsidR="00D626B3" w:rsidRPr="0043671E" w:rsidRDefault="00D626B3" w:rsidP="00D626B3">
      <w:pPr>
        <w:pStyle w:val="Heading1"/>
      </w:pPr>
      <w:bookmarkStart w:id="3" w:name="_Toc321063873"/>
      <w:r>
        <w:t xml:space="preserve">2. </w:t>
      </w:r>
      <w:r w:rsidRPr="0043671E">
        <w:t>Aim</w:t>
      </w:r>
      <w:r>
        <w:t>s</w:t>
      </w:r>
      <w:r w:rsidRPr="0043671E">
        <w:t xml:space="preserve"> and </w:t>
      </w:r>
      <w:r w:rsidRPr="00F979C6">
        <w:t>Objectives</w:t>
      </w:r>
      <w:bookmarkEnd w:id="3"/>
    </w:p>
    <w:p w14:paraId="78C0657D" w14:textId="77777777"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106387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D626B3">
      <w:pPr>
        <w:pStyle w:val="ListParagraph"/>
        <w:numPr>
          <w:ilvl w:val="0"/>
          <w:numId w:val="5"/>
        </w:numPr>
        <w:spacing w:before="240"/>
      </w:pPr>
      <w:r>
        <w:t>Create a clean and minimalistic code editor</w:t>
      </w:r>
    </w:p>
    <w:p w14:paraId="726209A4" w14:textId="77777777" w:rsidR="00D626B3" w:rsidRDefault="00D626B3" w:rsidP="00D626B3">
      <w:pPr>
        <w:pStyle w:val="ListParagraph"/>
        <w:numPr>
          <w:ilvl w:val="0"/>
          <w:numId w:val="5"/>
        </w:numPr>
        <w:spacing w:before="240"/>
      </w:pPr>
      <w:r>
        <w:t>Add ability to handle files</w:t>
      </w:r>
    </w:p>
    <w:p w14:paraId="3618D64F" w14:textId="77777777" w:rsidR="00D626B3" w:rsidRDefault="00D626B3" w:rsidP="00D626B3">
      <w:pPr>
        <w:pStyle w:val="ListParagraph"/>
        <w:numPr>
          <w:ilvl w:val="0"/>
          <w:numId w:val="5"/>
        </w:numPr>
      </w:pPr>
      <w:r>
        <w:t>Include additional core features such as auto-correct and syntax highlighting</w:t>
      </w:r>
    </w:p>
    <w:p w14:paraId="71E266BE" w14:textId="77777777" w:rsidR="00D626B3" w:rsidRDefault="00D626B3" w:rsidP="00D626B3">
      <w:pPr>
        <w:pStyle w:val="ListParagraph"/>
        <w:numPr>
          <w:ilvl w:val="0"/>
          <w:numId w:val="5"/>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7777777" w:rsidR="00D626B3" w:rsidRDefault="00D626B3" w:rsidP="00D626B3">
      <w:r>
        <w:t xml:space="preserve">Develop a clean and minimalistic </w:t>
      </w:r>
      <w:proofErr w:type="gramStart"/>
      <w:r>
        <w:t>interface which</w:t>
      </w:r>
      <w:proofErr w:type="gramEnd"/>
      <w:r>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D626B3">
      <w:pPr>
        <w:pStyle w:val="ListParagraph"/>
        <w:numPr>
          <w:ilvl w:val="0"/>
          <w:numId w:val="15"/>
        </w:numPr>
      </w:pPr>
      <w:r>
        <w:t>Create files</w:t>
      </w:r>
    </w:p>
    <w:p w14:paraId="030E1A8A" w14:textId="77777777" w:rsidR="00D626B3" w:rsidRDefault="00D626B3" w:rsidP="00D626B3">
      <w:pPr>
        <w:pStyle w:val="ListParagraph"/>
        <w:numPr>
          <w:ilvl w:val="0"/>
          <w:numId w:val="15"/>
        </w:numPr>
      </w:pPr>
      <w:r>
        <w:t>Rename files</w:t>
      </w:r>
    </w:p>
    <w:p w14:paraId="4F1CDE8C" w14:textId="77777777" w:rsidR="00D626B3" w:rsidRDefault="00D626B3" w:rsidP="00D626B3">
      <w:pPr>
        <w:pStyle w:val="ListParagraph"/>
        <w:numPr>
          <w:ilvl w:val="0"/>
          <w:numId w:val="15"/>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5" w:name="_Toc32106387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D626B3">
      <w:pPr>
        <w:pStyle w:val="ListParagraph"/>
        <w:numPr>
          <w:ilvl w:val="0"/>
          <w:numId w:val="14"/>
        </w:numPr>
      </w:pPr>
      <w:r>
        <w:t xml:space="preserve">User generated customization </w:t>
      </w:r>
    </w:p>
    <w:p w14:paraId="75D6B72C" w14:textId="77777777" w:rsidR="00D626B3" w:rsidRDefault="00D626B3" w:rsidP="00D626B3">
      <w:pPr>
        <w:pStyle w:val="ListParagraph"/>
        <w:numPr>
          <w:ilvl w:val="0"/>
          <w:numId w:val="14"/>
        </w:numPr>
      </w:pPr>
      <w:r>
        <w:t>Machine learning autocomplete</w:t>
      </w:r>
    </w:p>
    <w:p w14:paraId="493E186E" w14:textId="77777777" w:rsidR="00D626B3" w:rsidRDefault="00D626B3" w:rsidP="00D626B3">
      <w:pPr>
        <w:pStyle w:val="ListParagraph"/>
        <w:numPr>
          <w:ilvl w:val="0"/>
          <w:numId w:val="14"/>
        </w:numPr>
      </w:pPr>
      <w:r>
        <w:t>Multi-language support</w:t>
      </w:r>
    </w:p>
    <w:p w14:paraId="6E3C2121" w14:textId="77777777" w:rsidR="00D626B3" w:rsidRPr="005A7749" w:rsidRDefault="00D626B3" w:rsidP="00D626B3">
      <w:pPr>
        <w:pStyle w:val="ListParagraph"/>
        <w:numPr>
          <w:ilvl w:val="0"/>
          <w:numId w:val="14"/>
        </w:numPr>
      </w:pPr>
      <w:r>
        <w:t>Compilers</w:t>
      </w:r>
    </w:p>
    <w:p w14:paraId="13CFE1C8"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77777777" w:rsidR="00D626B3" w:rsidRDefault="00D626B3" w:rsidP="00D626B3">
      <w:pPr>
        <w:pStyle w:val="Objectivesheading"/>
        <w:rPr>
          <w:b w:val="0"/>
          <w:bCs/>
          <w:color w:val="000000" w:themeColor="text1"/>
          <w:sz w:val="22"/>
        </w:rPr>
      </w:pPr>
      <w:r>
        <w:rPr>
          <w:b w:val="0"/>
          <w:bCs/>
          <w:color w:val="000000" w:themeColor="text1"/>
          <w:sz w:val="22"/>
        </w:rPr>
        <w:t xml:space="preserve">Develop a </w:t>
      </w:r>
      <w:proofErr w:type="gramStart"/>
      <w:r>
        <w:rPr>
          <w:b w:val="0"/>
          <w:bCs/>
          <w:color w:val="000000" w:themeColor="text1"/>
          <w:sz w:val="22"/>
        </w:rPr>
        <w:t>system which</w:t>
      </w:r>
      <w:proofErr w:type="gramEnd"/>
      <w:r>
        <w:rPr>
          <w:b w:val="0"/>
          <w:bCs/>
          <w:color w:val="000000" w:themeColor="text1"/>
          <w:sz w:val="22"/>
        </w:rPr>
        <w:t xml:space="preserve"> allows 3</w:t>
      </w:r>
      <w:r w:rsidRPr="00A054EA">
        <w:rPr>
          <w:b w:val="0"/>
          <w:bCs/>
          <w:color w:val="000000" w:themeColor="text1"/>
          <w:sz w:val="22"/>
          <w:vertAlign w:val="superscript"/>
        </w:rPr>
        <w:t>rd</w:t>
      </w:r>
      <w:r>
        <w:rPr>
          <w:b w:val="0"/>
          <w:bCs/>
          <w:color w:val="000000" w:themeColor="text1"/>
          <w:sz w:val="22"/>
        </w:rPr>
        <w:t xml:space="preserve"> party plug-ins to be creates and implemented into the software. </w:t>
      </w:r>
      <w:proofErr w:type="gramStart"/>
      <w:r>
        <w:rPr>
          <w:b w:val="0"/>
          <w:bCs/>
          <w:color w:val="000000" w:themeColor="text1"/>
          <w:sz w:val="22"/>
        </w:rPr>
        <w:t>These</w:t>
      </w:r>
      <w:proofErr w:type="gramEnd"/>
      <w:r>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1063876"/>
      <w:r>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1063877"/>
      <w:r>
        <w:t>3</w:t>
      </w:r>
      <w:r w:rsidR="00D34E33">
        <w:t>.1 General context</w:t>
      </w:r>
      <w:bookmarkEnd w:id="7"/>
    </w:p>
    <w:p w14:paraId="534F68AE" w14:textId="6A2FD7C2" w:rsidR="00D626B3" w:rsidRDefault="007D3992" w:rsidP="001609C1">
      <w:r>
        <w:t xml:space="preserve">A code editor is an essential piece of equipment that all software engineers and computer programmer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8" w:name="_Toc32106387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0DB9F21">
            <wp:extent cx="4419255" cy="1134248"/>
            <wp:effectExtent l="0" t="0" r="635"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92" cy="1135310"/>
                    </a:xfrm>
                    <a:prstGeom prst="rect">
                      <a:avLst/>
                    </a:prstGeom>
                    <a:noFill/>
                    <a:ln>
                      <a:no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4B66BE35" w14:textId="77777777" w:rsidR="00E05E75" w:rsidRPr="00D626B3" w:rsidRDefault="00E05E75" w:rsidP="00E05E75">
      <w:pPr>
        <w:spacing w:line="210" w:lineRule="atLeast"/>
        <w:jc w:val="center"/>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lastRenderedPageBreak/>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77777777" w:rsidR="00D626B3" w:rsidRDefault="00D626B3" w:rsidP="00D626B3">
      <w:pPr>
        <w:spacing w:line="210" w:lineRule="atLeast"/>
        <w:ind w:left="1440" w:firstLine="720"/>
        <w:rPr>
          <w:color w:val="000000" w:themeColor="text1"/>
        </w:rPr>
      </w:pPr>
      <w:r>
        <w:rPr>
          <w:color w:val="000000" w:themeColor="text1"/>
        </w:rPr>
        <w:t xml:space="preserve">         </w:t>
      </w:r>
      <w:r>
        <w:rPr>
          <w:noProof/>
          <w:color w:val="000000" w:themeColor="text1"/>
          <w:lang w:val="en-US" w:eastAsia="en-US"/>
        </w:rPr>
        <w:drawing>
          <wp:inline distT="0" distB="0" distL="0" distR="0" wp14:anchorId="74747F9D" wp14:editId="3450A6F1">
            <wp:extent cx="2279374" cy="1608225"/>
            <wp:effectExtent l="0" t="0" r="698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852" cy="1608562"/>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proofErr w:type="gramStart"/>
      <w:r>
        <w:t>often</w:t>
      </w:r>
      <w:proofErr w:type="gramEnd"/>
      <w:r>
        <w:t xml:space="preserve">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9" w:name="_Toc32106387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 xml:space="preserve">Although the study did find that programmers with more experience were less affected by syntax highlighting.  Below is an example of some python code; </w:t>
      </w:r>
      <w:proofErr w:type="gramStart"/>
      <w:r>
        <w:rPr>
          <w:color w:val="000000" w:themeColor="text1"/>
        </w:rPr>
        <w:t>the above block of text has been processed by Notepad++’s syntax highlighter</w:t>
      </w:r>
      <w:proofErr w:type="gramEnd"/>
      <w:r>
        <w:rPr>
          <w:color w:val="000000" w:themeColor="text1"/>
        </w:rPr>
        <w:t>,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1063880"/>
      <w:r>
        <w:rPr>
          <w:sz w:val="22"/>
        </w:rPr>
        <w:t>3</w:t>
      </w:r>
      <w:r w:rsidR="00775209" w:rsidRPr="000D3964">
        <w:rPr>
          <w:sz w:val="22"/>
        </w:rPr>
        <w:t>.</w:t>
      </w:r>
      <w:r w:rsidR="00C66431">
        <w:rPr>
          <w:sz w:val="22"/>
        </w:rPr>
        <w:t>1.3</w:t>
      </w:r>
      <w:r w:rsidR="00775209" w:rsidRPr="000D3964">
        <w:rPr>
          <w:sz w:val="22"/>
        </w:rPr>
        <w:t xml:space="preserve"> Auto complete</w:t>
      </w:r>
      <w:bookmarkEnd w:id="10"/>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58BA1C4A" w14:textId="0E2005AB" w:rsidR="002F009A" w:rsidRPr="002F009A" w:rsidRDefault="002F009A" w:rsidP="002F009A">
      <w:pPr>
        <w:spacing w:line="210" w:lineRule="atLeast"/>
        <w:rPr>
          <w:color w:val="365F91" w:themeColor="accent1" w:themeShade="BF"/>
        </w:rPr>
      </w:pPr>
      <w:r>
        <w:lastRenderedPageBreak/>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106388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w:t>
      </w:r>
      <w:proofErr w:type="gramStart"/>
      <w:r w:rsidR="004D6C46">
        <w:t>‘projects’ which</w:t>
      </w:r>
      <w:proofErr w:type="gramEnd"/>
      <w:r w:rsidR="004D6C46">
        <w:t xml:space="preserve">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47FE5CAC" w14:textId="77777777" w:rsidR="009525A7" w:rsidRDefault="009525A7" w:rsidP="001609C1">
      <w:pPr>
        <w:spacing w:line="210" w:lineRule="atLeast"/>
        <w:rPr>
          <w:color w:val="000000" w:themeColor="text1"/>
        </w:rPr>
      </w:pP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p>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bookmarkStart w:id="12" w:name="_Toc321063882"/>
      <w:r>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106388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lastRenderedPageBreak/>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42556EEB" w14:textId="1AF0B215" w:rsidR="005C1B1C"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proofErr w:type="spellStart"/>
      <w:r>
        <w:t>Biomedcentral</w:t>
      </w:r>
      <w:proofErr w:type="spellEnd"/>
      <w:r>
        <w:t>, 2015) provided an accurate display of the comparison of speed between the languages, as shown below:</w:t>
      </w:r>
    </w:p>
    <w:p w14:paraId="1E8197C9" w14:textId="77777777" w:rsidR="009432EF" w:rsidRPr="00176F97" w:rsidRDefault="009432EF" w:rsidP="00176F97">
      <w:pPr>
        <w:spacing w:line="210" w:lineRule="atLeast"/>
        <w:rPr>
          <w:color w:val="000000" w:themeColor="text1"/>
        </w:rPr>
      </w:pP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410">
      <w:pPr>
        <w:spacing w:line="210" w:lineRule="atLeast"/>
        <w:ind w:firstLine="720"/>
        <w:jc w:val="center"/>
        <w:rPr>
          <w:color w:val="365F91" w:themeColor="accent1" w:themeShade="BF"/>
        </w:rPr>
      </w:pPr>
      <w:r>
        <w:rPr>
          <w:color w:val="365F91" w:themeColor="accent1" w:themeShade="BF"/>
        </w:rPr>
        <w:lastRenderedPageBreak/>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4" w:name="_Toc321063884"/>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w:t>
      </w:r>
      <w:proofErr w:type="gramStart"/>
      <w:r w:rsidR="00057945">
        <w:rPr>
          <w:color w:val="000000" w:themeColor="text1"/>
        </w:rPr>
        <w:t xml:space="preserve">their </w:t>
      </w:r>
      <w:r>
        <w:rPr>
          <w:color w:val="000000" w:themeColor="text1"/>
        </w:rPr>
        <w:t>own style-sheet and completely change the look of the application with out re-compiling the source code of the editor</w:t>
      </w:r>
      <w:proofErr w:type="gramEnd"/>
      <w:r>
        <w:rPr>
          <w:color w:val="000000" w:themeColor="text1"/>
        </w:rPr>
        <w:t>.</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lastRenderedPageBreak/>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507B6677">
            <wp:extent cx="4475622" cy="2947035"/>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31" cy="2947765"/>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w:t>
      </w:r>
      <w:r>
        <w:lastRenderedPageBreak/>
        <w:t xml:space="preserve">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5EC16530" w14:textId="72D85327" w:rsidR="00DA4635" w:rsidRPr="00B5105F" w:rsidRDefault="00B5105F" w:rsidP="00176F97">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p w14:paraId="6FC98E22" w14:textId="77777777" w:rsidR="007B7AAA" w:rsidRDefault="007B7AAA" w:rsidP="001609C1"/>
    <w:p w14:paraId="66A666CD" w14:textId="77777777" w:rsidR="00027BD3" w:rsidRDefault="00027BD3" w:rsidP="001609C1"/>
    <w:p w14:paraId="18C2B272" w14:textId="77777777" w:rsidR="00027BD3" w:rsidRDefault="00027BD3" w:rsidP="001609C1"/>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E1E5952" w14:textId="705D9F96" w:rsidR="007B7AAA"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455B9D17" w14:textId="77777777" w:rsidR="00027BD3" w:rsidRDefault="00027BD3" w:rsidP="001609C1"/>
    <w:p w14:paraId="24BA2B6F" w14:textId="188071DB" w:rsidR="00D34E33" w:rsidRDefault="00D626B3" w:rsidP="00097B9E">
      <w:pPr>
        <w:pStyle w:val="Heading2"/>
      </w:pPr>
      <w:bookmarkStart w:id="15" w:name="_Toc321063885"/>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1063886"/>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4CA5A51C" w14:textId="2B9DB81A" w:rsidR="0018675E" w:rsidRDefault="003346CB" w:rsidP="00FF536B">
      <w:r>
        <w:lastRenderedPageBreak/>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773F9C32" w14:textId="77777777" w:rsidR="002448B4" w:rsidRDefault="002448B4" w:rsidP="00FF536B"/>
    <w:p w14:paraId="1DFE1E24" w14:textId="35CA7F20" w:rsidR="00AC5386"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p w14:paraId="613F953A" w14:textId="77777777" w:rsidR="00027BD3" w:rsidRDefault="00027BD3" w:rsidP="00FF536B"/>
    <w:p w14:paraId="1BC505B2" w14:textId="77777777" w:rsidR="00027BD3" w:rsidRDefault="00027BD3" w:rsidP="00FF536B"/>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1063887"/>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 xml:space="preserve">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w:t>
      </w:r>
      <w:r w:rsidRPr="00AC469E">
        <w:rPr>
          <w:color w:val="000000" w:themeColor="text1"/>
        </w:rPr>
        <w:lastRenderedPageBreak/>
        <w:t>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1063888"/>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lastRenderedPageBreak/>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6F474917" w14:textId="5AFF9579" w:rsidR="00623AC5" w:rsidRDefault="00623AC5" w:rsidP="00623AC5">
      <w:r>
        <w:t>These results clearly show that the custom searching algorithm ‘contains-token’ is much faster than QT’s built-in search algorithm ‘string-search’. Due to this, this algorithm will be used for this project.</w:t>
      </w:r>
    </w:p>
    <w:p w14:paraId="03745F67" w14:textId="77777777" w:rsidR="00B957C9" w:rsidRDefault="00B957C9" w:rsidP="00623AC5"/>
    <w:p w14:paraId="227CA05A" w14:textId="77777777" w:rsidR="00B957C9" w:rsidRPr="00623AC5" w:rsidRDefault="00B957C9" w:rsidP="00623AC5"/>
    <w:p w14:paraId="41E0027A" w14:textId="2AB646DE" w:rsidR="000D3964" w:rsidRDefault="00D626B3" w:rsidP="000D3964">
      <w:pPr>
        <w:pStyle w:val="Heading2"/>
      </w:pPr>
      <w:bookmarkStart w:id="19" w:name="_Toc321063889"/>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1063890"/>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t>
      </w:r>
      <w:r w:rsidR="009A1A37" w:rsidRPr="002E4D08">
        <w:rPr>
          <w:color w:val="000000" w:themeColor="text1"/>
        </w:rPr>
        <w:lastRenderedPageBreak/>
        <w:t xml:space="preserve">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1063891"/>
      <w:r>
        <w:rPr>
          <w:sz w:val="22"/>
        </w:rPr>
        <w:t>3</w:t>
      </w:r>
      <w:r w:rsidR="00865E06">
        <w:rPr>
          <w:sz w:val="22"/>
        </w:rPr>
        <w:t>.4.2</w:t>
      </w:r>
      <w:r w:rsidR="00D65838" w:rsidRPr="000D3964">
        <w:rPr>
          <w:sz w:val="22"/>
        </w:rPr>
        <w:t xml:space="preserve"> Critical appraisal of </w:t>
      </w:r>
      <w:r w:rsidR="00D65838">
        <w:rPr>
          <w:sz w:val="22"/>
        </w:rPr>
        <w:t>Sublime</w:t>
      </w:r>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bookmarkEnd w:id="21"/>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6BC2BC0F" w14:textId="0B5F1F42" w:rsidR="004C38FE" w:rsidRPr="004C38FE" w:rsidRDefault="00D626B3" w:rsidP="004358B1">
      <w:pPr>
        <w:pStyle w:val="Heading1"/>
      </w:pPr>
      <w:bookmarkStart w:id="22" w:name="_Toc321063892"/>
      <w:r>
        <w:lastRenderedPageBreak/>
        <w:t>4</w:t>
      </w:r>
      <w:r w:rsidR="00185E51">
        <w:t xml:space="preserve">. </w:t>
      </w:r>
      <w:bookmarkEnd w:id="22"/>
      <w:r w:rsidR="006215E6">
        <w:t>Technical development</w:t>
      </w:r>
    </w:p>
    <w:p w14:paraId="4CBE7E5C" w14:textId="06A57B0E" w:rsidR="006215E6" w:rsidRDefault="006215E6" w:rsidP="008C4B06">
      <w:pPr>
        <w:pStyle w:val="Heading2"/>
        <w:ind w:firstLine="76"/>
      </w:pPr>
      <w:bookmarkStart w:id="23" w:name="_Toc321063893"/>
      <w:r>
        <w:t>4.1 System Design</w:t>
      </w:r>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lastRenderedPageBreak/>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r>
        <w:rPr>
          <w:sz w:val="22"/>
        </w:rPr>
        <w:t>4.1</w:t>
      </w:r>
      <w:r w:rsidR="00A838BF">
        <w:rPr>
          <w:sz w:val="22"/>
        </w:rPr>
        <w:t>.1</w:t>
      </w:r>
      <w:r w:rsidRPr="000D3964">
        <w:rPr>
          <w:sz w:val="22"/>
        </w:rPr>
        <w:t xml:space="preserve"> </w:t>
      </w:r>
      <w:r w:rsidR="002476E0">
        <w:rPr>
          <w:sz w:val="22"/>
        </w:rPr>
        <w:t>Specification</w:t>
      </w:r>
      <w:r w:rsidR="000E0E0A">
        <w:rPr>
          <w:sz w:val="22"/>
        </w:rPr>
        <w:t>s</w:t>
      </w:r>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525B7B">
      <w:pPr>
        <w:pStyle w:val="ListParagraph"/>
        <w:numPr>
          <w:ilvl w:val="0"/>
          <w:numId w:val="35"/>
        </w:numPr>
        <w:rPr>
          <w:b/>
          <w:sz w:val="24"/>
          <w:szCs w:val="24"/>
        </w:rPr>
      </w:pPr>
      <w:r w:rsidRPr="005E7C18">
        <w:rPr>
          <w:b/>
          <w:sz w:val="24"/>
          <w:szCs w:val="24"/>
        </w:rPr>
        <w:t>File Management</w:t>
      </w:r>
    </w:p>
    <w:p w14:paraId="622D373E" w14:textId="3E8D0272" w:rsidR="00525B7B" w:rsidRDefault="00525B7B" w:rsidP="00525B7B">
      <w:pPr>
        <w:pStyle w:val="ListParagraph"/>
        <w:numPr>
          <w:ilvl w:val="1"/>
          <w:numId w:val="35"/>
        </w:numPr>
        <w:rPr>
          <w:sz w:val="24"/>
          <w:szCs w:val="24"/>
        </w:rPr>
      </w:pPr>
      <w:r>
        <w:rPr>
          <w:sz w:val="24"/>
          <w:szCs w:val="24"/>
        </w:rPr>
        <w:t>Load</w:t>
      </w:r>
    </w:p>
    <w:p w14:paraId="7BAD3311" w14:textId="1A1FC59E" w:rsidR="00525B7B" w:rsidRDefault="00525B7B" w:rsidP="00525B7B">
      <w:pPr>
        <w:pStyle w:val="ListParagraph"/>
        <w:numPr>
          <w:ilvl w:val="1"/>
          <w:numId w:val="35"/>
        </w:numPr>
        <w:rPr>
          <w:sz w:val="24"/>
          <w:szCs w:val="24"/>
        </w:rPr>
      </w:pPr>
      <w:r>
        <w:rPr>
          <w:sz w:val="24"/>
          <w:szCs w:val="24"/>
        </w:rPr>
        <w:t>Save</w:t>
      </w:r>
    </w:p>
    <w:p w14:paraId="42A39F36" w14:textId="4FED008F" w:rsidR="00525B7B" w:rsidRDefault="00525B7B" w:rsidP="00525B7B">
      <w:pPr>
        <w:pStyle w:val="ListParagraph"/>
        <w:numPr>
          <w:ilvl w:val="1"/>
          <w:numId w:val="35"/>
        </w:numPr>
        <w:rPr>
          <w:sz w:val="24"/>
          <w:szCs w:val="24"/>
        </w:rPr>
      </w:pPr>
      <w:r>
        <w:rPr>
          <w:sz w:val="24"/>
          <w:szCs w:val="24"/>
        </w:rPr>
        <w:t>Rename</w:t>
      </w:r>
    </w:p>
    <w:p w14:paraId="6E603604" w14:textId="7C0535DB" w:rsidR="00525B7B" w:rsidRPr="00525B7B" w:rsidRDefault="00525B7B" w:rsidP="00525B7B">
      <w:pPr>
        <w:pStyle w:val="ListParagraph"/>
        <w:numPr>
          <w:ilvl w:val="1"/>
          <w:numId w:val="35"/>
        </w:numPr>
        <w:rPr>
          <w:sz w:val="24"/>
          <w:szCs w:val="24"/>
        </w:rPr>
      </w:pPr>
      <w:r>
        <w:rPr>
          <w:sz w:val="24"/>
          <w:szCs w:val="24"/>
        </w:rPr>
        <w:t>View</w:t>
      </w:r>
    </w:p>
    <w:p w14:paraId="6070FBDF" w14:textId="619C64A5" w:rsidR="00525B7B" w:rsidRPr="005E7C18" w:rsidRDefault="00525B7B" w:rsidP="00525B7B">
      <w:pPr>
        <w:pStyle w:val="ListParagraph"/>
        <w:numPr>
          <w:ilvl w:val="0"/>
          <w:numId w:val="35"/>
        </w:numPr>
        <w:rPr>
          <w:b/>
          <w:sz w:val="24"/>
          <w:szCs w:val="24"/>
        </w:rPr>
      </w:pPr>
      <w:r w:rsidRPr="005E7C18">
        <w:rPr>
          <w:b/>
          <w:sz w:val="24"/>
          <w:szCs w:val="24"/>
        </w:rPr>
        <w:t>Text editing</w:t>
      </w:r>
    </w:p>
    <w:p w14:paraId="523B56B3" w14:textId="619C64A5" w:rsidR="00525B7B" w:rsidRDefault="00525B7B" w:rsidP="00525B7B">
      <w:pPr>
        <w:pStyle w:val="ListParagraph"/>
        <w:numPr>
          <w:ilvl w:val="1"/>
          <w:numId w:val="35"/>
        </w:numPr>
        <w:rPr>
          <w:sz w:val="24"/>
          <w:szCs w:val="24"/>
        </w:rPr>
      </w:pPr>
      <w:r>
        <w:rPr>
          <w:sz w:val="24"/>
          <w:szCs w:val="24"/>
        </w:rPr>
        <w:t>Manipulate code</w:t>
      </w:r>
    </w:p>
    <w:p w14:paraId="4979E852" w14:textId="5BFBF3A7" w:rsidR="00525B7B" w:rsidRDefault="00525B7B" w:rsidP="005E7C18">
      <w:pPr>
        <w:pStyle w:val="ListParagraph"/>
        <w:numPr>
          <w:ilvl w:val="2"/>
          <w:numId w:val="35"/>
        </w:numPr>
        <w:rPr>
          <w:sz w:val="24"/>
          <w:szCs w:val="24"/>
        </w:rPr>
      </w:pPr>
      <w:r>
        <w:rPr>
          <w:sz w:val="24"/>
          <w:szCs w:val="24"/>
        </w:rPr>
        <w:t>Paste/Cut/Copy</w:t>
      </w:r>
    </w:p>
    <w:p w14:paraId="753BCAE5" w14:textId="0EE86C93" w:rsidR="00525B7B" w:rsidRDefault="00525B7B" w:rsidP="005E7C18">
      <w:pPr>
        <w:pStyle w:val="ListParagraph"/>
        <w:numPr>
          <w:ilvl w:val="2"/>
          <w:numId w:val="35"/>
        </w:numPr>
        <w:rPr>
          <w:sz w:val="24"/>
          <w:szCs w:val="24"/>
        </w:rPr>
      </w:pPr>
      <w:r>
        <w:rPr>
          <w:sz w:val="24"/>
          <w:szCs w:val="24"/>
        </w:rPr>
        <w:t>Undo/Redo</w:t>
      </w:r>
    </w:p>
    <w:p w14:paraId="20BD07FE" w14:textId="7F16C21B" w:rsidR="00525B7B" w:rsidRDefault="00525B7B" w:rsidP="005E7C18">
      <w:pPr>
        <w:pStyle w:val="ListParagraph"/>
        <w:numPr>
          <w:ilvl w:val="2"/>
          <w:numId w:val="35"/>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525B7B">
      <w:pPr>
        <w:pStyle w:val="ListParagraph"/>
        <w:numPr>
          <w:ilvl w:val="1"/>
          <w:numId w:val="35"/>
        </w:numPr>
        <w:rPr>
          <w:sz w:val="24"/>
          <w:szCs w:val="24"/>
        </w:rPr>
      </w:pPr>
      <w:r>
        <w:rPr>
          <w:sz w:val="24"/>
          <w:szCs w:val="24"/>
        </w:rPr>
        <w:t>Syntax-highlighting</w:t>
      </w:r>
    </w:p>
    <w:p w14:paraId="2892073A" w14:textId="4CA3D259" w:rsidR="005E7C18" w:rsidRPr="005E7C18" w:rsidRDefault="005E7C18" w:rsidP="005E7C18">
      <w:pPr>
        <w:pStyle w:val="ListParagraph"/>
        <w:numPr>
          <w:ilvl w:val="2"/>
          <w:numId w:val="35"/>
        </w:numPr>
        <w:rPr>
          <w:sz w:val="24"/>
          <w:szCs w:val="24"/>
        </w:rPr>
      </w:pPr>
      <w:r>
        <w:rPr>
          <w:sz w:val="24"/>
          <w:szCs w:val="24"/>
        </w:rPr>
        <w:t>Change syntax support</w:t>
      </w:r>
    </w:p>
    <w:p w14:paraId="7A879A15" w14:textId="09E93834" w:rsidR="00525B7B" w:rsidRDefault="00525B7B" w:rsidP="00525B7B">
      <w:pPr>
        <w:pStyle w:val="ListParagraph"/>
        <w:numPr>
          <w:ilvl w:val="1"/>
          <w:numId w:val="35"/>
        </w:numPr>
        <w:rPr>
          <w:sz w:val="24"/>
          <w:szCs w:val="24"/>
        </w:rPr>
      </w:pPr>
      <w:r>
        <w:rPr>
          <w:sz w:val="24"/>
          <w:szCs w:val="24"/>
        </w:rPr>
        <w:t>Auto-completing</w:t>
      </w:r>
    </w:p>
    <w:p w14:paraId="338529FC" w14:textId="16A888D5" w:rsidR="005E7C18" w:rsidRDefault="005E7C18" w:rsidP="005E7C18">
      <w:pPr>
        <w:pStyle w:val="ListParagraph"/>
        <w:numPr>
          <w:ilvl w:val="2"/>
          <w:numId w:val="35"/>
        </w:numPr>
        <w:rPr>
          <w:sz w:val="24"/>
          <w:szCs w:val="24"/>
        </w:rPr>
      </w:pPr>
      <w:r>
        <w:rPr>
          <w:sz w:val="24"/>
          <w:szCs w:val="24"/>
        </w:rPr>
        <w:t>Change auto-completion support</w:t>
      </w:r>
    </w:p>
    <w:p w14:paraId="531DCF19" w14:textId="399ED25E" w:rsidR="00525B7B" w:rsidRPr="00525B7B" w:rsidRDefault="00525B7B" w:rsidP="00525B7B">
      <w:pPr>
        <w:pStyle w:val="ListParagraph"/>
        <w:numPr>
          <w:ilvl w:val="1"/>
          <w:numId w:val="35"/>
        </w:numPr>
        <w:rPr>
          <w:sz w:val="24"/>
          <w:szCs w:val="24"/>
        </w:rPr>
      </w:pPr>
      <w:r>
        <w:rPr>
          <w:sz w:val="24"/>
          <w:szCs w:val="24"/>
        </w:rPr>
        <w:t>Indentation/auto-indentation</w:t>
      </w:r>
    </w:p>
    <w:p w14:paraId="4510297D" w14:textId="181469D8" w:rsidR="00525B7B" w:rsidRPr="005E7C18" w:rsidRDefault="00525B7B" w:rsidP="00525B7B">
      <w:pPr>
        <w:pStyle w:val="ListParagraph"/>
        <w:numPr>
          <w:ilvl w:val="0"/>
          <w:numId w:val="35"/>
        </w:numPr>
        <w:rPr>
          <w:b/>
          <w:sz w:val="24"/>
          <w:szCs w:val="24"/>
        </w:rPr>
      </w:pPr>
      <w:r w:rsidRPr="005E7C18">
        <w:rPr>
          <w:b/>
          <w:sz w:val="24"/>
          <w:szCs w:val="24"/>
        </w:rPr>
        <w:t>Usability</w:t>
      </w:r>
    </w:p>
    <w:p w14:paraId="512B7BE8" w14:textId="25DE7A48" w:rsidR="00525B7B" w:rsidRDefault="00525B7B" w:rsidP="00525B7B">
      <w:pPr>
        <w:pStyle w:val="ListParagraph"/>
        <w:numPr>
          <w:ilvl w:val="1"/>
          <w:numId w:val="35"/>
        </w:numPr>
        <w:rPr>
          <w:sz w:val="24"/>
          <w:szCs w:val="24"/>
        </w:rPr>
      </w:pPr>
      <w:r>
        <w:rPr>
          <w:sz w:val="24"/>
          <w:szCs w:val="24"/>
        </w:rPr>
        <w:t>Cross-platform</w:t>
      </w:r>
    </w:p>
    <w:p w14:paraId="0C3D4721" w14:textId="7453E4FB" w:rsidR="00525B7B" w:rsidRDefault="00525B7B" w:rsidP="00525B7B">
      <w:pPr>
        <w:pStyle w:val="ListParagraph"/>
        <w:numPr>
          <w:ilvl w:val="1"/>
          <w:numId w:val="35"/>
        </w:numPr>
        <w:rPr>
          <w:sz w:val="24"/>
          <w:szCs w:val="24"/>
        </w:rPr>
      </w:pPr>
      <w:r>
        <w:rPr>
          <w:sz w:val="24"/>
          <w:szCs w:val="24"/>
        </w:rPr>
        <w:t>Efficient</w:t>
      </w:r>
    </w:p>
    <w:p w14:paraId="6305E5F5" w14:textId="60DC3643" w:rsidR="00525B7B" w:rsidRDefault="00525B7B" w:rsidP="00525B7B">
      <w:pPr>
        <w:pStyle w:val="ListParagraph"/>
        <w:numPr>
          <w:ilvl w:val="1"/>
          <w:numId w:val="35"/>
        </w:numPr>
        <w:rPr>
          <w:sz w:val="24"/>
          <w:szCs w:val="24"/>
        </w:rPr>
      </w:pPr>
      <w:r>
        <w:rPr>
          <w:sz w:val="24"/>
          <w:szCs w:val="24"/>
        </w:rPr>
        <w:t>Reliable</w:t>
      </w:r>
    </w:p>
    <w:p w14:paraId="5184707C" w14:textId="7B1A93C9" w:rsidR="00525B7B" w:rsidRDefault="00525B7B" w:rsidP="00525B7B">
      <w:pPr>
        <w:pStyle w:val="ListParagraph"/>
        <w:numPr>
          <w:ilvl w:val="1"/>
          <w:numId w:val="35"/>
        </w:numPr>
        <w:rPr>
          <w:sz w:val="24"/>
          <w:szCs w:val="24"/>
        </w:rPr>
      </w:pPr>
      <w:r>
        <w:rPr>
          <w:sz w:val="24"/>
          <w:szCs w:val="24"/>
        </w:rPr>
        <w:t>Light-weight</w:t>
      </w:r>
    </w:p>
    <w:p w14:paraId="2EA760EA" w14:textId="663DBBA2" w:rsidR="00525B7B" w:rsidRPr="005E7C18" w:rsidRDefault="00525B7B" w:rsidP="00525B7B">
      <w:pPr>
        <w:pStyle w:val="ListParagraph"/>
        <w:numPr>
          <w:ilvl w:val="0"/>
          <w:numId w:val="35"/>
        </w:numPr>
        <w:rPr>
          <w:b/>
          <w:sz w:val="24"/>
          <w:szCs w:val="24"/>
        </w:rPr>
      </w:pPr>
      <w:r w:rsidRPr="005E7C18">
        <w:rPr>
          <w:b/>
          <w:sz w:val="24"/>
          <w:szCs w:val="24"/>
        </w:rPr>
        <w:t>User Interface</w:t>
      </w:r>
    </w:p>
    <w:p w14:paraId="695432C1" w14:textId="58DAF5AE" w:rsidR="00525B7B" w:rsidRDefault="00525B7B" w:rsidP="00525B7B">
      <w:pPr>
        <w:pStyle w:val="ListParagraph"/>
        <w:numPr>
          <w:ilvl w:val="1"/>
          <w:numId w:val="35"/>
        </w:numPr>
        <w:rPr>
          <w:sz w:val="24"/>
          <w:szCs w:val="24"/>
        </w:rPr>
      </w:pPr>
      <w:r>
        <w:rPr>
          <w:sz w:val="24"/>
          <w:szCs w:val="24"/>
        </w:rPr>
        <w:t>Change theme</w:t>
      </w:r>
    </w:p>
    <w:p w14:paraId="76ACA8F7" w14:textId="744644BD" w:rsidR="00525B7B" w:rsidRDefault="00525B7B" w:rsidP="00525B7B">
      <w:pPr>
        <w:pStyle w:val="ListParagraph"/>
        <w:numPr>
          <w:ilvl w:val="1"/>
          <w:numId w:val="35"/>
        </w:numPr>
        <w:rPr>
          <w:sz w:val="24"/>
          <w:szCs w:val="24"/>
        </w:rPr>
      </w:pPr>
      <w:r>
        <w:rPr>
          <w:sz w:val="24"/>
          <w:szCs w:val="24"/>
        </w:rPr>
        <w:t>Control file management</w:t>
      </w:r>
    </w:p>
    <w:p w14:paraId="46C7F6D4" w14:textId="2CEB1258" w:rsidR="00525B7B" w:rsidRDefault="00525B7B" w:rsidP="00525B7B">
      <w:pPr>
        <w:pStyle w:val="ListParagraph"/>
        <w:numPr>
          <w:ilvl w:val="1"/>
          <w:numId w:val="35"/>
        </w:numPr>
        <w:rPr>
          <w:sz w:val="24"/>
          <w:szCs w:val="24"/>
        </w:rPr>
      </w:pPr>
      <w:r>
        <w:rPr>
          <w:sz w:val="24"/>
          <w:szCs w:val="24"/>
        </w:rPr>
        <w:t>Control text editor</w:t>
      </w:r>
    </w:p>
    <w:p w14:paraId="45A471FE" w14:textId="50B5ED5F" w:rsidR="00525B7B" w:rsidRPr="00525B7B" w:rsidRDefault="00525B7B" w:rsidP="00525B7B">
      <w:pPr>
        <w:pStyle w:val="ListParagraph"/>
        <w:numPr>
          <w:ilvl w:val="1"/>
          <w:numId w:val="35"/>
        </w:numPr>
        <w:rPr>
          <w:sz w:val="24"/>
          <w:szCs w:val="24"/>
        </w:rPr>
      </w:pPr>
      <w:r>
        <w:rPr>
          <w:sz w:val="24"/>
          <w:szCs w:val="24"/>
        </w:rPr>
        <w:t>Clean/Minimalistic</w:t>
      </w:r>
    </w:p>
    <w:p w14:paraId="44A74F5C" w14:textId="47CE012E" w:rsidR="00525B7B" w:rsidRPr="005E7C18" w:rsidRDefault="00525B7B" w:rsidP="00525B7B">
      <w:pPr>
        <w:pStyle w:val="ListParagraph"/>
        <w:numPr>
          <w:ilvl w:val="0"/>
          <w:numId w:val="35"/>
        </w:numPr>
        <w:rPr>
          <w:b/>
          <w:sz w:val="24"/>
          <w:szCs w:val="24"/>
        </w:rPr>
      </w:pPr>
      <w:r w:rsidRPr="005E7C18">
        <w:rPr>
          <w:b/>
          <w:sz w:val="24"/>
          <w:szCs w:val="24"/>
        </w:rPr>
        <w:t xml:space="preserve">Customization </w:t>
      </w:r>
    </w:p>
    <w:p w14:paraId="2CD39DCB" w14:textId="1B7A4AFB" w:rsidR="00525B7B" w:rsidRDefault="00525B7B" w:rsidP="00525B7B">
      <w:pPr>
        <w:pStyle w:val="ListParagraph"/>
        <w:numPr>
          <w:ilvl w:val="1"/>
          <w:numId w:val="35"/>
        </w:numPr>
        <w:rPr>
          <w:sz w:val="24"/>
          <w:szCs w:val="24"/>
        </w:rPr>
      </w:pPr>
      <w:r>
        <w:rPr>
          <w:sz w:val="24"/>
          <w:szCs w:val="24"/>
        </w:rPr>
        <w:t>Plug-ins</w:t>
      </w:r>
    </w:p>
    <w:p w14:paraId="2394B897" w14:textId="066649E6" w:rsidR="00525B7B" w:rsidRPr="005E7C18" w:rsidRDefault="00525B7B" w:rsidP="00525B7B">
      <w:pPr>
        <w:pStyle w:val="ListParagraph"/>
        <w:numPr>
          <w:ilvl w:val="2"/>
          <w:numId w:val="35"/>
        </w:numPr>
        <w:rPr>
          <w:i/>
          <w:sz w:val="24"/>
          <w:szCs w:val="24"/>
        </w:rPr>
      </w:pPr>
      <w:r w:rsidRPr="005E7C18">
        <w:rPr>
          <w:i/>
          <w:sz w:val="24"/>
          <w:szCs w:val="24"/>
        </w:rPr>
        <w:t>Theme</w:t>
      </w:r>
    </w:p>
    <w:p w14:paraId="3D9B35A8" w14:textId="7B00C902" w:rsidR="00525B7B" w:rsidRPr="005E7C18" w:rsidRDefault="00525B7B" w:rsidP="00525B7B">
      <w:pPr>
        <w:pStyle w:val="ListParagraph"/>
        <w:numPr>
          <w:ilvl w:val="2"/>
          <w:numId w:val="35"/>
        </w:numPr>
        <w:rPr>
          <w:i/>
          <w:sz w:val="24"/>
          <w:szCs w:val="24"/>
        </w:rPr>
      </w:pPr>
      <w:r w:rsidRPr="005E7C18">
        <w:rPr>
          <w:i/>
          <w:sz w:val="24"/>
          <w:szCs w:val="24"/>
        </w:rPr>
        <w:t>Language support</w:t>
      </w:r>
    </w:p>
    <w:p w14:paraId="07C53A5B" w14:textId="7D1B0251" w:rsidR="00525B7B" w:rsidRDefault="00525B7B" w:rsidP="00525B7B">
      <w:pPr>
        <w:pStyle w:val="ListParagraph"/>
        <w:numPr>
          <w:ilvl w:val="1"/>
          <w:numId w:val="35"/>
        </w:numPr>
        <w:rPr>
          <w:sz w:val="24"/>
          <w:szCs w:val="24"/>
        </w:rPr>
      </w:pPr>
      <w:r>
        <w:rPr>
          <w:sz w:val="24"/>
          <w:szCs w:val="24"/>
        </w:rPr>
        <w:t>Load plugin</w:t>
      </w:r>
    </w:p>
    <w:p w14:paraId="1034D876" w14:textId="5E20A291" w:rsidR="00525B7B" w:rsidRDefault="00525B7B" w:rsidP="00525B7B">
      <w:pPr>
        <w:pStyle w:val="ListParagraph"/>
        <w:numPr>
          <w:ilvl w:val="1"/>
          <w:numId w:val="35"/>
        </w:numPr>
        <w:rPr>
          <w:sz w:val="24"/>
          <w:szCs w:val="24"/>
        </w:rPr>
      </w:pPr>
      <w:r>
        <w:rPr>
          <w:sz w:val="24"/>
          <w:szCs w:val="24"/>
        </w:rPr>
        <w:t>Change editor preferences</w:t>
      </w:r>
    </w:p>
    <w:p w14:paraId="1CF92349" w14:textId="44BE88A6" w:rsidR="00525B7B" w:rsidRPr="005E7C18" w:rsidRDefault="00525B7B" w:rsidP="00525B7B">
      <w:pPr>
        <w:pStyle w:val="ListParagraph"/>
        <w:numPr>
          <w:ilvl w:val="2"/>
          <w:numId w:val="35"/>
        </w:numPr>
        <w:rPr>
          <w:i/>
          <w:sz w:val="24"/>
          <w:szCs w:val="24"/>
        </w:rPr>
      </w:pPr>
      <w:r w:rsidRPr="005E7C18">
        <w:rPr>
          <w:i/>
          <w:sz w:val="24"/>
          <w:szCs w:val="24"/>
        </w:rPr>
        <w:t>Font</w:t>
      </w:r>
    </w:p>
    <w:p w14:paraId="1CCB77C5" w14:textId="2BE28872" w:rsidR="00525B7B" w:rsidRPr="005E7C18" w:rsidRDefault="00525B7B" w:rsidP="00525B7B">
      <w:pPr>
        <w:pStyle w:val="ListParagraph"/>
        <w:numPr>
          <w:ilvl w:val="2"/>
          <w:numId w:val="35"/>
        </w:numPr>
        <w:rPr>
          <w:i/>
          <w:sz w:val="24"/>
          <w:szCs w:val="24"/>
        </w:rPr>
      </w:pPr>
      <w:r w:rsidRPr="005E7C18">
        <w:rPr>
          <w:i/>
          <w:sz w:val="24"/>
          <w:szCs w:val="24"/>
        </w:rPr>
        <w:t>Indentation</w:t>
      </w:r>
    </w:p>
    <w:p w14:paraId="5C8D181A" w14:textId="2C993F94" w:rsidR="00525B7B" w:rsidRDefault="00525B7B" w:rsidP="00525B7B">
      <w:pPr>
        <w:pStyle w:val="ListParagraph"/>
        <w:numPr>
          <w:ilvl w:val="2"/>
          <w:numId w:val="35"/>
        </w:numPr>
        <w:rPr>
          <w:i/>
          <w:sz w:val="24"/>
          <w:szCs w:val="24"/>
        </w:rPr>
      </w:pPr>
      <w:r w:rsidRPr="005E7C18">
        <w:rPr>
          <w:i/>
          <w:sz w:val="24"/>
          <w:szCs w:val="24"/>
        </w:rPr>
        <w:t>Line-spacing</w:t>
      </w:r>
    </w:p>
    <w:p w14:paraId="488D75DD" w14:textId="77777777" w:rsidR="00A04170" w:rsidRDefault="00A04170" w:rsidP="00A04170">
      <w:pPr>
        <w:pStyle w:val="ListParagraph"/>
        <w:ind w:left="1212"/>
        <w:rPr>
          <w:i/>
          <w:sz w:val="24"/>
          <w:szCs w:val="24"/>
        </w:rPr>
      </w:pPr>
    </w:p>
    <w:p w14:paraId="75EF7BAB" w14:textId="77777777" w:rsidR="00A04170" w:rsidRDefault="00A04170" w:rsidP="00A04170">
      <w:pPr>
        <w:pStyle w:val="ListParagraph"/>
        <w:ind w:left="1212"/>
        <w:rPr>
          <w:i/>
          <w:sz w:val="24"/>
          <w:szCs w:val="24"/>
        </w:rPr>
      </w:pPr>
    </w:p>
    <w:p w14:paraId="7F684DE5" w14:textId="77777777" w:rsidR="00A04170" w:rsidRDefault="00A04170" w:rsidP="00A04170">
      <w:pPr>
        <w:pStyle w:val="ListParagraph"/>
        <w:ind w:left="1212"/>
        <w:rPr>
          <w:i/>
          <w:sz w:val="24"/>
          <w:szCs w:val="24"/>
        </w:rPr>
      </w:pPr>
    </w:p>
    <w:p w14:paraId="5F815748" w14:textId="77777777" w:rsidR="00A04170" w:rsidRDefault="00A04170" w:rsidP="00A04170">
      <w:pPr>
        <w:pStyle w:val="ListParagraph"/>
        <w:ind w:left="1212"/>
        <w:rPr>
          <w:i/>
          <w:sz w:val="24"/>
          <w:szCs w:val="24"/>
        </w:rPr>
      </w:pPr>
    </w:p>
    <w:p w14:paraId="06685AF6" w14:textId="08528A73" w:rsidR="006215E6" w:rsidRDefault="002476E0" w:rsidP="006215E6">
      <w:pPr>
        <w:pStyle w:val="Heading2"/>
      </w:pPr>
      <w:bookmarkStart w:id="24" w:name="_Toc321063894"/>
      <w:r>
        <w:t>4.2</w:t>
      </w:r>
      <w:r w:rsidR="006215E6">
        <w:t xml:space="preserve"> System architecture</w:t>
      </w:r>
      <w:bookmarkEnd w:id="24"/>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xml:space="preserve">’ variable in </w:t>
      </w:r>
      <w:r>
        <w:lastRenderedPageBreak/>
        <w:t>order to find auto-complete suggestions and to colour certain elements to produce a syntax highlighting effect.</w:t>
      </w:r>
    </w:p>
    <w:p w14:paraId="473F7C76" w14:textId="14558C65" w:rsidR="006215E6" w:rsidRDefault="006215E6" w:rsidP="006215E6">
      <w:r>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r>
        <w:rPr>
          <w:sz w:val="22"/>
        </w:rPr>
        <w:t>4.2</w:t>
      </w:r>
      <w:r w:rsidRPr="000D3964">
        <w:rPr>
          <w:sz w:val="22"/>
        </w:rPr>
        <w:t xml:space="preserve"> </w:t>
      </w:r>
      <w:r>
        <w:rPr>
          <w:sz w:val="22"/>
        </w:rPr>
        <w:t>Modular design</w:t>
      </w:r>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r>
        <w:rPr>
          <w:sz w:val="22"/>
        </w:rPr>
        <w:t>4.3</w:t>
      </w:r>
      <w:r w:rsidRPr="000D3964">
        <w:rPr>
          <w:sz w:val="22"/>
        </w:rPr>
        <w:t xml:space="preserve"> </w:t>
      </w:r>
      <w:r>
        <w:rPr>
          <w:sz w:val="22"/>
        </w:rPr>
        <w:t>System functionality</w:t>
      </w:r>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 xml:space="preserve">to </w:t>
      </w:r>
      <w:r w:rsidR="00AA3C4A">
        <w:lastRenderedPageBreak/>
        <w:t>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t>
      </w:r>
      <w:proofErr w:type="gramStart"/>
      <w:r>
        <w:t>with</w:t>
      </w:r>
      <w:proofErr w:type="gramEnd"/>
      <w:r>
        <w:t xml:space="preserve">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4C523907" w14:textId="5629BB9B" w:rsidR="002222D7" w:rsidRDefault="001C0676" w:rsidP="001918C5">
      <w:pPr>
        <w:spacing w:line="210" w:lineRule="atLeast"/>
      </w:pPr>
      <w:r>
        <w:lastRenderedPageBreak/>
        <w:t xml:space="preserve">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646ACE3B" w14:textId="77777777" w:rsidR="0081252D" w:rsidRPr="00C2202E" w:rsidRDefault="0081252D" w:rsidP="001918C5">
      <w:pPr>
        <w:spacing w:line="210" w:lineRule="atLeast"/>
      </w:pPr>
    </w:p>
    <w:p w14:paraId="10005090" w14:textId="61F192ED" w:rsidR="004C38FE" w:rsidRDefault="00D626B3" w:rsidP="004C38FE">
      <w:pPr>
        <w:pStyle w:val="Heading2"/>
      </w:pPr>
      <w:r>
        <w:t>4</w:t>
      </w:r>
      <w:r w:rsidR="002476E0">
        <w:t>.3</w:t>
      </w:r>
      <w:r w:rsidR="004C38FE">
        <w:t xml:space="preserve"> User interface</w:t>
      </w:r>
      <w:bookmarkEnd w:id="23"/>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w:t>
      </w:r>
      <w:r w:rsidR="002D13D9">
        <w:lastRenderedPageBreak/>
        <w:t xml:space="preserve">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w:t>
      </w:r>
      <w:r>
        <w:lastRenderedPageBreak/>
        <w:t xml:space="preserve">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lastRenderedPageBreak/>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5" w:name="_Toc321063895"/>
      <w:r>
        <w:t>4.4</w:t>
      </w:r>
      <w:r w:rsidR="00851CE6">
        <w:t xml:space="preserve"> System implementation</w:t>
      </w:r>
      <w:bookmarkEnd w:id="25"/>
    </w:p>
    <w:p w14:paraId="35E1E974" w14:textId="60353047" w:rsidR="008F7857" w:rsidRDefault="008F7857" w:rsidP="008F7857">
      <w:pPr>
        <w:pStyle w:val="Heading2"/>
        <w:rPr>
          <w:sz w:val="22"/>
        </w:rPr>
      </w:pPr>
      <w:r>
        <w:rPr>
          <w:sz w:val="22"/>
        </w:rPr>
        <w:t>4.4.1</w:t>
      </w:r>
      <w:r w:rsidRPr="000D3964">
        <w:rPr>
          <w:sz w:val="22"/>
        </w:rPr>
        <w:t xml:space="preserve"> </w:t>
      </w:r>
      <w:r>
        <w:rPr>
          <w:sz w:val="22"/>
        </w:rPr>
        <w:t>Text editor</w:t>
      </w:r>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lastRenderedPageBreak/>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r w:rsidRPr="00CA38A8">
        <w:rPr>
          <w:color w:val="4F81BD" w:themeColor="accent1"/>
          <w:sz w:val="22"/>
        </w:rPr>
        <w:t>4.4.1.1 Syntax highlighting</w:t>
      </w:r>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lastRenderedPageBreak/>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45B4B" w14:textId="5E2F3538" w:rsidR="00794F3E"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4669CC76" w14:textId="77777777" w:rsidR="00622DF2" w:rsidRDefault="00622DF2" w:rsidP="00672DCC"/>
    <w:p w14:paraId="141385FE" w14:textId="77777777" w:rsidR="003E367A" w:rsidRDefault="003E367A" w:rsidP="00672DCC"/>
    <w:p w14:paraId="4C0824DC" w14:textId="77777777" w:rsidR="003E367A" w:rsidRDefault="003E367A" w:rsidP="00672DCC"/>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r w:rsidRPr="00CA38A8">
        <w:rPr>
          <w:color w:val="4F81BD" w:themeColor="accent1"/>
          <w:sz w:val="22"/>
        </w:rPr>
        <w:lastRenderedPageBreak/>
        <w:t>4.4.1.2 Auto completion</w:t>
      </w:r>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r w:rsidRPr="00CA38A8">
        <w:rPr>
          <w:color w:val="4F81BD" w:themeColor="accent1"/>
          <w:sz w:val="22"/>
        </w:rPr>
        <w:t>4.4.1.3 Editing functionality</w:t>
      </w:r>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480604">
      <w:pPr>
        <w:pStyle w:val="ListParagraph"/>
        <w:numPr>
          <w:ilvl w:val="0"/>
          <w:numId w:val="36"/>
        </w:numPr>
      </w:pPr>
      <w:r>
        <w:t>Regular expression search and replace</w:t>
      </w:r>
    </w:p>
    <w:p w14:paraId="7BA25B37" w14:textId="63A27614" w:rsidR="00480604" w:rsidRDefault="00480604" w:rsidP="00480604">
      <w:pPr>
        <w:pStyle w:val="ListParagraph"/>
        <w:numPr>
          <w:ilvl w:val="0"/>
          <w:numId w:val="36"/>
        </w:numPr>
      </w:pPr>
      <w:r>
        <w:t>Auto-indenting</w:t>
      </w:r>
    </w:p>
    <w:p w14:paraId="148E3D1C" w14:textId="715DD284" w:rsidR="00233F43" w:rsidRDefault="00233F43" w:rsidP="00480604">
      <w:pPr>
        <w:pStyle w:val="ListParagraph"/>
        <w:numPr>
          <w:ilvl w:val="0"/>
          <w:numId w:val="36"/>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lastRenderedPageBreak/>
        <w:drawing>
          <wp:inline distT="0" distB="0" distL="0" distR="0" wp14:anchorId="0ADE440B" wp14:editId="6CC5D509">
            <wp:extent cx="4191000" cy="1552487"/>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195826" cy="1554275"/>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the 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lastRenderedPageBreak/>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2948C4A5" w14:textId="7154CF6C" w:rsidR="00CE1A6D"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5DA6504D" w14:textId="77777777" w:rsidR="007567EB" w:rsidRDefault="007567EB" w:rsidP="00B33359"/>
    <w:p w14:paraId="18A13D8D" w14:textId="4D99812B" w:rsidR="008F7857" w:rsidRDefault="00F637EA" w:rsidP="008F7857">
      <w:pPr>
        <w:pStyle w:val="Heading2"/>
        <w:rPr>
          <w:sz w:val="22"/>
        </w:rPr>
      </w:pPr>
      <w:r>
        <w:rPr>
          <w:sz w:val="22"/>
        </w:rPr>
        <w:t>4.4.2</w:t>
      </w:r>
      <w:r w:rsidR="008F7857" w:rsidRPr="000D3964">
        <w:rPr>
          <w:sz w:val="22"/>
        </w:rPr>
        <w:t xml:space="preserve"> </w:t>
      </w:r>
      <w:r w:rsidR="008F7857">
        <w:rPr>
          <w:sz w:val="22"/>
        </w:rPr>
        <w:t>Plug-in system</w:t>
      </w:r>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lastRenderedPageBreak/>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editing 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r>
        <w:rPr>
          <w:color w:val="4F81BD" w:themeColor="accent1"/>
          <w:sz w:val="22"/>
        </w:rPr>
        <w:t>4.4.2.1</w:t>
      </w:r>
      <w:r w:rsidRPr="00CA38A8">
        <w:rPr>
          <w:color w:val="4F81BD" w:themeColor="accent1"/>
          <w:sz w:val="22"/>
        </w:rPr>
        <w:t xml:space="preserve"> </w:t>
      </w:r>
      <w:r>
        <w:rPr>
          <w:color w:val="4F81BD" w:themeColor="accent1"/>
          <w:sz w:val="22"/>
        </w:rPr>
        <w:t>Language support plug-ins</w:t>
      </w:r>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lastRenderedPageBreak/>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r>
        <w:rPr>
          <w:sz w:val="22"/>
        </w:rPr>
        <w:t>4.4.3</w:t>
      </w:r>
      <w:r w:rsidRPr="000D3964">
        <w:rPr>
          <w:sz w:val="22"/>
        </w:rPr>
        <w:t xml:space="preserve"> </w:t>
      </w:r>
      <w:r>
        <w:rPr>
          <w:sz w:val="22"/>
        </w:rPr>
        <w:t>File tree</w:t>
      </w:r>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lastRenderedPageBreak/>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7BF9F476">
            <wp:extent cx="1257300" cy="1676400"/>
            <wp:effectExtent l="0" t="0" r="12700"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58642" cy="1678189"/>
                    </a:xfrm>
                    <a:prstGeom prst="rect">
                      <a:avLst/>
                    </a:prstGeom>
                    <a:noFill/>
                    <a:ln>
                      <a:noFill/>
                    </a:ln>
                  </pic:spPr>
                </pic:pic>
              </a:graphicData>
            </a:graphic>
          </wp:inline>
        </w:drawing>
      </w:r>
      <w:r>
        <w:rPr>
          <w:noProof/>
          <w:lang w:val="en-US" w:eastAsia="en-US"/>
        </w:rPr>
        <w:drawing>
          <wp:inline distT="0" distB="0" distL="0" distR="0" wp14:anchorId="23AFA977" wp14:editId="3776ADC7">
            <wp:extent cx="1233952" cy="1679905"/>
            <wp:effectExtent l="0" t="0" r="10795"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3952" cy="1679905"/>
                    </a:xfrm>
                    <a:prstGeom prst="rect">
                      <a:avLst/>
                    </a:prstGeom>
                    <a:noFill/>
                    <a:ln>
                      <a:noFill/>
                    </a:ln>
                  </pic:spPr>
                </pic:pic>
              </a:graphicData>
            </a:graphic>
          </wp:inline>
        </w:drawing>
      </w:r>
    </w:p>
    <w:p w14:paraId="12D691C8" w14:textId="18189871" w:rsidR="00FA4636" w:rsidRDefault="00FA4636" w:rsidP="007567EB">
      <w:pPr>
        <w:spacing w:line="210" w:lineRule="atLeast"/>
        <w:jc w:val="center"/>
        <w:rPr>
          <w:color w:val="365F91" w:themeColor="accent1" w:themeShade="BF"/>
        </w:rPr>
      </w:pPr>
      <w:r>
        <w:rPr>
          <w:color w:val="365F91" w:themeColor="accent1" w:themeShade="BF"/>
        </w:rPr>
        <w:t>Figure 4.4.3.3 –Able’s file tree populated with documents folder</w:t>
      </w:r>
    </w:p>
    <w:p w14:paraId="30881A82" w14:textId="77777777" w:rsidR="00624260" w:rsidRDefault="00624260" w:rsidP="007567EB">
      <w:pPr>
        <w:spacing w:line="210" w:lineRule="atLeast"/>
        <w:jc w:val="center"/>
        <w:rPr>
          <w:color w:val="365F91" w:themeColor="accent1" w:themeShade="BF"/>
        </w:rPr>
      </w:pPr>
    </w:p>
    <w:p w14:paraId="706DBF1F" w14:textId="77777777" w:rsidR="00624260" w:rsidRPr="007567EB" w:rsidRDefault="00624260" w:rsidP="007567EB">
      <w:pPr>
        <w:spacing w:line="210" w:lineRule="atLeast"/>
        <w:jc w:val="center"/>
        <w:rPr>
          <w:color w:val="365F91" w:themeColor="accent1" w:themeShade="BF"/>
        </w:rPr>
      </w:pPr>
    </w:p>
    <w:p w14:paraId="260FFADE" w14:textId="7B9C112B" w:rsidR="00B47021" w:rsidRDefault="00D626B3" w:rsidP="00D032DD">
      <w:pPr>
        <w:pStyle w:val="Heading2"/>
      </w:pPr>
      <w:bookmarkStart w:id="26" w:name="_Toc321063897"/>
      <w:r>
        <w:lastRenderedPageBreak/>
        <w:t>4</w:t>
      </w:r>
      <w:r w:rsidR="002476E0">
        <w:t>.5</w:t>
      </w:r>
      <w:r w:rsidR="00CA6276">
        <w:t xml:space="preserve"> Testing</w:t>
      </w:r>
      <w:bookmarkEnd w:id="26"/>
      <w:r w:rsidR="00CA6276">
        <w:t xml:space="preserve"> </w:t>
      </w:r>
    </w:p>
    <w:p w14:paraId="52065100" w14:textId="632425C8" w:rsidR="00E12FB8" w:rsidRPr="00E12FB8" w:rsidRDefault="00E12FB8" w:rsidP="00E12FB8">
      <w:pPr>
        <w:pStyle w:val="Heading2"/>
        <w:rPr>
          <w:sz w:val="22"/>
        </w:rPr>
      </w:pPr>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27" w:name="_Toc321063898"/>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bookmarkEnd w:id="27"/>
      <w:r w:rsidR="001E0E64">
        <w:rPr>
          <w:sz w:val="22"/>
        </w:rPr>
        <w:t xml:space="preserve"> testing</w:t>
      </w:r>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Pr="00CA627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lastRenderedPageBreak/>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6D48FBD3" w14:textId="77777777" w:rsidR="009C491C" w:rsidRDefault="009C491C" w:rsidP="00406A45"/>
    <w:p w14:paraId="23F1B521" w14:textId="77777777" w:rsidR="009C491C" w:rsidRDefault="009C491C" w:rsidP="00406A45"/>
    <w:p w14:paraId="0ABE86FD" w14:textId="77777777" w:rsidR="009C491C" w:rsidRDefault="009C491C" w:rsidP="00406A45"/>
    <w:p w14:paraId="4A4D3CC6" w14:textId="77777777" w:rsidR="009C491C" w:rsidRDefault="009C491C" w:rsidP="00406A45"/>
    <w:p w14:paraId="10215FDC" w14:textId="77777777" w:rsidR="009C491C" w:rsidRDefault="009C491C" w:rsidP="00406A45"/>
    <w:p w14:paraId="6B672BEC" w14:textId="77777777" w:rsidR="009C491C" w:rsidRDefault="009C491C" w:rsidP="00406A45"/>
    <w:p w14:paraId="700CF4FE" w14:textId="77777777" w:rsidR="009C491C" w:rsidRDefault="009C491C" w:rsidP="00406A45"/>
    <w:p w14:paraId="2B7B84A6" w14:textId="77777777" w:rsidR="00624260" w:rsidRDefault="00624260" w:rsidP="00406A45"/>
    <w:p w14:paraId="3C9CA84D" w14:textId="77777777" w:rsidR="00624260" w:rsidRDefault="00624260" w:rsidP="00406A45"/>
    <w:p w14:paraId="60F15D33" w14:textId="77777777" w:rsidR="00624260" w:rsidRDefault="00624260" w:rsidP="00406A45"/>
    <w:p w14:paraId="24AF5CD9" w14:textId="77777777" w:rsidR="009C491C" w:rsidRDefault="009C491C" w:rsidP="00406A45"/>
    <w:p w14:paraId="499CAD26" w14:textId="3B524A59" w:rsidR="001E0E64" w:rsidRDefault="001E0E64" w:rsidP="001E0E64">
      <w:pPr>
        <w:pStyle w:val="Heading2"/>
        <w:rPr>
          <w:sz w:val="22"/>
        </w:rPr>
      </w:pPr>
      <w:r>
        <w:rPr>
          <w:sz w:val="22"/>
        </w:rPr>
        <w:t>4</w:t>
      </w:r>
      <w:r w:rsidRPr="000D3964">
        <w:rPr>
          <w:sz w:val="22"/>
        </w:rPr>
        <w:t>.</w:t>
      </w:r>
      <w:r>
        <w:rPr>
          <w:sz w:val="22"/>
        </w:rPr>
        <w:t>5.2</w:t>
      </w:r>
      <w:r w:rsidRPr="000D3964">
        <w:rPr>
          <w:sz w:val="22"/>
        </w:rPr>
        <w:t xml:space="preserve"> </w:t>
      </w:r>
      <w:r>
        <w:rPr>
          <w:sz w:val="22"/>
        </w:rPr>
        <w:t>Functional testing</w:t>
      </w:r>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Load theme from AssetManager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02F7F41E" w14:textId="75288AD8" w:rsidR="000C348B"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2DFF1590" w14:textId="77777777" w:rsidR="009C491C" w:rsidRDefault="009C491C" w:rsidP="00406A45"/>
    <w:p w14:paraId="2DEAF3CE" w14:textId="77777777" w:rsidR="009C491C" w:rsidRDefault="009C491C" w:rsidP="00406A45"/>
    <w:p w14:paraId="2997EC0C" w14:textId="77777777" w:rsidR="009C491C" w:rsidRDefault="009C491C" w:rsidP="00406A45"/>
    <w:p w14:paraId="44474367" w14:textId="77777777" w:rsidR="009C491C" w:rsidRDefault="009C491C" w:rsidP="00406A45"/>
    <w:p w14:paraId="7CF1A559" w14:textId="77777777" w:rsidR="009C491C" w:rsidRDefault="009C491C" w:rsidP="00406A45"/>
    <w:p w14:paraId="7033D48B" w14:textId="0405E84B" w:rsidR="000C348B" w:rsidRDefault="000C348B" w:rsidP="000C348B">
      <w:pPr>
        <w:pStyle w:val="Heading2"/>
      </w:pPr>
      <w:r>
        <w:t>5 Critical evaluation</w:t>
      </w:r>
    </w:p>
    <w:p w14:paraId="5D97C05D" w14:textId="323556EE" w:rsidR="002769CD" w:rsidRDefault="002769CD" w:rsidP="002769CD">
      <w:pPr>
        <w:pStyle w:val="Heading2"/>
        <w:rPr>
          <w:sz w:val="22"/>
        </w:rPr>
      </w:pPr>
      <w:r>
        <w:rPr>
          <w:sz w:val="22"/>
        </w:rPr>
        <w:t>5.1</w:t>
      </w:r>
      <w:r w:rsidRPr="000D3964">
        <w:rPr>
          <w:sz w:val="22"/>
        </w:rPr>
        <w:t xml:space="preserve"> </w:t>
      </w:r>
      <w:r>
        <w:rPr>
          <w:sz w:val="22"/>
        </w:rPr>
        <w:t>Project Achievements</w:t>
      </w:r>
    </w:p>
    <w:p w14:paraId="13A86E68" w14:textId="31D259DE" w:rsidR="00DE6AD1" w:rsidRDefault="00DE6AD1" w:rsidP="00DE6AD1">
      <w:r>
        <w:t>Section 2.1 of this report outlined the planned aims and objectives of this project. The sectioned detailed both primary and secondary objectives. In this section I will compare the final results against these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047367">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77777777" w:rsidR="00047367" w:rsidRPr="009F6A87" w:rsidRDefault="00047367" w:rsidP="00B954C4">
            <w:r w:rsidRPr="009F6A87">
              <w:t>Theme to be automatically loaded and applied to the software. Welcome screen to be displayed with logo and buttons</w:t>
            </w:r>
          </w:p>
        </w:tc>
        <w:tc>
          <w:tcPr>
            <w:tcW w:w="2291" w:type="dxa"/>
            <w:tcBorders>
              <w:left w:val="single" w:sz="4" w:space="0" w:color="7F7F7F" w:themeColor="text1" w:themeTint="80"/>
              <w:bottom w:val="nil"/>
            </w:tcBorders>
            <w:shd w:val="clear" w:color="auto" w:fill="B8CCE4" w:themeFill="accent1" w:themeFillTint="66"/>
            <w:vAlign w:val="center"/>
          </w:tcPr>
          <w:p w14:paraId="2FCDDA7A" w14:textId="77777777" w:rsidR="00047367" w:rsidRDefault="00047367" w:rsidP="00B954C4">
            <w:pPr>
              <w:jc w:val="center"/>
            </w:pPr>
            <w:r>
              <w:t>Exp</w:t>
            </w:r>
            <w:bookmarkStart w:id="28" w:name="_GoBack"/>
            <w:bookmarkEnd w:id="28"/>
            <w:r>
              <w:t>ected</w:t>
            </w:r>
          </w:p>
        </w:tc>
      </w:tr>
      <w:tr w:rsidR="00047367" w14:paraId="3F4B312B" w14:textId="77777777" w:rsidTr="00047367">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154963D"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48FB8C83" w14:textId="77777777" w:rsidR="00047367" w:rsidRDefault="00047367" w:rsidP="00B954C4">
            <w:r>
              <w:t xml:space="preserve">All items including: files, folders, sub-files and sub-files. To be available for interaction.  </w:t>
            </w:r>
          </w:p>
        </w:tc>
        <w:tc>
          <w:tcPr>
            <w:tcW w:w="2291" w:type="dxa"/>
            <w:tcBorders>
              <w:top w:val="nil"/>
              <w:left w:val="single" w:sz="4" w:space="0" w:color="7F7F7F" w:themeColor="text1" w:themeTint="80"/>
              <w:bottom w:val="nil"/>
            </w:tcBorders>
            <w:shd w:val="clear" w:color="auto" w:fill="8DB3E2" w:themeFill="text2" w:themeFillTint="66"/>
            <w:vAlign w:val="center"/>
          </w:tcPr>
          <w:p w14:paraId="754A527B" w14:textId="77777777" w:rsidR="00047367" w:rsidRDefault="00047367" w:rsidP="00B954C4">
            <w:pPr>
              <w:jc w:val="center"/>
            </w:pPr>
            <w:r>
              <w:t>Expected</w:t>
            </w:r>
          </w:p>
        </w:tc>
      </w:tr>
      <w:tr w:rsidR="00047367" w14:paraId="3BCA6E04" w14:textId="77777777" w:rsidTr="00047367">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B7619BC"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77777777" w:rsidR="00047367" w:rsidRDefault="00047367" w:rsidP="00B954C4">
            <w:r>
              <w:t>Tab added to tab-bar widget. Code displayed in editing window. Syntax-highlighting applied (If language support available)</w:t>
            </w:r>
          </w:p>
        </w:tc>
        <w:tc>
          <w:tcPr>
            <w:tcW w:w="2291" w:type="dxa"/>
            <w:tcBorders>
              <w:top w:val="nil"/>
              <w:left w:val="single" w:sz="4" w:space="0" w:color="7F7F7F" w:themeColor="text1" w:themeTint="80"/>
              <w:bottom w:val="nil"/>
            </w:tcBorders>
            <w:shd w:val="clear" w:color="auto" w:fill="B8CCE4" w:themeFill="accent1" w:themeFillTint="66"/>
            <w:vAlign w:val="center"/>
          </w:tcPr>
          <w:p w14:paraId="0A7B6B27" w14:textId="77777777" w:rsidR="00047367" w:rsidRDefault="00047367" w:rsidP="00B954C4">
            <w:pPr>
              <w:jc w:val="center"/>
            </w:pPr>
            <w:r>
              <w:t>Expected</w:t>
            </w:r>
          </w:p>
        </w:tc>
      </w:tr>
      <w:tr w:rsidR="00047367" w14:paraId="2AE39E03" w14:textId="77777777" w:rsidTr="00047367">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77777777" w:rsidR="00047367" w:rsidRDefault="00047367" w:rsidP="00B954C4">
            <w:r>
              <w:t>File located in system directory and update with the exact results taken from the editing window</w:t>
            </w:r>
          </w:p>
        </w:tc>
        <w:tc>
          <w:tcPr>
            <w:tcW w:w="2291" w:type="dxa"/>
            <w:tcBorders>
              <w:top w:val="nil"/>
              <w:left w:val="single" w:sz="4" w:space="0" w:color="7F7F7F" w:themeColor="text1" w:themeTint="80"/>
              <w:bottom w:val="nil"/>
            </w:tcBorders>
            <w:shd w:val="clear" w:color="auto" w:fill="8DB3E2" w:themeFill="text2" w:themeFillTint="66"/>
            <w:vAlign w:val="center"/>
          </w:tcPr>
          <w:p w14:paraId="5ADB51F2" w14:textId="77777777" w:rsidR="00047367" w:rsidRDefault="00047367" w:rsidP="00B954C4">
            <w:pPr>
              <w:jc w:val="center"/>
            </w:pPr>
            <w:r>
              <w:t>Expected</w:t>
            </w:r>
          </w:p>
        </w:tc>
      </w:tr>
      <w:tr w:rsidR="00047367" w14:paraId="290A32EA" w14:textId="77777777" w:rsidTr="00047367">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37CCE8A1" w:rsidR="00047367" w:rsidRDefault="00047367" w:rsidP="00047367">
            <w:r>
              <w:t>Change theme</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AE1BDD4" w:rsidR="00047367" w:rsidRDefault="00047367" w:rsidP="00047367">
            <w:pPr>
              <w:jc w:val="center"/>
            </w:pPr>
            <w:r>
              <w:t>Change theme</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77777777" w:rsidR="00047367" w:rsidRDefault="00047367" w:rsidP="00B954C4">
            <w:r>
              <w:t>Load theme from AssetManager class and instantly apply to all widgets and interfaces.</w:t>
            </w:r>
          </w:p>
        </w:tc>
        <w:tc>
          <w:tcPr>
            <w:tcW w:w="2291" w:type="dxa"/>
            <w:tcBorders>
              <w:top w:val="nil"/>
              <w:left w:val="single" w:sz="4" w:space="0" w:color="7F7F7F" w:themeColor="text1" w:themeTint="80"/>
              <w:bottom w:val="nil"/>
            </w:tcBorders>
            <w:shd w:val="clear" w:color="auto" w:fill="B8CCE4" w:themeFill="accent1" w:themeFillTint="66"/>
            <w:vAlign w:val="center"/>
          </w:tcPr>
          <w:p w14:paraId="29B53DA2" w14:textId="77777777" w:rsidR="00047367" w:rsidRDefault="00047367" w:rsidP="00B954C4">
            <w:pPr>
              <w:jc w:val="center"/>
            </w:pPr>
            <w:r>
              <w:t>Expected</w:t>
            </w:r>
          </w:p>
        </w:tc>
      </w:tr>
      <w:tr w:rsidR="00047367" w14:paraId="0D00EF08" w14:textId="77777777" w:rsidTr="00047367">
        <w:tc>
          <w:tcPr>
            <w:tcW w:w="1951" w:type="dxa"/>
            <w:tcBorders>
              <w:top w:val="nil"/>
              <w:bottom w:val="single" w:sz="4" w:space="0" w:color="auto"/>
              <w:right w:val="single" w:sz="4" w:space="0" w:color="7F7F7F" w:themeColor="text1" w:themeTint="80"/>
            </w:tcBorders>
            <w:shd w:val="clear" w:color="auto" w:fill="8DB3E2" w:themeFill="text2" w:themeFillTint="66"/>
            <w:vAlign w:val="center"/>
          </w:tcPr>
          <w:p w14:paraId="279CD69C" w14:textId="2257993B" w:rsidR="00047367" w:rsidRDefault="00047367" w:rsidP="00047367">
            <w:r>
              <w:t>Change editor language</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8DB3E2" w:themeFill="text2" w:themeFillTint="66"/>
            <w:vAlign w:val="center"/>
          </w:tcPr>
          <w:p w14:paraId="0750044B" w14:textId="4D253631" w:rsidR="00047367" w:rsidRDefault="00047367" w:rsidP="00047367">
            <w:pPr>
              <w:jc w:val="center"/>
            </w:pPr>
            <w:r>
              <w:t>Change editor language</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8DB3E2" w:themeFill="text2" w:themeFillTint="66"/>
            <w:vAlign w:val="center"/>
          </w:tcPr>
          <w:p w14:paraId="23C15716" w14:textId="77777777" w:rsidR="00047367" w:rsidRDefault="00047367" w:rsidP="00B954C4">
            <w:r>
              <w:t>Instantly update all contents contained in editing window with the newly loaded syntax highlighting rules.</w:t>
            </w:r>
          </w:p>
        </w:tc>
        <w:tc>
          <w:tcPr>
            <w:tcW w:w="2291" w:type="dxa"/>
            <w:tcBorders>
              <w:top w:val="nil"/>
              <w:left w:val="single" w:sz="4" w:space="0" w:color="7F7F7F" w:themeColor="text1" w:themeTint="80"/>
              <w:bottom w:val="single" w:sz="4" w:space="0" w:color="auto"/>
            </w:tcBorders>
            <w:shd w:val="clear" w:color="auto" w:fill="8DB3E2" w:themeFill="text2" w:themeFillTint="66"/>
            <w:vAlign w:val="center"/>
          </w:tcPr>
          <w:p w14:paraId="4B36B66A" w14:textId="77777777" w:rsidR="00047367" w:rsidRDefault="00047367" w:rsidP="00B954C4">
            <w:pPr>
              <w:jc w:val="center"/>
            </w:pPr>
            <w:r>
              <w:t>Expected</w:t>
            </w:r>
          </w:p>
        </w:tc>
      </w:tr>
    </w:tbl>
    <w:p w14:paraId="315F2403" w14:textId="77777777" w:rsidR="00B954C4" w:rsidRDefault="00B954C4" w:rsidP="00DE6AD1"/>
    <w:p w14:paraId="050D2A2E" w14:textId="77777777" w:rsidR="00DE6AD1" w:rsidRPr="00DE6AD1" w:rsidRDefault="00DE6AD1" w:rsidP="00DE6AD1"/>
    <w:p w14:paraId="72CB0CCE" w14:textId="679652AE" w:rsidR="002769CD" w:rsidRDefault="002769CD" w:rsidP="002769CD">
      <w:pPr>
        <w:pStyle w:val="Heading2"/>
        <w:rPr>
          <w:sz w:val="22"/>
        </w:rPr>
      </w:pPr>
      <w:r>
        <w:rPr>
          <w:sz w:val="22"/>
        </w:rPr>
        <w:t>5.2</w:t>
      </w:r>
      <w:r w:rsidRPr="000D3964">
        <w:rPr>
          <w:sz w:val="22"/>
        </w:rPr>
        <w:t xml:space="preserve"> </w:t>
      </w:r>
      <w:r>
        <w:rPr>
          <w:sz w:val="22"/>
        </w:rPr>
        <w:t>Further development</w:t>
      </w:r>
    </w:p>
    <w:p w14:paraId="0CEECC7C" w14:textId="42AE96D8" w:rsidR="002769CD" w:rsidRDefault="002769CD" w:rsidP="002769CD">
      <w:pPr>
        <w:pStyle w:val="Heading2"/>
        <w:rPr>
          <w:sz w:val="22"/>
        </w:rPr>
      </w:pPr>
      <w:r>
        <w:rPr>
          <w:sz w:val="22"/>
        </w:rPr>
        <w:t>5.3</w:t>
      </w:r>
      <w:r w:rsidRPr="000D3964">
        <w:rPr>
          <w:sz w:val="22"/>
        </w:rPr>
        <w:t xml:space="preserve"> </w:t>
      </w:r>
      <w:r>
        <w:rPr>
          <w:sz w:val="22"/>
        </w:rPr>
        <w:t>Personal reflection</w:t>
      </w:r>
    </w:p>
    <w:p w14:paraId="23C90B81" w14:textId="77777777" w:rsidR="002769CD" w:rsidRPr="002769CD" w:rsidRDefault="002769CD" w:rsidP="002769CD"/>
    <w:p w14:paraId="7D5CE7C1" w14:textId="77777777" w:rsidR="000C348B" w:rsidRPr="004C38FE" w:rsidRDefault="000C348B" w:rsidP="00406A45"/>
    <w:p w14:paraId="27F3D338" w14:textId="77777777" w:rsidR="00FB2C33" w:rsidRDefault="00FB2C33" w:rsidP="000B2281">
      <w:pPr>
        <w:sectPr w:rsidR="00FB2C33" w:rsidSect="003A7AB9">
          <w:headerReference w:type="default" r:id="rId77"/>
          <w:pgSz w:w="11906" w:h="16838"/>
          <w:pgMar w:top="1361" w:right="1440" w:bottom="1361" w:left="1440" w:header="708" w:footer="708" w:gutter="0"/>
          <w:cols w:space="708"/>
          <w:docGrid w:linePitch="360"/>
        </w:sectPr>
      </w:pPr>
    </w:p>
    <w:p w14:paraId="4A428706" w14:textId="6891999F" w:rsidR="000E72A3" w:rsidRDefault="00185E51" w:rsidP="000E72A3">
      <w:pPr>
        <w:pStyle w:val="Heading1"/>
        <w:ind w:firstLine="720"/>
      </w:pPr>
      <w:bookmarkStart w:id="29" w:name="_Toc321063899"/>
      <w:r>
        <w:lastRenderedPageBreak/>
        <w:t>5</w:t>
      </w:r>
      <w:r w:rsidR="00CF0113">
        <w:t xml:space="preserve">. </w:t>
      </w:r>
      <w:r w:rsidR="000B2281">
        <w:t>Task List</w:t>
      </w:r>
      <w:bookmarkEnd w:id="29"/>
    </w:p>
    <w:p w14:paraId="098E03EC" w14:textId="2B5EDD9B" w:rsidR="00D34E33" w:rsidRPr="002D2984" w:rsidRDefault="00185E51" w:rsidP="00097B9E">
      <w:pPr>
        <w:pStyle w:val="Heading2"/>
      </w:pPr>
      <w:bookmarkStart w:id="30" w:name="_Toc321063900"/>
      <w:r>
        <w:t>5</w:t>
      </w:r>
      <w:r w:rsidR="00D34E33">
        <w:t>.1 Personal task list</w:t>
      </w:r>
      <w:bookmarkEnd w:id="30"/>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491CEA" w14:paraId="1F873099" w14:textId="77777777" w:rsidTr="00494B3E">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2A85C12" w14:textId="65EA7FBE"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FE10065" w14:textId="7E8BE0CD" w:rsidR="00491CEA" w:rsidRPr="00240C9B" w:rsidRDefault="00491CEA" w:rsidP="00491CEA">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73E9A66" w14:textId="77777777" w:rsidR="00491CEA" w:rsidRDefault="00491CEA" w:rsidP="00491CEA">
            <w:pPr>
              <w:pStyle w:val="ListParagraph"/>
              <w:spacing w:line="210" w:lineRule="atLeast"/>
              <w:ind w:left="0"/>
              <w:jc w:val="center"/>
              <w:rPr>
                <w:color w:val="FFFFFF" w:themeColor="background1"/>
              </w:rPr>
            </w:pPr>
            <w:r>
              <w:rPr>
                <w:color w:val="FFFFFF" w:themeColor="background1"/>
              </w:rPr>
              <w:t>Duration</w:t>
            </w:r>
          </w:p>
          <w:p w14:paraId="35D90539" w14:textId="17B61C50"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90336F9" w14:textId="20360262" w:rsidR="00491CEA" w:rsidRPr="00240C9B" w:rsidRDefault="00491CEA" w:rsidP="00491CEA">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9F6C888" w14:textId="3C281412" w:rsidR="00491CEA" w:rsidRPr="00240C9B" w:rsidRDefault="00491CEA" w:rsidP="00491CEA">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380E8167" w14:textId="5CD9C167" w:rsidR="00491CEA" w:rsidRPr="00240C9B" w:rsidRDefault="00491CEA" w:rsidP="00491CEA">
            <w:pPr>
              <w:pStyle w:val="ListParagraph"/>
              <w:spacing w:line="210" w:lineRule="atLeast"/>
              <w:ind w:left="0"/>
              <w:jc w:val="center"/>
              <w:rPr>
                <w:color w:val="FFFFFF" w:themeColor="background1"/>
              </w:rPr>
            </w:pPr>
            <w:r>
              <w:rPr>
                <w:color w:val="FFFFFF" w:themeColor="background1"/>
              </w:rPr>
              <w:t>Notes</w:t>
            </w:r>
          </w:p>
        </w:tc>
      </w:tr>
      <w:tr w:rsidR="00491CEA" w14:paraId="3AA3B43C" w14:textId="77777777" w:rsidTr="003E4AA0">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06031CE" w14:textId="063C9769" w:rsidR="00491CEA" w:rsidRDefault="00491CEA" w:rsidP="00491CEA">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563659C" w14:textId="0A0BEE90" w:rsidR="00491CEA" w:rsidRPr="00491CEA" w:rsidRDefault="00491CEA" w:rsidP="00491CEA">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13DC6DE" w14:textId="15801FD8"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A033180" w14:textId="0DE62F6F"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01</w:t>
            </w:r>
            <w:r w:rsidR="0071753E" w:rsidRPr="0071753E">
              <w:rPr>
                <w:color w:val="0D0D0D" w:themeColor="text1" w:themeTint="F2"/>
              </w:rPr>
              <w:t>/10/2015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78EE946" w14:textId="5E14EE42" w:rsidR="00491CEA" w:rsidRPr="0071753E" w:rsidRDefault="0071753E" w:rsidP="00491CEA">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3C8E5019" w14:textId="08179170" w:rsidR="00491CEA" w:rsidRDefault="00491CEA" w:rsidP="00491CEA">
            <w:pPr>
              <w:pStyle w:val="ListParagraph"/>
              <w:spacing w:line="210" w:lineRule="atLeast"/>
              <w:ind w:left="0"/>
              <w:jc w:val="center"/>
              <w:rPr>
                <w:color w:val="000000" w:themeColor="text1"/>
              </w:rPr>
            </w:pPr>
          </w:p>
        </w:tc>
      </w:tr>
      <w:tr w:rsidR="00C01FF2" w14:paraId="3B118C8D" w14:textId="77777777" w:rsidTr="00F503A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919B248" w14:textId="15DD784C" w:rsidR="00C01FF2" w:rsidRDefault="00494B3E" w:rsidP="00491CEA">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D97841" w14:textId="2834ABF3" w:rsidR="00C01FF2" w:rsidRPr="00491CEA" w:rsidRDefault="00494B3E" w:rsidP="00494B3E">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6E73871" w14:textId="1C0B9C14" w:rsidR="00C01FF2" w:rsidRPr="0071753E" w:rsidRDefault="00494B3E" w:rsidP="00494B3E">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6D374A" w14:textId="3530A936" w:rsidR="00C01FF2" w:rsidRPr="0071753E" w:rsidRDefault="00494B3E" w:rsidP="00494B3E">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BEF15D6" w14:textId="28F56C04" w:rsidR="00C01FF2" w:rsidRPr="0071753E" w:rsidRDefault="00494B3E" w:rsidP="00491CEA">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9512CC2" w14:textId="77777777" w:rsidR="00494B3E" w:rsidRDefault="00494B3E" w:rsidP="00491CEA">
            <w:pPr>
              <w:pStyle w:val="ListParagraph"/>
              <w:spacing w:line="210" w:lineRule="atLeast"/>
              <w:ind w:left="0"/>
              <w:jc w:val="center"/>
              <w:rPr>
                <w:color w:val="000000" w:themeColor="text1"/>
              </w:rPr>
            </w:pPr>
          </w:p>
          <w:p w14:paraId="3E256146" w14:textId="197BB165" w:rsidR="00C01FF2" w:rsidRDefault="00494B3E" w:rsidP="00491CEA">
            <w:pPr>
              <w:pStyle w:val="ListParagraph"/>
              <w:spacing w:line="210" w:lineRule="atLeast"/>
              <w:ind w:left="0"/>
              <w:jc w:val="center"/>
              <w:rPr>
                <w:color w:val="000000" w:themeColor="text1"/>
              </w:rPr>
            </w:pPr>
            <w:r>
              <w:rPr>
                <w:color w:val="000000" w:themeColor="text1"/>
              </w:rPr>
              <w:t>Lectures continue until exam revision begins</w:t>
            </w:r>
          </w:p>
        </w:tc>
      </w:tr>
      <w:tr w:rsidR="00491CEA" w14:paraId="009D1637" w14:textId="77777777" w:rsidTr="003E4AA0">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354643E1" w14:textId="39D29AE2" w:rsidR="00491CEA" w:rsidRDefault="00494B3E" w:rsidP="00491CEA">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63A6DFA9" w14:textId="07B551A9"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3DF36D5" w14:textId="4B6C9BF1"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473416" w14:textId="5165FB9C"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7A61E5D" w14:textId="0B4AE768"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5567865E" w14:textId="77777777" w:rsidR="0071753E" w:rsidRDefault="0071753E" w:rsidP="00491CEA">
            <w:pPr>
              <w:pStyle w:val="ListParagraph"/>
              <w:spacing w:line="210" w:lineRule="atLeast"/>
              <w:ind w:left="0"/>
              <w:jc w:val="center"/>
              <w:rPr>
                <w:color w:val="000000" w:themeColor="text1"/>
              </w:rPr>
            </w:pPr>
          </w:p>
          <w:p w14:paraId="32BFBC07" w14:textId="67EA102E" w:rsidR="00491CEA" w:rsidRDefault="00491CEA" w:rsidP="00491CEA">
            <w:pPr>
              <w:pStyle w:val="ListParagraph"/>
              <w:spacing w:line="210" w:lineRule="atLeast"/>
              <w:ind w:left="0"/>
              <w:jc w:val="center"/>
              <w:rPr>
                <w:color w:val="000000" w:themeColor="text1"/>
              </w:rPr>
            </w:pPr>
          </w:p>
        </w:tc>
      </w:tr>
      <w:tr w:rsidR="00491CEA" w:rsidRPr="00C01FF2" w14:paraId="79A3F301" w14:textId="77777777" w:rsidTr="003E4AA0">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569DBE7" w14:textId="2F5DF6E2" w:rsidR="00491CEA" w:rsidRDefault="00494B3E" w:rsidP="00491CEA">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6925EEEE" w14:textId="06BE78F4" w:rsidR="00491CEA" w:rsidRPr="00C01FF2" w:rsidRDefault="0071753E" w:rsidP="00491CEA">
            <w:pPr>
              <w:pStyle w:val="ListParagraph"/>
              <w:spacing w:line="210" w:lineRule="atLeast"/>
              <w:ind w:left="0"/>
              <w:jc w:val="center"/>
              <w:rPr>
                <w:color w:val="00B050"/>
              </w:rPr>
            </w:pPr>
            <w:r w:rsidRPr="00C01FF2">
              <w:rPr>
                <w:color w:val="0D0D0D" w:themeColor="text1" w:themeTint="F2"/>
              </w:rPr>
              <w:t>08341, 08348,08338 Revision</w:t>
            </w:r>
            <w:r w:rsidR="00207D84">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F4C06C6" w14:textId="25E26AE7"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2ACC813" w14:textId="352B5812"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9845B57" w14:textId="5ADE86B3" w:rsidR="00491CEA" w:rsidRPr="00C01FF2" w:rsidRDefault="00C01FF2" w:rsidP="00491CEA">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1B3612E" w14:textId="18388759" w:rsidR="00491CEA" w:rsidRPr="00C01FF2" w:rsidRDefault="00491CEA" w:rsidP="00491CEA">
            <w:pPr>
              <w:pStyle w:val="ListParagraph"/>
              <w:spacing w:line="210" w:lineRule="atLeast"/>
              <w:ind w:left="0"/>
              <w:jc w:val="center"/>
              <w:rPr>
                <w:color w:val="000000" w:themeColor="text1"/>
              </w:rPr>
            </w:pPr>
          </w:p>
        </w:tc>
      </w:tr>
      <w:tr w:rsidR="00C01FF2" w:rsidRPr="00C01FF2" w14:paraId="7196A1F3" w14:textId="77777777" w:rsidTr="000E72A3">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0066F370" w14:textId="299EB7F7"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895B335" w14:textId="6FFD0C8D"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7208AF7A" w14:textId="49045A9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240BE84" w14:textId="4714473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D9AB8B" w14:textId="77777777" w:rsidR="00C01FF2" w:rsidRPr="00C01FF2" w:rsidRDefault="00C01FF2" w:rsidP="00491CEA">
            <w:pPr>
              <w:pStyle w:val="ListParagraph"/>
              <w:spacing w:line="210" w:lineRule="atLeast"/>
              <w:ind w:left="0"/>
              <w:jc w:val="center"/>
              <w:rPr>
                <w:color w:val="FFFFFF" w:themeColor="background1"/>
              </w:rPr>
            </w:pPr>
          </w:p>
        </w:tc>
      </w:tr>
      <w:tr w:rsidR="00C91D21" w:rsidRPr="00C01FF2" w14:paraId="7C139C12" w14:textId="77777777" w:rsidTr="003E4AA0">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C94BDBA" w14:textId="0C5402E4" w:rsidR="00C91D21" w:rsidRPr="00C91D21" w:rsidRDefault="00C91D21" w:rsidP="00491CEA">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DC435F6" w14:textId="17DC5124"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B5729F5" w14:textId="1EA083A1"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9F18522" w14:textId="2295927C"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8D16D6" w14:textId="435F2187"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A219C54" w14:textId="77777777" w:rsidR="00C91D21" w:rsidRDefault="00C91D21" w:rsidP="00491CEA">
            <w:pPr>
              <w:pStyle w:val="ListParagraph"/>
              <w:spacing w:line="210" w:lineRule="atLeast"/>
              <w:ind w:left="0"/>
              <w:jc w:val="center"/>
              <w:rPr>
                <w:color w:val="262626" w:themeColor="text1" w:themeTint="D9"/>
              </w:rPr>
            </w:pPr>
          </w:p>
          <w:p w14:paraId="6CB1CD08" w14:textId="767742F1"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207D84" w:rsidRPr="00C01FF2" w14:paraId="70EB26D7" w14:textId="77777777" w:rsidTr="000E72A3">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2C73EA3A" w14:textId="1C19FF33" w:rsidR="00207D84" w:rsidRPr="00207D84" w:rsidRDefault="00207D84" w:rsidP="00C91D21">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5ED6EDC" w14:textId="2C601095" w:rsidR="00207D84" w:rsidRPr="00207D84" w:rsidRDefault="00207D84" w:rsidP="00C91D21">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0C2EC2D" w14:textId="7C6901C9" w:rsidR="00207D84" w:rsidRPr="00207D84" w:rsidRDefault="00207D84" w:rsidP="00491CEA">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0EB56BC" w14:textId="63767E2B" w:rsidR="00207D84" w:rsidRPr="00207D84" w:rsidRDefault="00207D84" w:rsidP="00491CEA">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1F6B42B7" w14:textId="77777777" w:rsidR="00207D84" w:rsidRPr="00207D84" w:rsidRDefault="00207D84" w:rsidP="00491CEA">
            <w:pPr>
              <w:pStyle w:val="ListParagraph"/>
              <w:spacing w:line="210" w:lineRule="atLeast"/>
              <w:ind w:left="0"/>
              <w:jc w:val="center"/>
              <w:rPr>
                <w:color w:val="FFFFFF" w:themeColor="background1"/>
              </w:rPr>
            </w:pPr>
          </w:p>
        </w:tc>
      </w:tr>
      <w:tr w:rsidR="00207D84" w:rsidRPr="00C01FF2" w14:paraId="1867FE8D" w14:textId="77777777" w:rsidTr="003E4AA0">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B2A453C" w14:textId="0F0D585E" w:rsidR="00207D84" w:rsidRDefault="00CA57D3" w:rsidP="00491CEA">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FAEFFF0" w14:textId="689D2603" w:rsidR="00207D84" w:rsidRDefault="00207D84" w:rsidP="00C91D21">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9D7ED2" w14:textId="1361B4D0" w:rsidR="00207D84" w:rsidRDefault="00207D84" w:rsidP="00491CEA">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16EF98" w14:textId="75A6E7B6" w:rsidR="00207D84" w:rsidRDefault="00207D84" w:rsidP="00491CEA">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AF261A0" w14:textId="6BFA1FE8" w:rsidR="00207D84" w:rsidRDefault="00207D84" w:rsidP="00491CEA">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F9814EF" w14:textId="77777777" w:rsidR="00207D84" w:rsidRDefault="00207D84" w:rsidP="00491CEA">
            <w:pPr>
              <w:pStyle w:val="ListParagraph"/>
              <w:spacing w:line="210" w:lineRule="atLeast"/>
              <w:ind w:left="0"/>
              <w:jc w:val="center"/>
              <w:rPr>
                <w:color w:val="262626" w:themeColor="text1" w:themeTint="D9"/>
              </w:rPr>
            </w:pPr>
          </w:p>
        </w:tc>
      </w:tr>
      <w:tr w:rsidR="00C91D21" w:rsidRPr="00C01FF2" w14:paraId="4BAD9AA7" w14:textId="77777777" w:rsidTr="00F503A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530E387C" w14:textId="43CB6A68" w:rsidR="00C91D21" w:rsidRPr="00C91D21" w:rsidRDefault="00CA57D3" w:rsidP="00491CEA">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399C5AF" w14:textId="5432CCFB" w:rsid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Revision</w:t>
            </w:r>
            <w:r w:rsidR="00207D84">
              <w:rPr>
                <w:color w:val="262626" w:themeColor="text1" w:themeTint="D9"/>
              </w:rPr>
              <w:t xml:space="preserve">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41C635" w14:textId="08D92047" w:rsidR="00C91D21" w:rsidRDefault="00207D84" w:rsidP="00491CEA">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5DADDA" w14:textId="1CFE3FA7" w:rsid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7E372CA" w14:textId="60DCA130" w:rsidR="00C91D21" w:rsidRDefault="00C91D21" w:rsidP="00491CEA">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E4E53E8" w14:textId="77777777" w:rsidR="00C91D21" w:rsidRDefault="00C91D21" w:rsidP="00491CEA">
            <w:pPr>
              <w:pStyle w:val="ListParagraph"/>
              <w:spacing w:line="210" w:lineRule="atLeast"/>
              <w:ind w:left="0"/>
              <w:jc w:val="center"/>
              <w:rPr>
                <w:color w:val="262626" w:themeColor="text1" w:themeTint="D9"/>
              </w:rPr>
            </w:pPr>
          </w:p>
          <w:p w14:paraId="7BB78D1D" w14:textId="1DF5D66E" w:rsidR="00F503AF" w:rsidRDefault="00F503AF" w:rsidP="00491CEA">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65B77A02" w14:textId="77777777" w:rsidR="003E4AA0" w:rsidRDefault="003E4AA0" w:rsidP="003E4AA0">
      <w:pPr>
        <w:pStyle w:val="ListParagraph"/>
        <w:spacing w:before="100" w:beforeAutospacing="1" w:after="120"/>
        <w:ind w:left="1635"/>
        <w:rPr>
          <w:b/>
          <w:bCs/>
          <w:color w:val="365F91" w:themeColor="accent1" w:themeShade="BF"/>
        </w:rPr>
      </w:pPr>
    </w:p>
    <w:p w14:paraId="3F3A4FF9" w14:textId="77777777" w:rsidR="003E4AA0" w:rsidRPr="003E4AA0" w:rsidRDefault="003E4AA0" w:rsidP="003E4AA0">
      <w:pPr>
        <w:spacing w:before="100" w:beforeAutospacing="1" w:after="120"/>
        <w:ind w:left="1275"/>
        <w:rPr>
          <w:b/>
          <w:bCs/>
          <w:color w:val="365F91" w:themeColor="accent1" w:themeShade="BF"/>
        </w:rPr>
      </w:pPr>
    </w:p>
    <w:p w14:paraId="60BB87ED" w14:textId="4A463DEF" w:rsidR="00D34E33" w:rsidRPr="002D2984" w:rsidRDefault="00185E51" w:rsidP="00097B9E">
      <w:pPr>
        <w:pStyle w:val="Heading2"/>
      </w:pPr>
      <w:bookmarkStart w:id="31" w:name="_Toc321063901"/>
      <w:r>
        <w:lastRenderedPageBreak/>
        <w:t>5</w:t>
      </w:r>
      <w:r w:rsidR="00D34E33">
        <w:t>.2 Project task list</w:t>
      </w:r>
      <w:bookmarkEnd w:id="31"/>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E72A3" w14:paraId="7F568FF0" w14:textId="77777777" w:rsidTr="00894C13">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24785F9"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CEB6A83"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620140" w14:textId="77777777" w:rsidR="000E72A3" w:rsidRDefault="000E72A3" w:rsidP="000E72A3">
            <w:pPr>
              <w:pStyle w:val="ListParagraph"/>
              <w:spacing w:line="210" w:lineRule="atLeast"/>
              <w:ind w:left="0"/>
              <w:jc w:val="center"/>
              <w:rPr>
                <w:color w:val="FFFFFF" w:themeColor="background1"/>
              </w:rPr>
            </w:pPr>
            <w:r>
              <w:rPr>
                <w:color w:val="FFFFFF" w:themeColor="background1"/>
              </w:rPr>
              <w:t>Duration</w:t>
            </w:r>
          </w:p>
          <w:p w14:paraId="20D6D00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BF7D6A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DF31918"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2165F66"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Notes</w:t>
            </w:r>
          </w:p>
        </w:tc>
      </w:tr>
      <w:tr w:rsidR="000E72A3" w14:paraId="08388C73" w14:textId="77777777" w:rsidTr="00894C13">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6DCD9C2" w14:textId="77777777" w:rsidR="000E72A3" w:rsidRDefault="000E72A3" w:rsidP="000E72A3">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19AACC9" w14:textId="77777777" w:rsidR="000E72A3" w:rsidRPr="00491CEA" w:rsidRDefault="000E72A3" w:rsidP="000E72A3">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35E37589"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220CC6D"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F4F729F"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5ED35DF" w14:textId="77777777" w:rsidR="000E72A3" w:rsidRDefault="000E72A3" w:rsidP="000E72A3">
            <w:pPr>
              <w:pStyle w:val="ListParagraph"/>
              <w:spacing w:line="210" w:lineRule="atLeast"/>
              <w:ind w:left="0"/>
              <w:jc w:val="center"/>
              <w:rPr>
                <w:color w:val="000000" w:themeColor="text1"/>
              </w:rPr>
            </w:pPr>
          </w:p>
        </w:tc>
      </w:tr>
      <w:tr w:rsidR="000E72A3" w14:paraId="4FEC8DAE" w14:textId="77777777" w:rsidTr="00894C13">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C70C27C" w14:textId="77777777" w:rsidR="000E72A3" w:rsidRDefault="000E72A3" w:rsidP="000E72A3">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E1FD6B" w14:textId="77777777" w:rsidR="000E72A3" w:rsidRPr="00491CEA" w:rsidRDefault="000E72A3" w:rsidP="000E72A3">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4C3BAC6"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3E1340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195617C"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AC99867" w14:textId="77777777" w:rsidR="000E72A3" w:rsidRDefault="000E72A3" w:rsidP="000E72A3">
            <w:pPr>
              <w:pStyle w:val="ListParagraph"/>
              <w:spacing w:line="210" w:lineRule="atLeast"/>
              <w:ind w:left="0"/>
              <w:jc w:val="center"/>
              <w:rPr>
                <w:color w:val="000000" w:themeColor="text1"/>
              </w:rPr>
            </w:pPr>
          </w:p>
          <w:p w14:paraId="22E896C3" w14:textId="74C3A284" w:rsidR="000E72A3" w:rsidRDefault="00894C13" w:rsidP="00894C13">
            <w:pPr>
              <w:pStyle w:val="ListParagraph"/>
              <w:spacing w:line="210" w:lineRule="atLeast"/>
              <w:ind w:left="0"/>
              <w:jc w:val="center"/>
              <w:rPr>
                <w:color w:val="000000" w:themeColor="text1"/>
              </w:rPr>
            </w:pPr>
            <w:r>
              <w:rPr>
                <w:color w:val="000000" w:themeColor="text1"/>
              </w:rPr>
              <w:t>All development processes</w:t>
            </w:r>
          </w:p>
        </w:tc>
      </w:tr>
      <w:tr w:rsidR="000E72A3" w14:paraId="5BDEA9F1" w14:textId="77777777" w:rsidTr="00894C13">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41043A0E" w14:textId="77777777" w:rsidR="000E72A3" w:rsidRDefault="000E72A3" w:rsidP="000E72A3">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5A340FDD"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5176E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24AC7FE"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E739D5"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6A2830F" w14:textId="77777777" w:rsidR="000E72A3" w:rsidRDefault="000E72A3" w:rsidP="000E72A3">
            <w:pPr>
              <w:pStyle w:val="ListParagraph"/>
              <w:spacing w:line="210" w:lineRule="atLeast"/>
              <w:ind w:left="0"/>
              <w:jc w:val="center"/>
              <w:rPr>
                <w:color w:val="000000" w:themeColor="text1"/>
              </w:rPr>
            </w:pPr>
          </w:p>
          <w:p w14:paraId="638AB8C1" w14:textId="77777777" w:rsidR="000E72A3" w:rsidRDefault="000E72A3" w:rsidP="000E72A3">
            <w:pPr>
              <w:pStyle w:val="ListParagraph"/>
              <w:spacing w:line="210" w:lineRule="atLeast"/>
              <w:ind w:left="0"/>
              <w:jc w:val="center"/>
              <w:rPr>
                <w:color w:val="000000" w:themeColor="text1"/>
              </w:rPr>
            </w:pPr>
          </w:p>
        </w:tc>
      </w:tr>
      <w:tr w:rsidR="000E72A3" w:rsidRPr="00C01FF2" w14:paraId="0DC341F0"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82A56A0" w14:textId="77777777" w:rsidR="000E72A3" w:rsidRDefault="000E72A3" w:rsidP="000E72A3">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5B49E3F5" w14:textId="77777777" w:rsidR="000E72A3" w:rsidRPr="00C01FF2" w:rsidRDefault="000E72A3" w:rsidP="000E72A3">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BB11CF" w14:textId="77777777" w:rsidR="000E72A3" w:rsidRPr="00C01FF2" w:rsidRDefault="000E72A3" w:rsidP="000E72A3">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FA709F0" w14:textId="77777777" w:rsidR="000E72A3" w:rsidRPr="00C01FF2" w:rsidRDefault="000E72A3" w:rsidP="000E72A3">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530EC" w14:textId="77777777" w:rsidR="000E72A3" w:rsidRPr="00C01FF2" w:rsidRDefault="000E72A3" w:rsidP="000E72A3">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1A2CDEF" w14:textId="77777777" w:rsidR="000E72A3" w:rsidRPr="00C01FF2" w:rsidRDefault="000E72A3" w:rsidP="000E72A3">
            <w:pPr>
              <w:pStyle w:val="ListParagraph"/>
              <w:spacing w:line="210" w:lineRule="atLeast"/>
              <w:ind w:left="0"/>
              <w:jc w:val="center"/>
              <w:rPr>
                <w:color w:val="000000" w:themeColor="text1"/>
              </w:rPr>
            </w:pPr>
          </w:p>
        </w:tc>
      </w:tr>
      <w:tr w:rsidR="000E72A3" w:rsidRPr="00C01FF2" w14:paraId="15532528"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16C54E43"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A580B0D"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ACB9BB"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35E03C4"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C33EF6" w14:textId="77777777" w:rsidR="000E72A3" w:rsidRPr="00C01FF2" w:rsidRDefault="000E72A3" w:rsidP="000E72A3">
            <w:pPr>
              <w:pStyle w:val="ListParagraph"/>
              <w:spacing w:line="210" w:lineRule="atLeast"/>
              <w:ind w:left="0"/>
              <w:jc w:val="center"/>
              <w:rPr>
                <w:color w:val="FFFFFF" w:themeColor="background1"/>
              </w:rPr>
            </w:pPr>
          </w:p>
        </w:tc>
      </w:tr>
      <w:tr w:rsidR="000E72A3" w:rsidRPr="00C01FF2" w14:paraId="1C2797CD"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1C53571" w14:textId="77777777" w:rsidR="000E72A3" w:rsidRPr="00C91D21" w:rsidRDefault="000E72A3" w:rsidP="000E72A3">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59FF595"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49D448D"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5B8C98"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32D85FA"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5D1C962" w14:textId="1B199B9F" w:rsidR="000E72A3" w:rsidRPr="00C91D21" w:rsidRDefault="000E72A3" w:rsidP="003E4AA0">
            <w:pPr>
              <w:pStyle w:val="ListParagraph"/>
              <w:spacing w:line="210" w:lineRule="atLeast"/>
              <w:ind w:left="0"/>
              <w:rPr>
                <w:color w:val="262626" w:themeColor="text1" w:themeTint="D9"/>
              </w:rPr>
            </w:pPr>
          </w:p>
        </w:tc>
      </w:tr>
      <w:tr w:rsidR="000E72A3" w:rsidRPr="00C01FF2" w14:paraId="720DBD97"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5F74A8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F3A3B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FDD836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078028"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ACC41A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9000D5E"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48388BCF"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42F4005"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3B7C48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BFB382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A6D49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E3762C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DD53AA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04A538BE"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C586E4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78C3B3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9C9870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4CDDC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E5A9EF"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3B512F5"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2C6494AC"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517E8EB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F34E294"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5681"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B346DC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65634540" w14:textId="77777777" w:rsidR="000E72A3" w:rsidRPr="00207D84" w:rsidRDefault="000E72A3" w:rsidP="000E72A3">
            <w:pPr>
              <w:pStyle w:val="ListParagraph"/>
              <w:spacing w:line="210" w:lineRule="atLeast"/>
              <w:ind w:left="0"/>
              <w:jc w:val="center"/>
              <w:rPr>
                <w:color w:val="FFFFFF" w:themeColor="background1"/>
              </w:rPr>
            </w:pPr>
          </w:p>
        </w:tc>
      </w:tr>
      <w:tr w:rsidR="000E72A3" w:rsidRPr="00C01FF2" w14:paraId="74037738"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9A85DF5"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940D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A8705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0EA67F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A419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16392C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188F9604"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4019AC0"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9A97E3"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1C194A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A71164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6F5C94"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6E3F96F8"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74CF3E6D"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577ADCE9"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79BF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A4DD8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BD252E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EC3A59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2B354F6"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5DBDB25A" w14:textId="77777777" w:rsidTr="00894C13">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D9ACC5D"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9EF3D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FE243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C08EB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303E4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5D0FE6F" w14:textId="77777777" w:rsidR="000E72A3" w:rsidRDefault="000E72A3" w:rsidP="000E72A3">
            <w:pPr>
              <w:pStyle w:val="ListParagraph"/>
              <w:spacing w:line="210" w:lineRule="atLeast"/>
              <w:ind w:left="0"/>
              <w:jc w:val="center"/>
              <w:rPr>
                <w:color w:val="262626" w:themeColor="text1" w:themeTint="D9"/>
              </w:rPr>
            </w:pPr>
          </w:p>
        </w:tc>
      </w:tr>
    </w:tbl>
    <w:p w14:paraId="4A1C8DE2" w14:textId="2957DB4E" w:rsidR="000B2281" w:rsidRDefault="000B2281" w:rsidP="00D1609D">
      <w:pPr>
        <w:pStyle w:val="NoSpacing"/>
      </w:pPr>
    </w:p>
    <w:p w14:paraId="4562DD3D" w14:textId="77777777" w:rsidR="004C38FE" w:rsidRDefault="004C38FE" w:rsidP="00D1609D">
      <w:pPr>
        <w:pStyle w:val="NoSpacing"/>
      </w:pPr>
    </w:p>
    <w:p w14:paraId="447BEBEC" w14:textId="6372C7AB" w:rsidR="000B2281" w:rsidRDefault="00185E51" w:rsidP="004C38FE">
      <w:pPr>
        <w:pStyle w:val="Heading2"/>
      </w:pPr>
      <w:bookmarkStart w:id="32" w:name="_Toc321063902"/>
      <w:r>
        <w:lastRenderedPageBreak/>
        <w:t>5.3 Time plan</w:t>
      </w:r>
      <w:bookmarkEnd w:id="32"/>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0B2281" w:rsidRPr="008B18C6" w14:paraId="59FC9CBA" w14:textId="77777777" w:rsidTr="00966191">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611687E3" w14:textId="77777777" w:rsidR="000B2281" w:rsidRPr="00DE1E6D" w:rsidRDefault="000B2281" w:rsidP="00690879">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3867F06C" w14:textId="77777777" w:rsidR="000B2281" w:rsidRPr="00DE1E6D" w:rsidRDefault="000B2281" w:rsidP="00690879">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0B116FE1" w14:textId="77777777" w:rsidR="00F100C3" w:rsidRDefault="00F100C3" w:rsidP="00690879">
            <w:pPr>
              <w:jc w:val="center"/>
              <w:rPr>
                <w:b/>
                <w:sz w:val="18"/>
                <w:szCs w:val="18"/>
              </w:rPr>
            </w:pPr>
          </w:p>
          <w:p w14:paraId="067F3ABA" w14:textId="77777777" w:rsidR="000B2281" w:rsidRPr="008B18C6" w:rsidRDefault="000B2281" w:rsidP="00690879">
            <w:pPr>
              <w:jc w:val="center"/>
              <w:rPr>
                <w:b/>
                <w:sz w:val="18"/>
                <w:szCs w:val="18"/>
              </w:rPr>
            </w:pPr>
            <w:r w:rsidRPr="00DE1E6D">
              <w:rPr>
                <w:b/>
                <w:color w:val="FFFFFF" w:themeColor="background1"/>
                <w:sz w:val="18"/>
                <w:szCs w:val="18"/>
              </w:rPr>
              <w:t>University Calendar Weeks</w:t>
            </w:r>
          </w:p>
        </w:tc>
      </w:tr>
      <w:tr w:rsidR="00966191" w:rsidRPr="00157131" w14:paraId="0156E9E3" w14:textId="77777777" w:rsidTr="000C348B">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4B157D63"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1278156F"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3DB0E54" w14:textId="77777777" w:rsidR="000B2281" w:rsidRPr="00DE1E6D" w:rsidRDefault="000B2281" w:rsidP="00690879">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C17F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468E8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CD5954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CC70E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150D6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0B062C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C9C92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D36AF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00C5F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B6980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5F3FAF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BEFEA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05801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0F783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0831CD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F51AB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0E154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553185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FD9896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778754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33713B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2FCD3F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5C54D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92F991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10F13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03312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81CB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671D3F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DDC7C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24612B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548756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07CDE85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36</w:t>
            </w:r>
          </w:p>
        </w:tc>
      </w:tr>
      <w:tr w:rsidR="00F100C3" w:rsidRPr="008B18C6" w14:paraId="62D732C9" w14:textId="77777777" w:rsidTr="000C348B">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E57573E"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7BAE50D" w14:textId="02E2B07F" w:rsidR="000B2281" w:rsidRPr="00DE1E6D" w:rsidRDefault="00D67877" w:rsidP="00FB4192">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F20EF2"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34310D"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94AC970"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51EC87F" w14:textId="3368F2FC" w:rsidR="000B2281" w:rsidRPr="008B18C6" w:rsidRDefault="00D67877" w:rsidP="00FB4192">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FE7EE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56A0A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5D3C5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E0DF7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EA07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229B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AC8AF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B6C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4C74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188DC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46A3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6B355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EA2C8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BB6D3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58E07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A7419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8D19D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247BD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AE8AF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160C9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E7F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92F97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79CCB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B0151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2640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9438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43BB0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69E011" w14:textId="77777777" w:rsidR="000B2281" w:rsidRPr="008B18C6" w:rsidRDefault="000B2281" w:rsidP="00FB4192">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4C5C9AF" w14:textId="77777777" w:rsidR="000B2281" w:rsidRPr="008B18C6" w:rsidRDefault="000B2281" w:rsidP="00FB4192">
            <w:pPr>
              <w:jc w:val="center"/>
              <w:rPr>
                <w:sz w:val="18"/>
                <w:szCs w:val="18"/>
              </w:rPr>
            </w:pPr>
          </w:p>
        </w:tc>
      </w:tr>
      <w:tr w:rsidR="00F100C3" w:rsidRPr="008B18C6" w14:paraId="1FA9C4E9" w14:textId="77777777" w:rsidTr="000C348B">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B931318"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450767B" w14:textId="498E1B2D" w:rsidR="00F40CD5" w:rsidRPr="00DE1E6D" w:rsidRDefault="00F40CD5" w:rsidP="00FB4192">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DE22C7"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E8FAD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B0B8E"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270215" w14:textId="77777777" w:rsidR="00F40CD5" w:rsidRPr="00D67877" w:rsidRDefault="00F40CD5" w:rsidP="00FB4192">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C879BA5"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AF5B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762239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FCEA3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3B32CC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CAC45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CDAE77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EF94D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62E65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CF33F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C6E4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B3D1D6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29E8F8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F4F8F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C00348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EB471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129AD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BCA018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FA90AA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09C5F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FD4C4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8644A0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7919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E67C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40AEC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7CE2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037D9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F6ECB7" w14:textId="77777777" w:rsidR="00F40CD5" w:rsidRPr="008B18C6" w:rsidRDefault="00F40CD5" w:rsidP="00FB4192">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8E40BE9" w14:textId="77777777" w:rsidR="00F40CD5" w:rsidRPr="008B18C6" w:rsidRDefault="00F40CD5" w:rsidP="00FB4192">
            <w:pPr>
              <w:jc w:val="center"/>
              <w:rPr>
                <w:sz w:val="18"/>
                <w:szCs w:val="18"/>
              </w:rPr>
            </w:pPr>
          </w:p>
        </w:tc>
      </w:tr>
      <w:tr w:rsidR="00F100C3" w:rsidRPr="008B18C6" w14:paraId="53301DA2" w14:textId="77777777" w:rsidTr="000C348B">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4C43EBB"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7A7737C" w14:textId="4452CD8C" w:rsidR="000B2281" w:rsidRPr="00DE1E6D" w:rsidRDefault="00F40CD5" w:rsidP="00FB4192">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63715"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7C1512"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41115B"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43A447"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17ED"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5CBAA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71BDE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8E74C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238CF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3343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564DE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F7C5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5242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CF10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AA8C3B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768B4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6E9D90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436AD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09942E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A7A14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E418F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9D5C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ED7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F9C7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68A7E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FD967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83305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19DB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6D67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35EA4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6904E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DCF5C" w14:textId="77777777" w:rsidR="000B2281" w:rsidRPr="008B18C6" w:rsidRDefault="000B2281" w:rsidP="00FB4192">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4438D42A" w14:textId="77777777" w:rsidR="000B2281" w:rsidRPr="008B18C6" w:rsidRDefault="000B2281" w:rsidP="00FB4192">
            <w:pPr>
              <w:jc w:val="center"/>
              <w:rPr>
                <w:sz w:val="18"/>
                <w:szCs w:val="18"/>
              </w:rPr>
            </w:pPr>
          </w:p>
        </w:tc>
      </w:tr>
      <w:tr w:rsidR="00F100C3" w:rsidRPr="008B18C6" w14:paraId="6A77228B" w14:textId="77777777" w:rsidTr="000C348B">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EDA98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38DFD3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38A21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AE33B9"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034056"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C7EE19"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05FA2B"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5B09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7DEC7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E51E0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BE683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B1904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F8BC8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62F1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92BD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184CB6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7CDE0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575E8CAE" w14:textId="77777777" w:rsidR="000B2281" w:rsidRPr="008B18C6" w:rsidRDefault="000B2281" w:rsidP="00FB4192">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47DCC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ECC7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9CA5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C3B6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0EF5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5B5E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42A32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79554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C842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9490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6488C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E053A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F6C0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3E38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17DC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67D55D" w14:textId="77777777" w:rsidR="000B2281" w:rsidRPr="008B18C6" w:rsidRDefault="000B2281" w:rsidP="00FB4192">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2D713125" w14:textId="77777777" w:rsidR="000B2281" w:rsidRPr="008B18C6" w:rsidRDefault="000B2281" w:rsidP="00FB4192">
            <w:pPr>
              <w:jc w:val="center"/>
              <w:rPr>
                <w:sz w:val="18"/>
                <w:szCs w:val="18"/>
              </w:rPr>
            </w:pPr>
          </w:p>
        </w:tc>
      </w:tr>
      <w:tr w:rsidR="00F100C3" w:rsidRPr="008B18C6" w14:paraId="34A4B61C" w14:textId="77777777" w:rsidTr="000C348B">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55B6F321"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9A1CA4" w14:textId="25344BDA" w:rsidR="00F40CD5" w:rsidRPr="00DE1E6D" w:rsidRDefault="00F40CD5" w:rsidP="00FB4192">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49AFBF"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2E8090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AE444D"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7F2F1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3F5004"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ED73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768A1B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11134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1D087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DACB9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C1648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3B69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648BCF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8609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388E4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8B76CA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FCFE5E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B2F72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C15EA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58F65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EE96D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1D4A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7C24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2E15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E8697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2279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A6DB0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2E63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9AE80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C51E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1CE8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FF4F61" w14:textId="77777777" w:rsidR="00F40CD5" w:rsidRPr="008B18C6" w:rsidRDefault="00F40CD5" w:rsidP="00FB4192">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0952477" w14:textId="77777777" w:rsidR="00F40CD5" w:rsidRDefault="00F40CD5" w:rsidP="00FB4192">
            <w:pPr>
              <w:jc w:val="center"/>
              <w:rPr>
                <w:sz w:val="18"/>
                <w:szCs w:val="18"/>
              </w:rPr>
            </w:pPr>
          </w:p>
        </w:tc>
      </w:tr>
      <w:tr w:rsidR="00F100C3" w:rsidRPr="008B18C6" w14:paraId="3CC2B09B" w14:textId="77777777" w:rsidTr="000C348B">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AA0DE30"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878D279" w14:textId="22A96602" w:rsidR="00F100C3" w:rsidRPr="00DE1E6D" w:rsidRDefault="00F100C3" w:rsidP="00FB4192">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F2953"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5125EE"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28C798"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7DEB89"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C1AE07"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3E126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555E7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1162C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B0AE8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2504A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F71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115994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A5E8A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DBEAF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D125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90B73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2D1945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33D1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27F4239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C056DC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7507D8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EC538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4E01D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9A9891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D3E7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951AEB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DA8CD1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FD0DC0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96996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8773D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7493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436BF4" w14:textId="77777777" w:rsidR="00F100C3" w:rsidRPr="008B18C6" w:rsidRDefault="00F100C3" w:rsidP="00FB4192">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19142F7" w14:textId="77777777" w:rsidR="00F100C3" w:rsidRDefault="00F100C3" w:rsidP="00FB4192">
            <w:pPr>
              <w:jc w:val="center"/>
              <w:rPr>
                <w:sz w:val="18"/>
                <w:szCs w:val="18"/>
              </w:rPr>
            </w:pPr>
          </w:p>
        </w:tc>
      </w:tr>
      <w:tr w:rsidR="00F100C3" w:rsidRPr="008B18C6" w14:paraId="773F3FD1" w14:textId="77777777" w:rsidTr="000C348B">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5D848C"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1EB296F3" w14:textId="7AF7F20E" w:rsidR="00F40CD5" w:rsidRPr="00DE1E6D" w:rsidRDefault="00F40CD5" w:rsidP="00FB4192">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55A293"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4AAF68"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7DFA1"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8AFBD4"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EBD3C7"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28320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138A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A918E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2CF1A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F02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4A5E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25024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D5ED4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FBDA1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EB5BE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1B72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4C7EA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A4AA7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B51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D9A1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6EEF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AAA7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A787E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1164B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803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9728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5587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4FF32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2ECBF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52DB0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A98CC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A89D9FF" w14:textId="77777777" w:rsidR="00F40CD5" w:rsidRPr="008B18C6" w:rsidRDefault="00F40CD5" w:rsidP="00FB4192">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57CFE94" w14:textId="77777777" w:rsidR="00F40CD5" w:rsidRDefault="00F40CD5" w:rsidP="00FB4192">
            <w:pPr>
              <w:jc w:val="center"/>
              <w:rPr>
                <w:sz w:val="18"/>
                <w:szCs w:val="18"/>
              </w:rPr>
            </w:pPr>
          </w:p>
        </w:tc>
      </w:tr>
      <w:tr w:rsidR="00F100C3" w:rsidRPr="008B18C6" w14:paraId="49B47292" w14:textId="77777777" w:rsidTr="000C348B">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7520FC" w14:textId="5B3D4DD0" w:rsidR="000B2281" w:rsidRPr="00DE1E6D" w:rsidRDefault="00690879" w:rsidP="00FB4192">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37F525D" w14:textId="7A895DDC" w:rsidR="000B2281" w:rsidRPr="00DE1E6D" w:rsidRDefault="00D67877" w:rsidP="00FB4192">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7AC8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F187DC"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F5E932"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00210A"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0082D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A7E52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0E861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3B35D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8D3A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19291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4A8FF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82593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A656D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5D92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B9D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78D4F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DF98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AA20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A36B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516F7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EBF1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6697E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DF112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A1C5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23CD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8A7C9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DBA1B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DD723D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18805A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4E3AE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376C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52816C" w14:textId="77777777" w:rsidR="000B2281" w:rsidRPr="008B18C6" w:rsidRDefault="000B2281" w:rsidP="00FB4192">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233BD704" w14:textId="7B0030C5" w:rsidR="000B2281" w:rsidRPr="008B18C6" w:rsidRDefault="00D67877" w:rsidP="00FB4192">
            <w:pPr>
              <w:jc w:val="center"/>
              <w:rPr>
                <w:sz w:val="18"/>
                <w:szCs w:val="18"/>
              </w:rPr>
            </w:pPr>
            <w:r>
              <w:rPr>
                <w:sz w:val="18"/>
                <w:szCs w:val="18"/>
              </w:rPr>
              <w:t>D</w:t>
            </w:r>
          </w:p>
        </w:tc>
      </w:tr>
      <w:tr w:rsidR="00F100C3" w:rsidRPr="008B18C6" w14:paraId="53E10732" w14:textId="77777777" w:rsidTr="000C348B">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2DD6F2E"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3FF0783" w14:textId="357FFA26" w:rsidR="00F40CD5" w:rsidRPr="00DE1E6D" w:rsidRDefault="00F100C3" w:rsidP="00FB4192">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CFF13A"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66003C"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23C02F"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90A25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B1BB13"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62BA5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29D4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87D5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DD56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4E91A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35939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D153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D328A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CB9A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FDDE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44E15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84E1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DE26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84B2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C506F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A98BC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3F4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5276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6906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3DEF3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10101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4611C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324ED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C41B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0594C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CD4813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6E734C" w14:textId="77777777" w:rsidR="00F40CD5" w:rsidRPr="008B18C6" w:rsidRDefault="00F40CD5" w:rsidP="00FB4192">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B4A13A9" w14:textId="77777777" w:rsidR="00F40CD5" w:rsidRDefault="00F40CD5" w:rsidP="00FB4192">
            <w:pPr>
              <w:jc w:val="center"/>
              <w:rPr>
                <w:sz w:val="18"/>
                <w:szCs w:val="18"/>
              </w:rPr>
            </w:pPr>
          </w:p>
        </w:tc>
      </w:tr>
      <w:tr w:rsidR="00F100C3" w:rsidRPr="008B18C6" w14:paraId="4B64860E" w14:textId="77777777" w:rsidTr="000C348B">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6F08119"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339583EF" w14:textId="6A7799A8" w:rsidR="00F100C3" w:rsidRPr="00DE1E6D" w:rsidRDefault="00F100C3" w:rsidP="00FB4192">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09F3383A"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52C0B8B9"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467B7F20"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0AC8DA60"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566E4FFE"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0FFA9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B09FE6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970EA0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BCF65D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E81B0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067C8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88EC8F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8BFC46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FDE913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874BC3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66A69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293D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5BDE7B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16FE83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D2C8C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217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20012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FD924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54D81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F25E5E"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1B139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3CB60B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C4A5D2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BE50A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CDBF56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0D611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61FD3B87" w14:textId="77777777" w:rsidR="00F100C3" w:rsidRPr="008B18C6" w:rsidRDefault="00F100C3" w:rsidP="00FB4192">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4AE196D7" w14:textId="77777777" w:rsidR="00F100C3" w:rsidRDefault="00F100C3" w:rsidP="00FB4192">
            <w:pPr>
              <w:jc w:val="center"/>
              <w:rPr>
                <w:sz w:val="18"/>
                <w:szCs w:val="18"/>
              </w:rPr>
            </w:pPr>
          </w:p>
        </w:tc>
      </w:tr>
    </w:tbl>
    <w:p w14:paraId="2A9C14C5" w14:textId="77777777" w:rsidR="000B2281" w:rsidRDefault="000B2281" w:rsidP="000B2281">
      <w:r>
        <w:br w:type="page"/>
      </w:r>
    </w:p>
    <w:p w14:paraId="08E78D75" w14:textId="1B8B0058" w:rsidR="003E4AA0" w:rsidRPr="003E4AA0" w:rsidRDefault="004C38FE" w:rsidP="000C348B">
      <w:pPr>
        <w:pStyle w:val="Heading1"/>
      </w:pPr>
      <w:bookmarkStart w:id="33" w:name="_Toc321063903"/>
      <w:r>
        <w:lastRenderedPageBreak/>
        <w:t xml:space="preserve">6. </w:t>
      </w:r>
      <w:r w:rsidR="000B2281">
        <w:t>Risk Analysis</w:t>
      </w:r>
      <w:bookmarkEnd w:id="33"/>
    </w:p>
    <w:tbl>
      <w:tblPr>
        <w:tblStyle w:val="TableGrid"/>
        <w:tblW w:w="12895" w:type="dxa"/>
        <w:tblLook w:val="04A0" w:firstRow="1" w:lastRow="0" w:firstColumn="1" w:lastColumn="0" w:noHBand="0" w:noVBand="1"/>
      </w:tblPr>
      <w:tblGrid>
        <w:gridCol w:w="1609"/>
        <w:gridCol w:w="1150"/>
        <w:gridCol w:w="1416"/>
        <w:gridCol w:w="1630"/>
        <w:gridCol w:w="2837"/>
        <w:gridCol w:w="4253"/>
      </w:tblGrid>
      <w:tr w:rsidR="000B2281" w:rsidRPr="008057EA" w14:paraId="5E283DCD" w14:textId="77777777" w:rsidTr="003E4AA0">
        <w:tc>
          <w:tcPr>
            <w:tcW w:w="1609" w:type="dxa"/>
            <w:tcBorders>
              <w:bottom w:val="single" w:sz="4" w:space="0" w:color="17365D" w:themeColor="text2" w:themeShade="BF"/>
              <w:right w:val="single" w:sz="4" w:space="0" w:color="17365D" w:themeColor="text2" w:themeShade="BF"/>
            </w:tcBorders>
            <w:shd w:val="clear" w:color="auto" w:fill="1F497D" w:themeFill="text2"/>
            <w:vAlign w:val="center"/>
          </w:tcPr>
          <w:p w14:paraId="5D63B00A"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Risk</w:t>
            </w:r>
          </w:p>
        </w:tc>
        <w:tc>
          <w:tcPr>
            <w:tcW w:w="1150" w:type="dxa"/>
            <w:tcBorders>
              <w:left w:val="single" w:sz="4" w:space="0" w:color="17365D" w:themeColor="text2" w:themeShade="BF"/>
              <w:right w:val="single" w:sz="4" w:space="0" w:color="17365D" w:themeColor="text2" w:themeShade="BF"/>
            </w:tcBorders>
            <w:shd w:val="clear" w:color="auto" w:fill="1F497D" w:themeFill="text2"/>
            <w:vAlign w:val="center"/>
          </w:tcPr>
          <w:p w14:paraId="546560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Severity</w:t>
            </w:r>
          </w:p>
          <w:p w14:paraId="5030110E"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416" w:type="dxa"/>
            <w:tcBorders>
              <w:left w:val="single" w:sz="4" w:space="0" w:color="17365D" w:themeColor="text2" w:themeShade="BF"/>
              <w:right w:val="single" w:sz="4" w:space="0" w:color="17365D" w:themeColor="text2" w:themeShade="BF"/>
            </w:tcBorders>
            <w:shd w:val="clear" w:color="auto" w:fill="1F497D" w:themeFill="text2"/>
            <w:vAlign w:val="center"/>
          </w:tcPr>
          <w:p w14:paraId="5F0B246B"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Likelihood</w:t>
            </w:r>
          </w:p>
          <w:p w14:paraId="49811102"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630" w:type="dxa"/>
            <w:tcBorders>
              <w:left w:val="single" w:sz="4" w:space="0" w:color="17365D" w:themeColor="text2" w:themeShade="BF"/>
              <w:right w:val="single" w:sz="4" w:space="0" w:color="17365D" w:themeColor="text2" w:themeShade="BF"/>
            </w:tcBorders>
            <w:shd w:val="clear" w:color="auto" w:fill="1F497D" w:themeFill="text2"/>
            <w:vAlign w:val="center"/>
          </w:tcPr>
          <w:p w14:paraId="77766865"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2837" w:type="dxa"/>
            <w:tcBorders>
              <w:left w:val="single" w:sz="4" w:space="0" w:color="17365D" w:themeColor="text2" w:themeShade="BF"/>
              <w:right w:val="single" w:sz="4" w:space="0" w:color="17365D" w:themeColor="text2" w:themeShade="BF"/>
            </w:tcBorders>
            <w:shd w:val="clear" w:color="auto" w:fill="1F497D" w:themeFill="text2"/>
            <w:vAlign w:val="center"/>
          </w:tcPr>
          <w:p w14:paraId="148FCF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Avoid</w:t>
            </w:r>
          </w:p>
        </w:tc>
        <w:tc>
          <w:tcPr>
            <w:tcW w:w="4253" w:type="dxa"/>
            <w:tcBorders>
              <w:left w:val="single" w:sz="4" w:space="0" w:color="17365D" w:themeColor="text2" w:themeShade="BF"/>
            </w:tcBorders>
            <w:shd w:val="clear" w:color="auto" w:fill="1F497D" w:themeFill="text2"/>
            <w:vAlign w:val="center"/>
          </w:tcPr>
          <w:p w14:paraId="6C143453"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Recover</w:t>
            </w:r>
          </w:p>
        </w:tc>
      </w:tr>
      <w:tr w:rsidR="003E4AA0" w:rsidRPr="00157131" w14:paraId="7A825C52" w14:textId="77777777" w:rsidTr="00EA33C6">
        <w:trPr>
          <w:trHeight w:val="666"/>
        </w:trPr>
        <w:tc>
          <w:tcPr>
            <w:tcW w:w="1609" w:type="dxa"/>
            <w:tcBorders>
              <w:top w:val="single" w:sz="4" w:space="0" w:color="17365D" w:themeColor="text2" w:themeShade="BF"/>
              <w:bottom w:val="single" w:sz="4" w:space="0" w:color="1F497D" w:themeColor="text2"/>
            </w:tcBorders>
            <w:shd w:val="clear" w:color="auto" w:fill="4F81BD" w:themeFill="accent1"/>
            <w:vAlign w:val="center"/>
          </w:tcPr>
          <w:p w14:paraId="48D7BFCF" w14:textId="63DB6872" w:rsidR="000B2281" w:rsidRPr="00EA33C6" w:rsidRDefault="00EA33C6" w:rsidP="003E4AA0">
            <w:pPr>
              <w:jc w:val="center"/>
              <w:rPr>
                <w:color w:val="FFFFFF" w:themeColor="background1"/>
              </w:rPr>
            </w:pPr>
            <w:r>
              <w:rPr>
                <w:color w:val="FFFFFF" w:themeColor="background1"/>
              </w:rPr>
              <w:t>Loss of data</w:t>
            </w:r>
          </w:p>
        </w:tc>
        <w:tc>
          <w:tcPr>
            <w:tcW w:w="1150"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7E635FA"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5B18020" w14:textId="77777777" w:rsidR="000B2281" w:rsidRPr="00EA33C6" w:rsidRDefault="000B2281" w:rsidP="003E4AA0">
            <w:pPr>
              <w:jc w:val="center"/>
              <w:rPr>
                <w:color w:val="000000" w:themeColor="text1"/>
              </w:rPr>
            </w:pPr>
            <w:r w:rsidRPr="00EA33C6">
              <w:rPr>
                <w:color w:val="000000" w:themeColor="text1"/>
              </w:rPr>
              <w:t>M</w:t>
            </w:r>
          </w:p>
        </w:tc>
        <w:tc>
          <w:tcPr>
            <w:tcW w:w="1630"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58D3054" w14:textId="6A3FD00F" w:rsidR="000B2281" w:rsidRPr="00EA33C6" w:rsidRDefault="000B2281" w:rsidP="002B2E5F">
            <w:pPr>
              <w:jc w:val="center"/>
              <w:rPr>
                <w:color w:val="000000" w:themeColor="text1"/>
              </w:rPr>
            </w:pPr>
            <w:r w:rsidRPr="00EA33C6">
              <w:rPr>
                <w:color w:val="000000" w:themeColor="text1"/>
              </w:rPr>
              <w:t>H</w:t>
            </w:r>
          </w:p>
        </w:tc>
        <w:tc>
          <w:tcPr>
            <w:tcW w:w="2837"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483E527" w14:textId="5F15065D" w:rsidR="000B2281" w:rsidRPr="00EA33C6" w:rsidRDefault="00EA33C6" w:rsidP="003E4AA0">
            <w:pPr>
              <w:jc w:val="center"/>
              <w:rPr>
                <w:color w:val="000000" w:themeColor="text1"/>
              </w:rPr>
            </w:pPr>
            <w:r>
              <w:rPr>
                <w:color w:val="000000" w:themeColor="text1"/>
              </w:rPr>
              <w:t>Create contingency backups</w:t>
            </w:r>
          </w:p>
        </w:tc>
        <w:tc>
          <w:tcPr>
            <w:tcW w:w="4253"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52FACC74" w14:textId="207FBE64" w:rsidR="000B2281" w:rsidRPr="00EA33C6" w:rsidRDefault="00EA33C6" w:rsidP="003E4AA0">
            <w:pPr>
              <w:jc w:val="center"/>
              <w:rPr>
                <w:color w:val="000000" w:themeColor="text1"/>
              </w:rPr>
            </w:pPr>
            <w:r>
              <w:rPr>
                <w:color w:val="000000" w:themeColor="text1"/>
              </w:rPr>
              <w:t>Recover from back ups</w:t>
            </w:r>
          </w:p>
        </w:tc>
      </w:tr>
      <w:tr w:rsidR="003E4AA0" w:rsidRPr="00157131" w14:paraId="5875DEE7"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61CC25A" w14:textId="6DDAFD78" w:rsidR="000B2281" w:rsidRPr="00EA33C6" w:rsidRDefault="000B2281" w:rsidP="00EA33C6">
            <w:pPr>
              <w:jc w:val="center"/>
              <w:rPr>
                <w:color w:val="FFFFFF" w:themeColor="background1"/>
              </w:rPr>
            </w:pPr>
            <w:r w:rsidRPr="00EA33C6">
              <w:rPr>
                <w:color w:val="FFFFFF" w:themeColor="background1"/>
              </w:rPr>
              <w:t xml:space="preserve">Loss of </w:t>
            </w:r>
            <w:r w:rsidR="00EA33C6">
              <w:rPr>
                <w:color w:val="FFFFFF" w:themeColor="background1"/>
              </w:rPr>
              <w:t>all data assets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58ED9B"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A03757" w14:textId="77777777" w:rsidR="000B2281" w:rsidRPr="00EA33C6" w:rsidRDefault="000B2281"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93E87A9" w14:textId="77777777" w:rsidR="000B2281" w:rsidRPr="00EA33C6" w:rsidRDefault="000B2281" w:rsidP="002B2E5F">
            <w:pPr>
              <w:jc w:val="center"/>
              <w:rPr>
                <w:color w:val="000000" w:themeColor="text1"/>
              </w:rPr>
            </w:pPr>
            <w:r w:rsidRPr="00EA33C6">
              <w:rPr>
                <w:color w:val="000000" w:themeColor="text1"/>
              </w:rPr>
              <w:t>H</w:t>
            </w:r>
          </w:p>
          <w:p w14:paraId="1B77CAE4" w14:textId="2D1DBF3E" w:rsidR="002B2E5F" w:rsidRPr="00EA33C6" w:rsidRDefault="002B2E5F" w:rsidP="002B2E5F">
            <w:pPr>
              <w:jc w:val="center"/>
              <w:rPr>
                <w:color w:val="000000" w:themeColor="text1"/>
              </w:rPr>
            </w:pP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AF4ED7" w14:textId="4657C3D8" w:rsidR="000B2281" w:rsidRPr="00EA33C6" w:rsidRDefault="00EA33C6" w:rsidP="00EA33C6">
            <w:pPr>
              <w:jc w:val="center"/>
              <w:rPr>
                <w:color w:val="000000" w:themeColor="text1"/>
              </w:rPr>
            </w:pPr>
            <w:r>
              <w:rPr>
                <w:color w:val="000000" w:themeColor="text1"/>
              </w:rPr>
              <w:t>Backup to cloud services</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97068EC" w14:textId="497772D1" w:rsidR="000B2281" w:rsidRPr="00EA33C6" w:rsidRDefault="00EA33C6" w:rsidP="003E4AA0">
            <w:pPr>
              <w:jc w:val="center"/>
              <w:rPr>
                <w:color w:val="000000" w:themeColor="text1"/>
              </w:rPr>
            </w:pPr>
            <w:r>
              <w:rPr>
                <w:color w:val="000000" w:themeColor="text1"/>
              </w:rPr>
              <w:t>Recover from cloud</w:t>
            </w:r>
          </w:p>
        </w:tc>
      </w:tr>
      <w:tr w:rsidR="003E4AA0" w:rsidRPr="00157131" w14:paraId="0349FEFF" w14:textId="77777777" w:rsidTr="00EA33C6">
        <w:trPr>
          <w:trHeight w:val="584"/>
        </w:trPr>
        <w:tc>
          <w:tcPr>
            <w:tcW w:w="1609" w:type="dxa"/>
            <w:tcBorders>
              <w:top w:val="single" w:sz="4" w:space="0" w:color="1F497D" w:themeColor="text2"/>
              <w:bottom w:val="single" w:sz="4" w:space="0" w:color="1F497D" w:themeColor="text2"/>
            </w:tcBorders>
            <w:shd w:val="clear" w:color="auto" w:fill="4F81BD" w:themeFill="accent1"/>
            <w:vAlign w:val="center"/>
          </w:tcPr>
          <w:p w14:paraId="3CF53476" w14:textId="6119F675" w:rsidR="000B2281" w:rsidRPr="00EA33C6" w:rsidRDefault="003E4AA0" w:rsidP="003E4AA0">
            <w:pPr>
              <w:jc w:val="center"/>
              <w:rPr>
                <w:color w:val="FFFFFF" w:themeColor="background1"/>
              </w:rPr>
            </w:pPr>
            <w:r w:rsidRPr="00EA33C6">
              <w:rPr>
                <w:color w:val="FFFFFF" w:themeColor="background1"/>
              </w:rPr>
              <w:t>Failure to produce software that meets requirements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EA65F7" w14:textId="3C10C597" w:rsidR="000B2281" w:rsidRPr="00EA33C6" w:rsidRDefault="003E4AA0"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567911" w14:textId="6A78F896" w:rsidR="000B2281" w:rsidRPr="00EA33C6" w:rsidRDefault="003E4AA0" w:rsidP="003E4AA0">
            <w:pPr>
              <w:jc w:val="center"/>
              <w:rPr>
                <w:color w:val="000000" w:themeColor="text1"/>
              </w:rPr>
            </w:pPr>
            <w:r w:rsidRPr="00EA33C6">
              <w:rPr>
                <w:color w:val="000000" w:themeColor="text1"/>
              </w:rPr>
              <w:t>M</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C6F4DD5" w14:textId="3DE57E50" w:rsidR="000B2281" w:rsidRPr="00EA33C6" w:rsidRDefault="003E4AA0"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0990E3" w14:textId="25E4F1ED" w:rsidR="000B2281" w:rsidRPr="00EA33C6" w:rsidRDefault="002B2E5F" w:rsidP="003E4AA0">
            <w:pPr>
              <w:jc w:val="center"/>
              <w:rPr>
                <w:color w:val="000000" w:themeColor="text1"/>
              </w:rPr>
            </w:pPr>
            <w:r w:rsidRPr="00EA33C6">
              <w:rPr>
                <w:color w:val="000000" w:themeColor="text1"/>
              </w:rPr>
              <w:t>Ensure that the requirements stage of product planning has sufficient attention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B082A41" w14:textId="606268EC" w:rsidR="000B2281" w:rsidRPr="00EA33C6" w:rsidRDefault="002B2E5F" w:rsidP="003E4AA0">
            <w:pPr>
              <w:jc w:val="center"/>
              <w:rPr>
                <w:color w:val="000000" w:themeColor="text1"/>
              </w:rPr>
            </w:pPr>
            <w:r w:rsidRPr="00EA33C6">
              <w:rPr>
                <w:color w:val="000000" w:themeColor="text1"/>
              </w:rPr>
              <w:t>Re-plan software requirements</w:t>
            </w:r>
          </w:p>
        </w:tc>
      </w:tr>
      <w:tr w:rsidR="000B2281" w:rsidRPr="00157131" w14:paraId="0FA980A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48C82805" w14:textId="6AFF7B64" w:rsidR="000B2281" w:rsidRPr="00EA33C6" w:rsidRDefault="002B2E5F" w:rsidP="003E4AA0">
            <w:pPr>
              <w:jc w:val="center"/>
              <w:rPr>
                <w:color w:val="FFFFFF" w:themeColor="background1"/>
              </w:rPr>
            </w:pPr>
            <w:r w:rsidRPr="00EA33C6">
              <w:rPr>
                <w:color w:val="FFFFFF" w:themeColor="background1"/>
              </w:rPr>
              <w:t xml:space="preserve">External tasks (exams, revision </w:t>
            </w:r>
            <w:r w:rsidR="00856D5B" w:rsidRPr="00EA33C6">
              <w:rPr>
                <w:color w:val="FFFFFF" w:themeColor="background1"/>
              </w:rPr>
              <w:t>etc.</w:t>
            </w:r>
            <w:r w:rsidRPr="00EA33C6">
              <w:rPr>
                <w:color w:val="FFFFFF" w:themeColor="background1"/>
              </w:rPr>
              <w:t xml:space="preserve">) interfering with time </w:t>
            </w:r>
            <w:proofErr w:type="gramStart"/>
            <w:r w:rsidRPr="00EA33C6">
              <w:rPr>
                <w:color w:val="FFFFFF" w:themeColor="background1"/>
              </w:rPr>
              <w:t xml:space="preserve">allocation  </w:t>
            </w:r>
            <w:proofErr w:type="gramEnd"/>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1B4282D" w14:textId="6F75B331" w:rsidR="000B2281" w:rsidRPr="00EA33C6" w:rsidRDefault="002B2E5F"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7762775" w14:textId="116852DE" w:rsidR="000B2281" w:rsidRPr="00EA33C6" w:rsidRDefault="002B2E5F" w:rsidP="003E4AA0">
            <w:pPr>
              <w:jc w:val="center"/>
              <w:rPr>
                <w:color w:val="000000" w:themeColor="text1"/>
              </w:rPr>
            </w:pPr>
            <w:r w:rsidRPr="00EA33C6">
              <w:rPr>
                <w:color w:val="000000" w:themeColor="text1"/>
              </w:rPr>
              <w:t>H</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D47690" w14:textId="662DA0F7" w:rsidR="000B2281" w:rsidRPr="00EA33C6" w:rsidRDefault="00856D5B"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3D561F4" w14:textId="2B73660D" w:rsidR="000B2281" w:rsidRPr="00EA33C6" w:rsidRDefault="00856D5B" w:rsidP="00856D5B">
            <w:pPr>
              <w:jc w:val="center"/>
              <w:rPr>
                <w:color w:val="000000" w:themeColor="text1"/>
              </w:rPr>
            </w:pPr>
            <w:r w:rsidRPr="00EA33C6">
              <w:rPr>
                <w:color w:val="000000" w:themeColor="text1"/>
              </w:rPr>
              <w:t>Plan for contingency time allocation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3C1BC035" w14:textId="051ECE21" w:rsidR="000B2281" w:rsidRPr="00EA33C6" w:rsidRDefault="00856D5B" w:rsidP="00856D5B">
            <w:pPr>
              <w:jc w:val="center"/>
              <w:rPr>
                <w:color w:val="000000" w:themeColor="text1"/>
              </w:rPr>
            </w:pPr>
            <w:r w:rsidRPr="00EA33C6">
              <w:rPr>
                <w:color w:val="000000" w:themeColor="text1"/>
              </w:rPr>
              <w:t xml:space="preserve">Adjust method of external task time management </w:t>
            </w:r>
          </w:p>
        </w:tc>
      </w:tr>
      <w:tr w:rsidR="000B2281" w:rsidRPr="00157131" w14:paraId="2483C8C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4BA5B5D" w14:textId="09D66D75" w:rsidR="000B2281" w:rsidRPr="00EA33C6" w:rsidRDefault="00856D5B" w:rsidP="00856D5B">
            <w:pPr>
              <w:jc w:val="center"/>
              <w:rPr>
                <w:color w:val="FFFFFF" w:themeColor="background1"/>
              </w:rPr>
            </w:pPr>
            <w:r w:rsidRPr="00EA33C6">
              <w:rPr>
                <w:color w:val="FFFFFF" w:themeColor="background1"/>
              </w:rPr>
              <w:t>Hardware defects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4FFBEB" w14:textId="0231CE17" w:rsidR="000B2281" w:rsidRPr="00EA33C6" w:rsidRDefault="00856D5B" w:rsidP="003E4AA0">
            <w:pPr>
              <w:jc w:val="center"/>
              <w:rPr>
                <w:color w:val="000000" w:themeColor="text1"/>
              </w:rPr>
            </w:pPr>
            <w:r w:rsidRPr="00EA33C6">
              <w:rPr>
                <w:color w:val="000000" w:themeColor="text1"/>
              </w:rPr>
              <w:t>L</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380270A" w14:textId="4BBBFEC1" w:rsidR="000B2281" w:rsidRPr="00EA33C6" w:rsidRDefault="00856D5B"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66654BE" w14:textId="06290703" w:rsidR="000B2281" w:rsidRPr="00EA33C6" w:rsidRDefault="00856D5B" w:rsidP="003E4AA0">
            <w:pPr>
              <w:jc w:val="center"/>
              <w:rPr>
                <w:color w:val="000000" w:themeColor="text1"/>
              </w:rPr>
            </w:pPr>
            <w:r w:rsidRPr="00EA33C6">
              <w:rPr>
                <w:color w:val="000000" w:themeColor="text1"/>
              </w:rPr>
              <w:t>L</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ECDDA03" w14:textId="6EFEC0D9" w:rsidR="000B2281" w:rsidRPr="00EA33C6" w:rsidRDefault="00856D5B" w:rsidP="003E4AA0">
            <w:pPr>
              <w:jc w:val="center"/>
              <w:rPr>
                <w:color w:val="000000" w:themeColor="text1"/>
              </w:rPr>
            </w:pPr>
            <w:r w:rsidRPr="00EA33C6">
              <w:rPr>
                <w:color w:val="000000" w:themeColor="text1"/>
              </w:rPr>
              <w:t>Make use of other university provided equipment</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316887" w14:textId="3E393EF7" w:rsidR="000B2281" w:rsidRPr="00EA33C6" w:rsidRDefault="00856D5B" w:rsidP="003E4AA0">
            <w:pPr>
              <w:jc w:val="center"/>
              <w:rPr>
                <w:color w:val="000000" w:themeColor="text1"/>
              </w:rPr>
            </w:pPr>
            <w:r w:rsidRPr="00EA33C6">
              <w:rPr>
                <w:color w:val="000000" w:themeColor="text1"/>
              </w:rPr>
              <w:t>Reinstate from backups</w:t>
            </w:r>
          </w:p>
        </w:tc>
      </w:tr>
      <w:tr w:rsidR="00856D5B" w:rsidRPr="00157131" w14:paraId="0C2432A5" w14:textId="77777777" w:rsidTr="00EA33C6">
        <w:tc>
          <w:tcPr>
            <w:tcW w:w="1609" w:type="dxa"/>
            <w:tcBorders>
              <w:top w:val="single" w:sz="4" w:space="0" w:color="1F497D" w:themeColor="text2"/>
            </w:tcBorders>
            <w:shd w:val="clear" w:color="auto" w:fill="4F81BD" w:themeFill="accent1"/>
            <w:vAlign w:val="center"/>
          </w:tcPr>
          <w:p w14:paraId="4CA467AE" w14:textId="4308F308" w:rsidR="00856D5B" w:rsidRPr="00EA33C6" w:rsidRDefault="00EA33C6" w:rsidP="00856D5B">
            <w:pPr>
              <w:jc w:val="center"/>
              <w:rPr>
                <w:color w:val="FFFFFF" w:themeColor="background1"/>
              </w:rPr>
            </w:pPr>
            <w:r>
              <w:rPr>
                <w:color w:val="FFFFFF" w:themeColor="background1"/>
              </w:rPr>
              <w:t>Failure to implement 3ed party technologies</w:t>
            </w:r>
          </w:p>
        </w:tc>
        <w:tc>
          <w:tcPr>
            <w:tcW w:w="1150"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5A2A6B61" w14:textId="4960485B" w:rsidR="00856D5B" w:rsidRPr="00EA33C6" w:rsidRDefault="00EA33C6" w:rsidP="003E4AA0">
            <w:pPr>
              <w:jc w:val="center"/>
              <w:rPr>
                <w:color w:val="000000" w:themeColor="text1"/>
              </w:rPr>
            </w:pPr>
            <w:r>
              <w:rPr>
                <w:color w:val="000000" w:themeColor="text1"/>
              </w:rPr>
              <w:t>M</w:t>
            </w:r>
          </w:p>
        </w:tc>
        <w:tc>
          <w:tcPr>
            <w:tcW w:w="1416"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8665B08" w14:textId="0DC4ABB8" w:rsidR="00856D5B" w:rsidRPr="00EA33C6" w:rsidRDefault="00EA33C6" w:rsidP="003E4AA0">
            <w:pPr>
              <w:jc w:val="center"/>
              <w:rPr>
                <w:color w:val="000000" w:themeColor="text1"/>
              </w:rPr>
            </w:pPr>
            <w:r>
              <w:rPr>
                <w:color w:val="000000" w:themeColor="text1"/>
              </w:rPr>
              <w:t>M</w:t>
            </w:r>
          </w:p>
        </w:tc>
        <w:tc>
          <w:tcPr>
            <w:tcW w:w="1630"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9BEFFDE" w14:textId="4CFC7175" w:rsidR="00856D5B" w:rsidRPr="00EA33C6" w:rsidRDefault="00EA33C6" w:rsidP="003E4AA0">
            <w:pPr>
              <w:jc w:val="center"/>
              <w:rPr>
                <w:color w:val="000000" w:themeColor="text1"/>
              </w:rPr>
            </w:pPr>
            <w:r>
              <w:rPr>
                <w:color w:val="000000" w:themeColor="text1"/>
              </w:rPr>
              <w:t>M</w:t>
            </w:r>
          </w:p>
        </w:tc>
        <w:tc>
          <w:tcPr>
            <w:tcW w:w="2837"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6AF02B" w14:textId="0B997783" w:rsidR="00856D5B" w:rsidRPr="00EA33C6" w:rsidRDefault="00EA33C6" w:rsidP="003E4AA0">
            <w:pPr>
              <w:jc w:val="center"/>
              <w:rPr>
                <w:color w:val="000000" w:themeColor="text1"/>
              </w:rPr>
            </w:pPr>
            <w:r>
              <w:rPr>
                <w:color w:val="000000" w:themeColor="text1"/>
              </w:rPr>
              <w:t>Allow for more time allocated to research</w:t>
            </w:r>
          </w:p>
        </w:tc>
        <w:tc>
          <w:tcPr>
            <w:tcW w:w="4253"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348C79AA" w14:textId="7DE050D5" w:rsidR="00856D5B" w:rsidRPr="00EA33C6" w:rsidRDefault="00EA33C6" w:rsidP="003E4AA0">
            <w:pPr>
              <w:jc w:val="center"/>
              <w:rPr>
                <w:color w:val="000000" w:themeColor="text1"/>
              </w:rPr>
            </w:pPr>
            <w:r>
              <w:rPr>
                <w:color w:val="000000" w:themeColor="text1"/>
              </w:rPr>
              <w:t>Switch to a technology which the author has more experience with</w:t>
            </w:r>
          </w:p>
        </w:tc>
      </w:tr>
    </w:tbl>
    <w:p w14:paraId="6EBB3E6E" w14:textId="77777777" w:rsidR="000B2281" w:rsidRPr="000B2281" w:rsidRDefault="000B2281" w:rsidP="000B2281"/>
    <w:p w14:paraId="2056F9A0" w14:textId="77777777" w:rsidR="00FB2C33" w:rsidRDefault="00FB2C33" w:rsidP="00FB2C33">
      <w:pPr>
        <w:sectPr w:rsidR="00FB2C33" w:rsidSect="00FB2C33">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34" w:name="_Toc321063904"/>
      <w:r>
        <w:lastRenderedPageBreak/>
        <w:t xml:space="preserve">7. </w:t>
      </w:r>
      <w:r w:rsidR="00CF0113">
        <w:t>Appendices</w:t>
      </w:r>
      <w:bookmarkEnd w:id="34"/>
      <w:r w:rsidR="00CF0113">
        <w:t xml:space="preserve"> </w:t>
      </w:r>
    </w:p>
    <w:p w14:paraId="2ABE2855" w14:textId="7C45EAA1" w:rsidR="00CF0113" w:rsidRPr="00CF0113" w:rsidRDefault="00CF0113" w:rsidP="00CF0113">
      <w:pPr>
        <w:pStyle w:val="ListParagraph"/>
        <w:numPr>
          <w:ilvl w:val="1"/>
          <w:numId w:val="21"/>
        </w:numPr>
        <w:spacing w:before="100" w:beforeAutospacing="1" w:after="120"/>
        <w:rPr>
          <w:b/>
          <w:bCs/>
          <w:color w:val="000000" w:themeColor="text1"/>
        </w:rPr>
      </w:pPr>
      <w:r>
        <w:rPr>
          <w:b/>
          <w:bCs/>
          <w:color w:val="000000" w:themeColor="text1"/>
        </w:rPr>
        <w:t>Appendix A</w:t>
      </w:r>
    </w:p>
    <w:p w14:paraId="4ABBFA2F" w14:textId="3425D737" w:rsidR="00440A7F" w:rsidRDefault="00440A7F"/>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lastRenderedPageBreak/>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lastRenderedPageBreak/>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01656751" w14:textId="77777777" w:rsidR="00CF0113" w:rsidRDefault="00CF0113"/>
    <w:p w14:paraId="2A3931CB" w14:textId="77777777" w:rsidR="00CF0113" w:rsidRDefault="00CF0113"/>
    <w:p w14:paraId="6F380865" w14:textId="77777777" w:rsidR="00CF0113" w:rsidRDefault="00CF0113"/>
    <w:p w14:paraId="53A6F341" w14:textId="77777777" w:rsidR="00CF0113" w:rsidRDefault="00CF0113"/>
    <w:p w14:paraId="46CEDDB4" w14:textId="77777777" w:rsidR="00CF0113" w:rsidRDefault="00CF0113"/>
    <w:p w14:paraId="091C1B1C" w14:textId="77777777" w:rsidR="00CF0113" w:rsidRDefault="00CF0113"/>
    <w:p w14:paraId="1648B70C" w14:textId="77777777" w:rsidR="00CF0113" w:rsidRDefault="00CF0113"/>
    <w:p w14:paraId="7EA311D6" w14:textId="77777777" w:rsidR="00CF0113" w:rsidRDefault="00CF0113"/>
    <w:p w14:paraId="50F02DB6" w14:textId="77777777" w:rsidR="00CF0113" w:rsidRDefault="00CF0113"/>
    <w:p w14:paraId="29167968" w14:textId="77777777" w:rsidR="00CF0113" w:rsidRDefault="00CF0113"/>
    <w:p w14:paraId="5E3C5FE6" w14:textId="77777777" w:rsidR="00CF0113" w:rsidRDefault="00CF0113"/>
    <w:p w14:paraId="5036563E" w14:textId="77777777" w:rsidR="00CF0113" w:rsidRDefault="00CF0113"/>
    <w:bookmarkStart w:id="35" w:name="_Toc321063905"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875DBE">
          <w:pPr>
            <w:pStyle w:val="AppendixHeading"/>
            <w:numPr>
              <w:ilvl w:val="0"/>
              <w:numId w:val="14"/>
            </w:numPr>
          </w:pPr>
          <w:r>
            <w:t>References</w:t>
          </w:r>
          <w:bookmarkEnd w:id="35"/>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72CF2A19" w:rsidR="000A32B7" w:rsidRDefault="000D2C17" w:rsidP="005D72A1">
              <w:pPr>
                <w:spacing w:after="0" w:line="240" w:lineRule="auto"/>
                <w:ind w:left="720"/>
                <w:rPr>
                  <w:rFonts w:ascii="Verdana" w:eastAsia="Times New Roman" w:hAnsi="Verdana" w:cs="Times New Roman"/>
                  <w:color w:val="000000"/>
                  <w:sz w:val="20"/>
                  <w:szCs w:val="20"/>
                  <w:lang w:eastAsia="en-US"/>
                </w:rPr>
              </w:pPr>
              <w:proofErr w:type="spellStart"/>
              <w:r w:rsidRPr="000D2C17">
                <w:rPr>
                  <w:rFonts w:ascii="Verdana" w:eastAsia="Times New Roman" w:hAnsi="Verdana" w:cs="Times New Roman"/>
                  <w:color w:val="000000"/>
                  <w:sz w:val="20"/>
                  <w:szCs w:val="20"/>
                  <w:lang w:eastAsia="en-US"/>
                </w:rPr>
                <w:t>Advait</w:t>
              </w:r>
              <w:proofErr w:type="spellEnd"/>
              <w:r w:rsidRPr="000D2C17">
                <w:rPr>
                  <w:rFonts w:ascii="Verdana" w:eastAsia="Times New Roman" w:hAnsi="Verdana" w:cs="Times New Roman"/>
                  <w:color w:val="000000"/>
                  <w:sz w:val="20"/>
                  <w:szCs w:val="20"/>
                  <w:lang w:eastAsia="en-US"/>
                </w:rPr>
                <w:t xml:space="preserve"> </w:t>
              </w:r>
              <w:proofErr w:type="spellStart"/>
              <w:r w:rsidRPr="000D2C17">
                <w:rPr>
                  <w:rFonts w:ascii="Verdana" w:eastAsia="Times New Roman" w:hAnsi="Verdana" w:cs="Times New Roman"/>
                  <w:color w:val="000000"/>
                  <w:sz w:val="20"/>
                  <w:szCs w:val="20"/>
                  <w:lang w:eastAsia="en-US"/>
                </w:rPr>
                <w:t>Sarkar</w:t>
              </w:r>
              <w:proofErr w:type="spellEnd"/>
              <w:r w:rsidRPr="000D2C17">
                <w:rPr>
                  <w:rFonts w:ascii="Verdana" w:eastAsia="Times New Roman" w:hAnsi="Verdana" w:cs="Times New Roman"/>
                  <w:color w:val="000000"/>
                  <w:sz w:val="20"/>
                  <w:szCs w:val="20"/>
                  <w:lang w:eastAsia="en-US"/>
                </w:rPr>
                <w:t>. (2015)</w:t>
              </w:r>
              <w:proofErr w:type="gramStart"/>
              <w:r w:rsidRPr="000D2C17">
                <w:rPr>
                  <w:rFonts w:ascii="Verdana" w:eastAsia="Times New Roman" w:hAnsi="Verdana" w:cs="Times New Roman"/>
                  <w:color w:val="000000"/>
                  <w:sz w:val="20"/>
                  <w:szCs w:val="20"/>
                  <w:lang w:eastAsia="en-US"/>
                </w:rPr>
                <w:t>. </w:t>
              </w:r>
              <w:r w:rsidRPr="000D2C17">
                <w:rPr>
                  <w:rFonts w:ascii="Verdana" w:eastAsia="Times New Roman" w:hAnsi="Verdana" w:cs="Times New Roman"/>
                  <w:i/>
                  <w:iCs/>
                  <w:color w:val="000000"/>
                  <w:sz w:val="20"/>
                  <w:szCs w:val="20"/>
                  <w:lang w:eastAsia="en-US"/>
                </w:rPr>
                <w:t>The impact of syntax colouring on program comprehension.</w:t>
              </w:r>
              <w:proofErr w:type="gramEnd"/>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173F832C" w14:textId="6C1E08B0" w:rsidR="000A32B7" w:rsidRDefault="000A32B7" w:rsidP="000A32B7">
              <w:pPr>
                <w:pStyle w:val="ReferenceHeading"/>
                <w:ind w:firstLine="720"/>
                <w:rPr>
                  <w:rFonts w:asciiTheme="minorHAnsi" w:eastAsiaTheme="minorEastAsia" w:hAnsiTheme="minorHAnsi" w:cstheme="minorBidi"/>
                  <w:bCs w:val="0"/>
                  <w:sz w:val="22"/>
                </w:rPr>
              </w:pPr>
              <w:bookmarkStart w:id="36" w:name="_Toc321063906"/>
              <w:proofErr w:type="gramStart"/>
              <w:r>
                <w:rPr>
                  <w:rFonts w:asciiTheme="minorHAnsi" w:eastAsiaTheme="minorEastAsia" w:hAnsiTheme="minorHAnsi" w:cstheme="minorBidi"/>
                  <w:bCs w:val="0"/>
                  <w:sz w:val="22"/>
                </w:rPr>
                <w:t>Android Studio, 2016.</w:t>
              </w:r>
              <w:proofErr w:type="gramEnd"/>
              <w:r>
                <w:rPr>
                  <w:rFonts w:asciiTheme="minorHAnsi" w:eastAsiaTheme="minorEastAsia" w:hAnsiTheme="minorHAnsi" w:cstheme="minorBidi"/>
                  <w:bCs w:val="0"/>
                  <w:sz w:val="22"/>
                </w:rPr>
                <w:t xml:space="preserve"> IDE for the development of android applications [online]</w:t>
              </w:r>
              <w:bookmarkEnd w:id="36"/>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37" w:name="_Toc321063907"/>
              <w:proofErr w:type="gramStart"/>
              <w:r>
                <w:rPr>
                  <w:rFonts w:asciiTheme="minorHAnsi" w:eastAsiaTheme="minorEastAsia" w:hAnsiTheme="minorHAnsi" w:cstheme="minorBidi"/>
                  <w:bCs w:val="0"/>
                  <w:sz w:val="22"/>
                </w:rPr>
                <w:t>Atom, 2015.</w:t>
              </w:r>
              <w:proofErr w:type="gramEnd"/>
              <w:r>
                <w:rPr>
                  <w:rFonts w:asciiTheme="minorHAnsi" w:eastAsiaTheme="minorEastAsia" w:hAnsiTheme="minorHAnsi" w:cstheme="minorBidi"/>
                  <w:bCs w:val="0"/>
                  <w:sz w:val="22"/>
                </w:rPr>
                <w:t xml:space="preserve"> Code editor [online]</w:t>
              </w:r>
              <w:bookmarkEnd w:id="37"/>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38" w:name="_Toc321063908"/>
              <w:proofErr w:type="spellStart"/>
              <w:proofErr w:type="gramStart"/>
              <w:r>
                <w:rPr>
                  <w:rFonts w:asciiTheme="minorHAnsi" w:eastAsiaTheme="minorEastAsia" w:hAnsiTheme="minorHAnsi" w:cstheme="minorBidi"/>
                  <w:bCs w:val="0"/>
                  <w:sz w:val="22"/>
                </w:rPr>
                <w:t>Biomedcentral</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Efficiency comparison of languages [online]</w:t>
              </w:r>
              <w:bookmarkEnd w:id="38"/>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39" w:name="_Toc321063909"/>
              <w:proofErr w:type="spellStart"/>
              <w:proofErr w:type="gramStart"/>
              <w:r w:rsidRPr="000B42A8">
                <w:rPr>
                  <w:rFonts w:asciiTheme="minorHAnsi" w:eastAsiaTheme="minorEastAsia" w:hAnsiTheme="minorHAnsi" w:cstheme="minorBidi"/>
                  <w:bCs w:val="0"/>
                  <w:sz w:val="22"/>
                </w:rPr>
                <w:t>Businessdictionary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39"/>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108EF85F" w14:textId="1A52CCB1" w:rsidR="005D72A1" w:rsidRPr="005D72A1" w:rsidRDefault="005D72A1" w:rsidP="005D72A1">
              <w:pPr>
                <w:spacing w:after="0" w:line="240" w:lineRule="auto"/>
                <w:ind w:left="720"/>
                <w:rPr>
                  <w:rFonts w:eastAsia="Times New Roman" w:cs="Times New Roman"/>
                  <w:lang w:val="en-US" w:eastAsia="en-US"/>
                </w:rPr>
              </w:pPr>
              <w:r w:rsidRPr="005D72A1">
                <w:rPr>
                  <w:rFonts w:eastAsia="Times New Roman" w:cs="Arial"/>
                  <w:color w:val="000000"/>
                  <w:shd w:val="clear" w:color="auto" w:fill="FFFFFF"/>
                  <w:lang w:val="en-US" w:eastAsia="en-US"/>
                </w:rPr>
                <w:t xml:space="preserve">David </w:t>
              </w:r>
              <w:proofErr w:type="spellStart"/>
              <w:r w:rsidRPr="005D72A1">
                <w:rPr>
                  <w:rFonts w:eastAsia="Times New Roman" w:cs="Arial"/>
                  <w:color w:val="000000"/>
                  <w:shd w:val="clear" w:color="auto" w:fill="FFFFFF"/>
                  <w:lang w:val="en-US" w:eastAsia="en-US"/>
                </w:rPr>
                <w:t>Beymer</w:t>
              </w:r>
              <w:proofErr w:type="spellEnd"/>
              <w:r w:rsidRPr="005D72A1">
                <w:rPr>
                  <w:rFonts w:eastAsia="Times New Roman" w:cs="Arial"/>
                  <w:color w:val="000000"/>
                  <w:shd w:val="clear" w:color="auto" w:fill="FFFFFF"/>
                  <w:lang w:val="en-US" w:eastAsia="en-US"/>
                </w:rPr>
                <w:t>, Daniel Russell, Peter Orton</w:t>
              </w:r>
              <w:r>
                <w:rPr>
                  <w:rFonts w:eastAsia="Times New Roman" w:cs="Arial"/>
                  <w:color w:val="000000"/>
                  <w:shd w:val="clear" w:color="auto" w:fill="FFFFFF"/>
                  <w:lang w:val="en-US" w:eastAsia="en-US"/>
                </w:rPr>
                <w:t>, 2008.</w:t>
              </w:r>
              <w:r w:rsidRPr="005D72A1">
                <w:rPr>
                  <w:rFonts w:eastAsia="Times New Roman" w:cs="Arial"/>
                  <w:color w:val="000000"/>
                  <w:shd w:val="clear" w:color="auto" w:fill="FFFFFF"/>
                  <w:lang w:val="en-US" w:eastAsia="en-US"/>
                </w:rPr>
                <w:t> </w:t>
              </w:r>
              <w:proofErr w:type="gramStart"/>
              <w:r w:rsidRPr="005D72A1">
                <w:rPr>
                  <w:rFonts w:eastAsia="Times New Roman" w:cs="Arial"/>
                  <w:i/>
                  <w:iCs/>
                  <w:color w:val="000000"/>
                  <w:shd w:val="clear" w:color="auto" w:fill="FFFFFF"/>
                  <w:lang w:val="en-US" w:eastAsia="en-US"/>
                </w:rPr>
                <w:t>An Eye Tracking Study of How Font Size and Type Influence Online Reading.</w:t>
              </w:r>
              <w:proofErr w:type="gramEnd"/>
              <w:r w:rsidRPr="005D72A1">
                <w:rPr>
                  <w:rFonts w:eastAsia="Times New Roman" w:cs="Arial"/>
                  <w:i/>
                  <w:iCs/>
                  <w:color w:val="000000"/>
                  <w:shd w:val="clear" w:color="auto" w:fill="FFFFFF"/>
                  <w:lang w:val="en-US" w:eastAsia="en-US"/>
                </w:rPr>
                <w:t> </w:t>
              </w:r>
              <w:proofErr w:type="gramStart"/>
              <w:r w:rsidRPr="005D72A1">
                <w:rPr>
                  <w:rFonts w:eastAsia="Times New Roman" w:cs="Arial"/>
                  <w:color w:val="000000"/>
                  <w:shd w:val="clear" w:color="auto" w:fill="FFFFFF"/>
                  <w:lang w:val="en-US" w:eastAsia="en-US"/>
                </w:rPr>
                <w:t>[Online].</w:t>
              </w:r>
              <w:proofErr w:type="gramEnd"/>
              <w:r w:rsidRPr="005D72A1">
                <w:rPr>
                  <w:rFonts w:eastAsia="Times New Roman" w:cs="Arial"/>
                  <w:color w:val="000000"/>
                  <w:shd w:val="clear" w:color="auto" w:fill="FFFFFF"/>
                  <w:lang w:val="en-US" w:eastAsia="en-US"/>
                </w:rPr>
                <w:t xml:space="preserve"> Available at:</w:t>
              </w:r>
              <w:r>
                <w:rPr>
                  <w:rFonts w:eastAsia="Times New Roman" w:cs="Arial"/>
                  <w:color w:val="000000"/>
                  <w:shd w:val="clear" w:color="auto" w:fill="FFFFFF"/>
                  <w:lang w:val="en-US" w:eastAsia="en-US"/>
                </w:rPr>
                <w:t xml:space="preserve"> </w:t>
              </w:r>
              <w:r w:rsidRPr="005D72A1">
                <w:rPr>
                  <w:rFonts w:eastAsia="Times New Roman" w:cs="Arial"/>
                  <w:i/>
                  <w:iCs/>
                  <w:color w:val="000000"/>
                  <w:u w:val="single"/>
                  <w:shd w:val="clear" w:color="auto" w:fill="FFFFFF"/>
                  <w:lang w:val="en-US" w:eastAsia="en-US"/>
                </w:rPr>
                <w:t>http://www.bcs.org/upload/pdf/ewic_hc08_v2_paper4.pdf</w:t>
              </w:r>
              <w:r w:rsidRPr="005D72A1">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2nd April 2016]</w:t>
              </w:r>
              <w:r w:rsidRPr="005D72A1">
                <w:rPr>
                  <w:rFonts w:eastAsia="Times New Roman" w:cs="Arial"/>
                  <w:color w:val="000000"/>
                  <w:shd w:val="clear" w:color="auto" w:fill="FFFFFF"/>
                  <w:lang w:val="en-US" w:eastAsia="en-US"/>
                </w:rPr>
                <w:t>.</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40" w:name="_Toc321063910"/>
              <w:proofErr w:type="gramStart"/>
              <w:r>
                <w:rPr>
                  <w:rFonts w:asciiTheme="minorHAnsi" w:eastAsiaTheme="minorEastAsia" w:hAnsiTheme="minorHAnsi" w:cstheme="minorBidi"/>
                  <w:bCs w:val="0"/>
                  <w:sz w:val="22"/>
                </w:rPr>
                <w:t>FLTK, 2014.</w:t>
              </w:r>
              <w:proofErr w:type="gramEnd"/>
              <w:r>
                <w:rPr>
                  <w:rFonts w:asciiTheme="minorHAnsi" w:eastAsiaTheme="minorEastAsia" w:hAnsiTheme="minorHAnsi" w:cstheme="minorBidi"/>
                  <w:bCs w:val="0"/>
                  <w:sz w:val="22"/>
                </w:rPr>
                <w:t xml:space="preserve"> Fast light toolkit C++ framework [online]</w:t>
              </w:r>
              <w:bookmarkEnd w:id="40"/>
            </w:p>
            <w:p w14:paraId="0CD2D764" w14:textId="75191DD9" w:rsidR="00766999" w:rsidRPr="00766999" w:rsidRDefault="007C1FDA" w:rsidP="00766999">
              <w:r>
                <w:tab/>
                <w:t xml:space="preserve">Available at: </w:t>
              </w:r>
              <w:hyperlink r:id="rId78" w:history="1">
                <w:r w:rsidRPr="00B9552A">
                  <w:rPr>
                    <w:rStyle w:val="Hyperlink"/>
                  </w:rPr>
                  <w:t>http://www.fltk.org</w:t>
                </w:r>
              </w:hyperlink>
              <w:r w:rsidR="00665CA3">
                <w:t xml:space="preserve"> [Accessed 2016 March 10</w:t>
              </w:r>
            </w:p>
            <w:p w14:paraId="3CE36F8C" w14:textId="529D2107" w:rsidR="0033681F" w:rsidRPr="0033681F" w:rsidRDefault="0033681F" w:rsidP="0033681F">
              <w:pPr>
                <w:spacing w:after="0" w:line="240" w:lineRule="auto"/>
                <w:ind w:left="720"/>
                <w:rPr>
                  <w:rFonts w:eastAsia="Times New Roman" w:cs="Times New Roman"/>
                  <w:lang w:eastAsia="en-US"/>
                </w:rPr>
              </w:pPr>
              <w:proofErr w:type="spellStart"/>
              <w:r w:rsidRPr="009E5995">
                <w:rPr>
                  <w:rFonts w:eastAsia="Times New Roman" w:cs="Times New Roman"/>
                  <w:color w:val="000000"/>
                  <w:lang w:eastAsia="en-US"/>
                </w:rPr>
                <w:t>Laxmi</w:t>
              </w:r>
              <w:proofErr w:type="spellEnd"/>
              <w:r w:rsidRPr="009E5995">
                <w:rPr>
                  <w:rFonts w:eastAsia="Times New Roman" w:cs="Times New Roman"/>
                  <w:color w:val="000000"/>
                  <w:lang w:eastAsia="en-US"/>
                </w:rPr>
                <w:t xml:space="preserve">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proofErr w:type="gramStart"/>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w:t>
              </w:r>
              <w:proofErr w:type="gramEnd"/>
              <w:r w:rsidRPr="009E5995">
                <w:rPr>
                  <w:rFonts w:eastAsia="Times New Roman" w:cs="Times New Roman"/>
                  <w:color w:val="000000"/>
                  <w:lang w:eastAsia="en-US"/>
                </w:rPr>
                <w:t xml:space="preserve"> </w:t>
              </w:r>
              <w:proofErr w:type="gramStart"/>
              <w:r w:rsidRPr="009E5995">
                <w:rPr>
                  <w:rFonts w:eastAsia="Times New Roman" w:cs="Times New Roman"/>
                  <w:color w:val="000000"/>
                  <w:lang w:eastAsia="en-US"/>
                </w:rPr>
                <w:t>4 (2), p6-8.</w:t>
              </w:r>
              <w:proofErr w:type="gramEnd"/>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41" w:name="_Toc321063911"/>
              <w:proofErr w:type="gramStart"/>
              <w:r>
                <w:rPr>
                  <w:rFonts w:asciiTheme="minorHAnsi" w:eastAsiaTheme="minorEastAsia" w:hAnsiTheme="minorHAnsi" w:cstheme="minorBidi"/>
                  <w:bCs w:val="0"/>
                  <w:sz w:val="22"/>
                </w:rPr>
                <w:t>Microsoft, 2013.</w:t>
              </w:r>
              <w:proofErr w:type="gramEnd"/>
              <w:r>
                <w:rPr>
                  <w:rFonts w:asciiTheme="minorHAnsi" w:eastAsiaTheme="minorEastAsia" w:hAnsiTheme="minorHAnsi" w:cstheme="minorBidi"/>
                  <w:bCs w:val="0"/>
                  <w:sz w:val="22"/>
                </w:rPr>
                <w:t xml:space="preserve"> Visual studios 2013 [online]</w:t>
              </w:r>
              <w:bookmarkEnd w:id="41"/>
            </w:p>
            <w:p w14:paraId="40169C82" w14:textId="7CB61F6A" w:rsidR="000D2C17" w:rsidRDefault="000D2C17" w:rsidP="00391EA2">
              <w:r>
                <w:tab/>
                <w:t xml:space="preserve">Available at: </w:t>
              </w:r>
              <w:hyperlink r:id="rId79"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42" w:name="_Toc321063912"/>
              <w:proofErr w:type="gramStart"/>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w:t>
              </w:r>
              <w:proofErr w:type="gramEnd"/>
              <w:r w:rsidR="000D2C17">
                <w:rPr>
                  <w:rFonts w:asciiTheme="minorHAnsi" w:eastAsiaTheme="minorEastAsia" w:hAnsiTheme="minorHAnsi" w:cstheme="minorBidi"/>
                  <w:bCs w:val="0"/>
                  <w:sz w:val="22"/>
                </w:rPr>
                <w:t xml:space="preserve"> Code/Rich text editor [online]</w:t>
              </w:r>
              <w:bookmarkEnd w:id="42"/>
            </w:p>
            <w:p w14:paraId="660CAEAD" w14:textId="5ACEF664" w:rsidR="000D2C17" w:rsidRDefault="000D2C17" w:rsidP="00391EA2">
              <w:r>
                <w:tab/>
                <w:t xml:space="preserve">Available at: </w:t>
              </w:r>
              <w:r w:rsidRPr="00D2758F">
                <w:t xml:space="preserve">https://notepad-plus-plus.org/ </w:t>
              </w:r>
              <w:r>
                <w:t>[Accessed 2016 March 3]</w:t>
              </w:r>
            </w:p>
            <w:p w14:paraId="19CB7A23" w14:textId="39191EEA" w:rsidR="00524055" w:rsidRPr="00524055" w:rsidRDefault="00524055" w:rsidP="00524055">
              <w:pPr>
                <w:ind w:left="720"/>
                <w:rPr>
                  <w:rFonts w:ascii="Arial" w:eastAsia="Times New Roman" w:hAnsi="Arial" w:cs="Arial"/>
                  <w:color w:val="000000"/>
                  <w:shd w:val="clear" w:color="auto" w:fill="FFFFFF"/>
                  <w:lang w:val="en-US"/>
                </w:rPr>
              </w:pPr>
              <w:proofErr w:type="gramStart"/>
              <w:r>
                <w:rPr>
                  <w:rFonts w:ascii="Arial" w:eastAsia="Times New Roman" w:hAnsi="Arial" w:cs="Arial"/>
                  <w:color w:val="000000"/>
                  <w:shd w:val="clear" w:color="auto" w:fill="FFFFFF"/>
                  <w:lang w:val="en-US"/>
                </w:rPr>
                <w:t>Parasoft, 2016.</w:t>
              </w:r>
              <w:proofErr w:type="gramEnd"/>
              <w:r>
                <w:rPr>
                  <w:rFonts w:ascii="Arial" w:eastAsia="Times New Roman" w:hAnsi="Arial" w:cs="Arial"/>
                  <w:color w:val="000000"/>
                  <w:shd w:val="clear" w:color="auto" w:fill="FFFFFF"/>
                  <w:lang w:val="en-US"/>
                </w:rPr>
                <w:t xml:space="preserve"> Available at: </w:t>
              </w:r>
              <w:hyperlink r:id="rId80" w:history="1">
                <w:r w:rsidRPr="00242DEB">
                  <w:rPr>
                    <w:rStyle w:val="Hyperlink"/>
                    <w:rFonts w:ascii="Arial" w:eastAsia="Times New Roman" w:hAnsi="Arial" w:cs="Arial"/>
                    <w:shd w:val="clear" w:color="auto" w:fill="FFFFFF"/>
                    <w:lang w:val="en-US"/>
                  </w:rPr>
                  <w:t>https://www.parasoft.com/product/jtest</w:t>
                </w:r>
              </w:hyperlink>
              <w:r>
                <w:rPr>
                  <w:rFonts w:ascii="Arial" w:eastAsia="Times New Roman" w:hAnsi="Arial" w:cs="Arial"/>
                  <w:color w:val="000000"/>
                  <w:shd w:val="clear" w:color="auto" w:fill="FFFFFF"/>
                  <w:lang w:val="en-US"/>
                </w:rPr>
                <w:t xml:space="preserve"> [Accessed: 7</w:t>
              </w:r>
              <w:r w:rsidRPr="00AB6282">
                <w:rPr>
                  <w:rFonts w:ascii="Arial" w:eastAsia="Times New Roman" w:hAnsi="Arial" w:cs="Arial"/>
                  <w:color w:val="000000"/>
                  <w:shd w:val="clear" w:color="auto" w:fill="FFFFFF"/>
                  <w:vertAlign w:val="superscript"/>
                  <w:lang w:val="en-US"/>
                </w:rPr>
                <w:t>th</w:t>
              </w:r>
              <w:r>
                <w:rPr>
                  <w:rFonts w:ascii="Arial" w:eastAsia="Times New Roman" w:hAnsi="Arial" w:cs="Arial"/>
                  <w:color w:val="000000"/>
                  <w:shd w:val="clear" w:color="auto" w:fill="FFFFFF"/>
                  <w:lang w:val="en-US"/>
                </w:rPr>
                <w:t xml:space="preserve"> April 2016]</w:t>
              </w:r>
            </w:p>
            <w:p w14:paraId="1BE55DA0" w14:textId="3E4FB8FC" w:rsidR="00766999" w:rsidRDefault="00F0429F"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 xml:space="preserve">Phillip A. </w:t>
              </w:r>
              <w:proofErr w:type="spellStart"/>
              <w:r>
                <w:rPr>
                  <w:rFonts w:eastAsia="Times New Roman" w:cs="Arial"/>
                  <w:color w:val="000000"/>
                  <w:shd w:val="clear" w:color="auto" w:fill="FFFFFF"/>
                  <w:lang w:val="en-US" w:eastAsia="en-US"/>
                </w:rPr>
                <w:t>Laplante</w:t>
              </w:r>
              <w:proofErr w:type="spellEnd"/>
              <w:r>
                <w:rPr>
                  <w:rFonts w:eastAsia="Times New Roman" w:cs="Arial"/>
                  <w:color w:val="000000"/>
                  <w:shd w:val="clear" w:color="auto" w:fill="FFFFFF"/>
                  <w:lang w:val="en-US" w:eastAsia="en-US"/>
                </w:rPr>
                <w:t>, 2007.</w:t>
              </w:r>
              <w:r w:rsidR="00766999" w:rsidRPr="00766999">
                <w:rPr>
                  <w:rFonts w:eastAsia="Times New Roman" w:cs="Arial"/>
                  <w:color w:val="000000"/>
                  <w:shd w:val="clear" w:color="auto" w:fill="FFFFFF"/>
                  <w:lang w:val="en-US" w:eastAsia="en-US"/>
                </w:rPr>
                <w:t> </w:t>
              </w:r>
              <w:r w:rsidR="00766999" w:rsidRPr="00766999">
                <w:rPr>
                  <w:rFonts w:eastAsia="Times New Roman" w:cs="Arial"/>
                  <w:i/>
                  <w:iCs/>
                  <w:color w:val="000000"/>
                  <w:shd w:val="clear" w:color="auto" w:fill="FFFFFF"/>
                  <w:lang w:val="en-US" w:eastAsia="en-US"/>
                </w:rPr>
                <w:t>What every engineer should know about software engineering</w:t>
              </w:r>
              <w:r w:rsidR="00766999">
                <w:rPr>
                  <w:rFonts w:eastAsia="Times New Roman" w:cs="Arial"/>
                  <w:color w:val="000000"/>
                  <w:shd w:val="clear" w:color="auto" w:fill="FFFFFF"/>
                  <w:lang w:val="en-US" w:eastAsia="en-US"/>
                </w:rPr>
                <w:t xml:space="preserve">. </w:t>
              </w:r>
            </w:p>
            <w:p w14:paraId="5F9B020C" w14:textId="7028ADD1" w:rsidR="00766999" w:rsidRPr="00766999" w:rsidRDefault="00766999" w:rsidP="00766999">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CRC press. </w:t>
              </w:r>
              <w:r w:rsidRPr="00766999">
                <w:rPr>
                  <w:rFonts w:eastAsia="Times New Roman" w:cs="Arial"/>
                  <w:color w:val="000000"/>
                  <w:shd w:val="clear" w:color="auto" w:fill="FFFFFF"/>
                  <w:lang w:val="en-US" w:eastAsia="en-US"/>
                </w:rPr>
                <w:t>ISBN 0849372283</w:t>
              </w:r>
              <w:r>
                <w:rPr>
                  <w:rFonts w:eastAsia="Times New Roman" w:cs="Arial"/>
                  <w:color w:val="000000"/>
                  <w:shd w:val="clear" w:color="auto" w:fill="FFFFFF"/>
                  <w:lang w:val="en-US" w:eastAsia="en-US"/>
                </w:rPr>
                <w:t>.</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43" w:name="_Toc321063913"/>
              <w:proofErr w:type="gramStart"/>
              <w:r>
                <w:rPr>
                  <w:rFonts w:asciiTheme="minorHAnsi" w:eastAsiaTheme="minorEastAsia" w:hAnsiTheme="minorHAnsi" w:cstheme="minorBidi"/>
                  <w:bCs w:val="0"/>
                  <w:sz w:val="22"/>
                </w:rPr>
                <w:lastRenderedPageBreak/>
                <w:t>Ultimate++, 2016.</w:t>
              </w:r>
              <w:proofErr w:type="gramEnd"/>
              <w:r>
                <w:rPr>
                  <w:rFonts w:asciiTheme="minorHAnsi" w:eastAsiaTheme="minorEastAsia" w:hAnsiTheme="minorHAnsi" w:cstheme="minorBidi"/>
                  <w:bCs w:val="0"/>
                  <w:sz w:val="22"/>
                </w:rPr>
                <w:t xml:space="preserve">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43"/>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44" w:name="_Toc321063914"/>
              <w:proofErr w:type="spellStart"/>
              <w:proofErr w:type="gramStart"/>
              <w:r>
                <w:rPr>
                  <w:rFonts w:asciiTheme="minorHAnsi" w:eastAsiaTheme="minorEastAsia" w:hAnsiTheme="minorHAnsi" w:cstheme="minorBidi"/>
                  <w:bCs w:val="0"/>
                  <w:sz w:val="22"/>
                </w:rPr>
                <w:t>Yourdictionary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44"/>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5E4F2456" w14:textId="6BAD25F2" w:rsidR="00824BC5" w:rsidRDefault="00824BC5" w:rsidP="00824BC5">
              <w:pPr>
                <w:pStyle w:val="ReferenceHeading"/>
                <w:ind w:firstLine="720"/>
                <w:rPr>
                  <w:rFonts w:asciiTheme="minorHAnsi" w:eastAsiaTheme="minorEastAsia" w:hAnsiTheme="minorHAnsi" w:cstheme="minorBidi"/>
                  <w:bCs w:val="0"/>
                  <w:sz w:val="22"/>
                </w:rPr>
              </w:pPr>
              <w:proofErr w:type="spellStart"/>
              <w:r>
                <w:rPr>
                  <w:rFonts w:asciiTheme="minorHAnsi" w:eastAsiaTheme="minorEastAsia" w:hAnsiTheme="minorHAnsi" w:cstheme="minorBidi"/>
                  <w:bCs w:val="0"/>
                  <w:sz w:val="22"/>
                </w:rPr>
                <w:t>SourceCode</w:t>
              </w:r>
              <w:proofErr w:type="spellEnd"/>
              <w:r>
                <w:rPr>
                  <w:rFonts w:asciiTheme="minorHAnsi" w:eastAsiaTheme="minorEastAsia" w:hAnsiTheme="minorHAnsi" w:cstheme="minorBidi"/>
                  <w:bCs w:val="0"/>
                  <w:sz w:val="22"/>
                </w:rPr>
                <w:t xml:space="preserve"> Pro, 2016. Code editor [online]</w:t>
              </w:r>
            </w:p>
            <w:p w14:paraId="20104F3B" w14:textId="5542BA09" w:rsidR="00824BC5" w:rsidRDefault="00824BC5" w:rsidP="00391EA2">
              <w:r>
                <w:tab/>
                <w:t xml:space="preserve">Available at: </w:t>
              </w:r>
              <w:r w:rsidRPr="00824BC5">
                <w:t xml:space="preserve">https://github.com/adobe-fonts/source-code-pro </w:t>
              </w:r>
              <w:r>
                <w:t>[Accessed 2016 April 2nd]</w:t>
              </w:r>
            </w:p>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45" w:name="_Toc321063915"/>
              <w:proofErr w:type="gramStart"/>
              <w:r>
                <w:rPr>
                  <w:rFonts w:asciiTheme="minorHAnsi" w:eastAsiaTheme="minorEastAsia" w:hAnsiTheme="minorHAnsi" w:cstheme="minorBidi"/>
                  <w:bCs w:val="0"/>
                  <w:sz w:val="22"/>
                </w:rPr>
                <w:t>Sublime 2, 2015.</w:t>
              </w:r>
              <w:proofErr w:type="gramEnd"/>
              <w:r>
                <w:rPr>
                  <w:rFonts w:asciiTheme="minorHAnsi" w:eastAsiaTheme="minorEastAsia" w:hAnsiTheme="minorHAnsi" w:cstheme="minorBidi"/>
                  <w:bCs w:val="0"/>
                  <w:sz w:val="22"/>
                </w:rPr>
                <w:t xml:space="preserve"> Code editor [online]</w:t>
              </w:r>
              <w:bookmarkEnd w:id="45"/>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46" w:name="_Toc321063916"/>
              <w:proofErr w:type="gramStart"/>
              <w:r>
                <w:rPr>
                  <w:rFonts w:asciiTheme="minorHAnsi" w:eastAsiaTheme="minorEastAsia" w:hAnsiTheme="minorHAnsi" w:cstheme="minorBidi"/>
                  <w:bCs w:val="0"/>
                  <w:sz w:val="22"/>
                </w:rPr>
                <w:t>QT, 2015.</w:t>
              </w:r>
              <w:proofErr w:type="gramEnd"/>
              <w:r>
                <w:rPr>
                  <w:rFonts w:asciiTheme="minorHAnsi" w:eastAsiaTheme="minorEastAsia" w:hAnsiTheme="minorHAnsi" w:cstheme="minorBidi"/>
                  <w:bCs w:val="0"/>
                  <w:sz w:val="22"/>
                </w:rPr>
                <w:t xml:space="preserve"> C++ development framework [online]</w:t>
              </w:r>
              <w:bookmarkEnd w:id="46"/>
            </w:p>
            <w:p w14:paraId="11EA13BE" w14:textId="041D555F" w:rsidR="002F34F6" w:rsidRDefault="0092002D" w:rsidP="0092002D">
              <w:r>
                <w:tab/>
                <w:t xml:space="preserve">Available at: </w:t>
              </w:r>
              <w:hyperlink r:id="rId81" w:history="1">
                <w:r w:rsidRPr="00B9552A">
                  <w:rPr>
                    <w:rStyle w:val="Hyperlink"/>
                  </w:rPr>
                  <w:t>http://www.qt.io</w:t>
                </w:r>
              </w:hyperlink>
              <w:r>
                <w:t xml:space="preserve"> [Accessed 2016 March 10]</w:t>
              </w:r>
            </w:p>
            <w:bookmarkStart w:id="47" w:name="_Toc321063917"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47"/>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proofErr w:type="gramStart"/>
                  <w:r>
                    <w:t>Walker, D. M., 2013.</w:t>
                  </w:r>
                  <w:proofErr w:type="gramEnd"/>
                  <w:r>
                    <w:t xml:space="preserve">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2F34F6">
                    <w:rPr>
                      <w:rFonts w:eastAsia="Times New Roman" w:cs="Arial"/>
                      <w:color w:val="000000"/>
                      <w:shd w:val="clear" w:color="auto" w:fill="FFFFFF"/>
                      <w:lang w:val="en-US" w:eastAsia="en-US"/>
                    </w:rPr>
                    <w:t>Wangping</w:t>
                  </w:r>
                  <w:proofErr w:type="spellEnd"/>
                  <w:r w:rsidRPr="002F34F6">
                    <w:rPr>
                      <w:rFonts w:eastAsia="Times New Roman" w:cs="Arial"/>
                      <w:color w:val="000000"/>
                      <w:shd w:val="clear" w:color="auto" w:fill="FFFFFF"/>
                      <w:lang w:val="en-US" w:eastAsia="en-US"/>
                    </w:rPr>
                    <w:t xml:space="preserve"> S</w:t>
                  </w:r>
                  <w:r w:rsidR="00F0429F">
                    <w:rPr>
                      <w:rFonts w:eastAsia="Times New Roman" w:cs="Arial"/>
                      <w:color w:val="000000"/>
                      <w:shd w:val="clear" w:color="auto" w:fill="FFFFFF"/>
                      <w:lang w:val="en-US" w:eastAsia="en-US"/>
                    </w:rPr>
                    <w:t xml:space="preserve">un, </w:t>
                  </w:r>
                  <w:proofErr w:type="spellStart"/>
                  <w:r w:rsidR="00F0429F">
                    <w:rPr>
                      <w:rFonts w:eastAsia="Times New Roman" w:cs="Arial"/>
                      <w:color w:val="000000"/>
                      <w:shd w:val="clear" w:color="auto" w:fill="FFFFFF"/>
                      <w:lang w:val="en-US" w:eastAsia="en-US"/>
                    </w:rPr>
                    <w:t>Xin</w:t>
                  </w:r>
                  <w:proofErr w:type="spellEnd"/>
                  <w:r w:rsidR="00F0429F">
                    <w:rPr>
                      <w:rFonts w:eastAsia="Times New Roman" w:cs="Arial"/>
                      <w:color w:val="000000"/>
                      <w:shd w:val="clear" w:color="auto" w:fill="FFFFFF"/>
                      <w:lang w:val="en-US" w:eastAsia="en-US"/>
                    </w:rPr>
                    <w:t xml:space="preserve"> Wang and Xian Sun, 2012.</w:t>
                  </w:r>
                  <w:proofErr w:type="gramEnd"/>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proofErr w:type="gramStart"/>
                  <w:r w:rsidRPr="002F34F6">
                    <w:rPr>
                      <w:rFonts w:eastAsia="Times New Roman" w:cs="Arial"/>
                      <w:color w:val="000000"/>
                      <w:shd w:val="clear" w:color="auto" w:fill="FFFFFF"/>
                      <w:lang w:val="en-US" w:eastAsia="en-US"/>
                    </w:rPr>
                    <w:t>[Online].</w:t>
                  </w:r>
                  <w:proofErr w:type="gramEnd"/>
                  <w:r w:rsidRPr="002F34F6">
                    <w:rPr>
                      <w:rFonts w:eastAsia="Times New Roman" w:cs="Arial"/>
                      <w:color w:val="000000"/>
                      <w:shd w:val="clear" w:color="auto" w:fill="FFFFFF"/>
                      <w:lang w:val="en-US" w:eastAsia="en-US"/>
                    </w:rPr>
                    <w:t xml:space="preserv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t xml:space="preserve">Won Kim, </w:t>
                  </w:r>
                  <w:proofErr w:type="spellStart"/>
                  <w:r w:rsidRPr="00882C8D">
                    <w:rPr>
                      <w:rFonts w:eastAsia="Times New Roman" w:cs="Arial"/>
                      <w:color w:val="000000"/>
                      <w:shd w:val="clear" w:color="auto" w:fill="FFFFFF"/>
                      <w:lang w:val="en-US" w:eastAsia="en-US"/>
                    </w:rPr>
                    <w:t>Seonghoon</w:t>
                  </w:r>
                  <w:proofErr w:type="spellEnd"/>
                  <w:r w:rsidRPr="00882C8D">
                    <w:rPr>
                      <w:rFonts w:eastAsia="Times New Roman" w:cs="Arial"/>
                      <w:color w:val="000000"/>
                      <w:shd w:val="clear" w:color="auto" w:fill="FFFFFF"/>
                      <w:lang w:val="en-US" w:eastAsia="en-US"/>
                    </w:rPr>
                    <w:t xml:space="preserve"> Kang (2007) </w:t>
                  </w:r>
                  <w:r w:rsidRPr="00882C8D">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Pr="00882C8D">
                    <w:rPr>
                      <w:rFonts w:eastAsia="Times New Roman" w:cs="Arial"/>
                      <w:i/>
                      <w:iCs/>
                      <w:color w:val="000000"/>
                      <w:shd w:val="clear" w:color="auto" w:fill="FFFFFF"/>
                      <w:lang w:val="en-US" w:eastAsia="en-US"/>
                    </w:rPr>
                    <w:t>Devices . </w:t>
                  </w:r>
                  <w:r w:rsidRPr="00882C8D">
                    <w:rPr>
                      <w:rFonts w:eastAsia="Times New Roman" w:cs="Arial"/>
                      <w:color w:val="000000"/>
                      <w:shd w:val="clear" w:color="auto" w:fill="FFFFFF"/>
                      <w:lang w:val="en-US" w:eastAsia="en-US"/>
                    </w:rPr>
                    <w:t>[Online].</w:t>
                  </w:r>
                  <w:proofErr w:type="gramEnd"/>
                  <w:r w:rsidRPr="00882C8D">
                    <w:rPr>
                      <w:rFonts w:eastAsia="Times New Roman" w:cs="Arial"/>
                      <w:color w:val="000000"/>
                      <w:shd w:val="clear" w:color="auto" w:fill="FFFFFF"/>
                      <w:lang w:val="en-US" w:eastAsia="en-US"/>
                    </w:rPr>
                    <w:t xml:space="preserve"> Available </w:t>
                  </w:r>
                  <w:proofErr w:type="spellStart"/>
                  <w:r w:rsidRPr="00882C8D">
                    <w:rPr>
                      <w:rFonts w:eastAsia="Times New Roman" w:cs="Arial"/>
                      <w:color w:val="000000"/>
                      <w:shd w:val="clear" w:color="auto" w:fill="FFFFFF"/>
                      <w:lang w:val="en-US" w:eastAsia="en-US"/>
                    </w:rPr>
                    <w:t>at</w:t>
                  </w:r>
                  <w:proofErr w:type="gramStart"/>
                  <w:r w:rsidRPr="00882C8D">
                    <w:rPr>
                      <w:rFonts w:eastAsia="Times New Roman" w:cs="Arial"/>
                      <w:color w:val="000000"/>
                      <w:shd w:val="clear" w:color="auto" w:fill="FFFFFF"/>
                      <w:lang w:val="en-US" w:eastAsia="en-US"/>
                    </w:rPr>
                    <w:t>:</w:t>
                  </w:r>
                  <w:r w:rsidRPr="00882C8D">
                    <w:rPr>
                      <w:rFonts w:eastAsia="Times New Roman" w:cs="Arial"/>
                      <w:i/>
                      <w:iCs/>
                      <w:color w:val="000000"/>
                      <w:u w:val="single"/>
                      <w:shd w:val="clear" w:color="auto" w:fill="FFFFFF"/>
                      <w:lang w:val="en-US" w:eastAsia="en-US"/>
                    </w:rPr>
                    <w:t>http</w:t>
                  </w:r>
                  <w:proofErr w:type="spellEnd"/>
                  <w:proofErr w:type="gramEnd"/>
                  <w:r w:rsidRPr="00882C8D">
                    <w:rPr>
                      <w:rFonts w:eastAsia="Times New Roman" w:cs="Arial"/>
                      <w:i/>
                      <w:iCs/>
                      <w:color w:val="000000"/>
                      <w:u w:val="single"/>
                      <w:shd w:val="clear" w:color="auto" w:fill="FFFFFF"/>
                      <w:lang w:val="en-US" w:eastAsia="en-US"/>
                    </w:rPr>
                    <w:t>://www.jot.fm/issues/issue_2007_03/column5.pdf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524055" w:rsidP="000B42A8">
                  <w:pPr>
                    <w:pStyle w:val="Bibliography"/>
                  </w:pPr>
                </w:p>
              </w:sdtContent>
            </w:sdt>
            <w:p w14:paraId="7F943E2C" w14:textId="77777777" w:rsidR="000B42A8" w:rsidRPr="000B42A8" w:rsidRDefault="000B42A8" w:rsidP="000B42A8"/>
            <w:p w14:paraId="76E1E8CE" w14:textId="74EAE336" w:rsidR="00012F29" w:rsidRDefault="00524055"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B954C4" w:rsidRDefault="00B954C4" w:rsidP="009C527C">
      <w:r>
        <w:separator/>
      </w:r>
    </w:p>
  </w:endnote>
  <w:endnote w:type="continuationSeparator" w:id="0">
    <w:p w14:paraId="0924647D" w14:textId="77777777" w:rsidR="00B954C4" w:rsidRDefault="00B954C4"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B954C4" w:rsidRDefault="00B954C4"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44086">
          <w:rPr>
            <w:noProof/>
          </w:rPr>
          <w:t>43</w:t>
        </w:r>
        <w:r>
          <w:rPr>
            <w:noProof/>
          </w:rPr>
          <w:fldChar w:fldCharType="end"/>
        </w:r>
      </w:sdtContent>
    </w:sdt>
  </w:p>
  <w:p w14:paraId="655A01B3" w14:textId="77777777" w:rsidR="00B954C4" w:rsidRDefault="00B954C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B954C4" w:rsidRDefault="00B954C4" w:rsidP="009C527C">
      <w:r>
        <w:separator/>
      </w:r>
    </w:p>
  </w:footnote>
  <w:footnote w:type="continuationSeparator" w:id="0">
    <w:p w14:paraId="36A23B99" w14:textId="77777777" w:rsidR="00B954C4" w:rsidRDefault="00B954C4"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B954C4" w:rsidRPr="00515D41" w:rsidRDefault="00B954C4">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B954C4" w:rsidRDefault="00B954C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B954C4" w:rsidRPr="00515D41" w:rsidRDefault="00B954C4"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B954C4" w:rsidRDefault="00B954C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B954C4" w:rsidRPr="00515D41" w:rsidRDefault="00B954C4">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69A9"/>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A8963FB"/>
    <w:multiLevelType w:val="hybridMultilevel"/>
    <w:tmpl w:val="045ED9B4"/>
    <w:lvl w:ilvl="0" w:tplc="D29C45B0">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B020624"/>
    <w:multiLevelType w:val="hybridMultilevel"/>
    <w:tmpl w:val="3BA475D4"/>
    <w:lvl w:ilvl="0" w:tplc="C938189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0913A52"/>
    <w:multiLevelType w:val="multilevel"/>
    <w:tmpl w:val="390261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10EE265E"/>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9">
    <w:nsid w:val="17426324"/>
    <w:multiLevelType w:val="multilevel"/>
    <w:tmpl w:val="3BA475D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7290975"/>
    <w:multiLevelType w:val="hybridMultilevel"/>
    <w:tmpl w:val="96DCDDC0"/>
    <w:lvl w:ilvl="0" w:tplc="F10AC4C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2E9A0070"/>
    <w:multiLevelType w:val="hybridMultilevel"/>
    <w:tmpl w:val="8D48AC46"/>
    <w:lvl w:ilvl="0" w:tplc="DF62663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nsid w:val="2F23081B"/>
    <w:multiLevelType w:val="hybridMultilevel"/>
    <w:tmpl w:val="B540EBC2"/>
    <w:lvl w:ilvl="0" w:tplc="D4A66776">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3F3F01"/>
    <w:multiLevelType w:val="hybridMultilevel"/>
    <w:tmpl w:val="8A6823F0"/>
    <w:lvl w:ilvl="0" w:tplc="84BE01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3B933F0A"/>
    <w:multiLevelType w:val="hybridMultilevel"/>
    <w:tmpl w:val="6D9C8858"/>
    <w:lvl w:ilvl="0" w:tplc="AEACA932">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44855B39"/>
    <w:multiLevelType w:val="hybridMultilevel"/>
    <w:tmpl w:val="EEBAFEC8"/>
    <w:lvl w:ilvl="0" w:tplc="B598318A">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4BAB2389"/>
    <w:multiLevelType w:val="multilevel"/>
    <w:tmpl w:val="F86E2A08"/>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2">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229192D"/>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25">
    <w:nsid w:val="65C63BE5"/>
    <w:multiLevelType w:val="hybridMultilevel"/>
    <w:tmpl w:val="52D4110E"/>
    <w:lvl w:ilvl="0" w:tplc="833E7C76">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7C251EE"/>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7">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8">
    <w:nsid w:val="68DA3BA1"/>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9">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nsid w:val="76E74721"/>
    <w:multiLevelType w:val="hybridMultilevel"/>
    <w:tmpl w:val="0486E54C"/>
    <w:lvl w:ilvl="0" w:tplc="BF7EF31C">
      <w:numFmt w:val="bullet"/>
      <w:lvlText w:val="-"/>
      <w:lvlJc w:val="left"/>
      <w:pPr>
        <w:ind w:left="1800" w:hanging="360"/>
      </w:pPr>
      <w:rPr>
        <w:rFonts w:ascii="Arial" w:eastAsia="Times New Roman"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nsid w:val="772E65BF"/>
    <w:multiLevelType w:val="multilevel"/>
    <w:tmpl w:val="6068DF0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num w:numId="1">
    <w:abstractNumId w:val="1"/>
  </w:num>
  <w:num w:numId="2">
    <w:abstractNumId w:val="22"/>
  </w:num>
  <w:num w:numId="3">
    <w:abstractNumId w:val="1"/>
  </w:num>
  <w:num w:numId="4">
    <w:abstractNumId w:val="29"/>
  </w:num>
  <w:num w:numId="5">
    <w:abstractNumId w:val="6"/>
  </w:num>
  <w:num w:numId="6">
    <w:abstractNumId w:val="7"/>
  </w:num>
  <w:num w:numId="7">
    <w:abstractNumId w:val="10"/>
  </w:num>
  <w:num w:numId="8">
    <w:abstractNumId w:val="10"/>
    <w:lvlOverride w:ilvl="0">
      <w:startOverride w:val="1"/>
    </w:lvlOverride>
  </w:num>
  <w:num w:numId="9">
    <w:abstractNumId w:val="17"/>
  </w:num>
  <w:num w:numId="10">
    <w:abstractNumId w:val="4"/>
  </w:num>
  <w:num w:numId="11">
    <w:abstractNumId w:val="14"/>
  </w:num>
  <w:num w:numId="12">
    <w:abstractNumId w:val="30"/>
  </w:num>
  <w:num w:numId="13">
    <w:abstractNumId w:val="16"/>
  </w:num>
  <w:num w:numId="14">
    <w:abstractNumId w:val="5"/>
  </w:num>
  <w:num w:numId="15">
    <w:abstractNumId w:val="12"/>
  </w:num>
  <w:num w:numId="16">
    <w:abstractNumId w:val="11"/>
  </w:num>
  <w:num w:numId="17">
    <w:abstractNumId w:val="13"/>
  </w:num>
  <w:num w:numId="18">
    <w:abstractNumId w:val="7"/>
  </w:num>
  <w:num w:numId="19">
    <w:abstractNumId w:val="2"/>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21"/>
  </w:num>
  <w:num w:numId="23">
    <w:abstractNumId w:val="27"/>
  </w:num>
  <w:num w:numId="24">
    <w:abstractNumId w:val="3"/>
  </w:num>
  <w:num w:numId="25">
    <w:abstractNumId w:val="18"/>
  </w:num>
  <w:num w:numId="26">
    <w:abstractNumId w:val="31"/>
  </w:num>
  <w:num w:numId="27">
    <w:abstractNumId w:val="8"/>
  </w:num>
  <w:num w:numId="28">
    <w:abstractNumId w:val="28"/>
  </w:num>
  <w:num w:numId="29">
    <w:abstractNumId w:val="23"/>
  </w:num>
  <w:num w:numId="30">
    <w:abstractNumId w:val="25"/>
  </w:num>
  <w:num w:numId="31">
    <w:abstractNumId w:val="9"/>
  </w:num>
  <w:num w:numId="32">
    <w:abstractNumId w:val="19"/>
  </w:num>
  <w:num w:numId="33">
    <w:abstractNumId w:val="0"/>
  </w:num>
  <w:num w:numId="34">
    <w:abstractNumId w:val="26"/>
  </w:num>
  <w:num w:numId="35">
    <w:abstractNumId w:val="24"/>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671D"/>
    <w:rsid w:val="000067A2"/>
    <w:rsid w:val="000102CA"/>
    <w:rsid w:val="00012F29"/>
    <w:rsid w:val="00020169"/>
    <w:rsid w:val="00023D0C"/>
    <w:rsid w:val="00027BD3"/>
    <w:rsid w:val="000306BD"/>
    <w:rsid w:val="000306F3"/>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1968"/>
    <w:rsid w:val="000B1B8F"/>
    <w:rsid w:val="000B2281"/>
    <w:rsid w:val="000B2DFB"/>
    <w:rsid w:val="000B42A8"/>
    <w:rsid w:val="000B593C"/>
    <w:rsid w:val="000C044B"/>
    <w:rsid w:val="000C2825"/>
    <w:rsid w:val="000C3183"/>
    <w:rsid w:val="000C348B"/>
    <w:rsid w:val="000C4278"/>
    <w:rsid w:val="000D2C17"/>
    <w:rsid w:val="000D3964"/>
    <w:rsid w:val="000E084B"/>
    <w:rsid w:val="000E0E0A"/>
    <w:rsid w:val="000E1B46"/>
    <w:rsid w:val="000E2E0D"/>
    <w:rsid w:val="000E72A3"/>
    <w:rsid w:val="00105562"/>
    <w:rsid w:val="0010710A"/>
    <w:rsid w:val="00113F4B"/>
    <w:rsid w:val="00114591"/>
    <w:rsid w:val="001157B4"/>
    <w:rsid w:val="0012039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639"/>
    <w:rsid w:val="001A6622"/>
    <w:rsid w:val="001B0921"/>
    <w:rsid w:val="001B0BE7"/>
    <w:rsid w:val="001B7092"/>
    <w:rsid w:val="001C0676"/>
    <w:rsid w:val="001C3844"/>
    <w:rsid w:val="001D3BA5"/>
    <w:rsid w:val="001D442D"/>
    <w:rsid w:val="001D767C"/>
    <w:rsid w:val="001E0E64"/>
    <w:rsid w:val="001E3622"/>
    <w:rsid w:val="001E4D3F"/>
    <w:rsid w:val="001F28EB"/>
    <w:rsid w:val="001F57AF"/>
    <w:rsid w:val="00200392"/>
    <w:rsid w:val="00200FC9"/>
    <w:rsid w:val="00202758"/>
    <w:rsid w:val="00204666"/>
    <w:rsid w:val="00207536"/>
    <w:rsid w:val="00207B45"/>
    <w:rsid w:val="00207D84"/>
    <w:rsid w:val="00211038"/>
    <w:rsid w:val="0021245A"/>
    <w:rsid w:val="00212F59"/>
    <w:rsid w:val="002222D7"/>
    <w:rsid w:val="00233F43"/>
    <w:rsid w:val="002364F7"/>
    <w:rsid w:val="00240892"/>
    <w:rsid w:val="00240C9B"/>
    <w:rsid w:val="002448B4"/>
    <w:rsid w:val="00246BC6"/>
    <w:rsid w:val="002476E0"/>
    <w:rsid w:val="00253918"/>
    <w:rsid w:val="002604A3"/>
    <w:rsid w:val="00266E79"/>
    <w:rsid w:val="00266E96"/>
    <w:rsid w:val="00267F3B"/>
    <w:rsid w:val="002769CD"/>
    <w:rsid w:val="00280F2C"/>
    <w:rsid w:val="0028653A"/>
    <w:rsid w:val="002B2E5F"/>
    <w:rsid w:val="002B5913"/>
    <w:rsid w:val="002B63DB"/>
    <w:rsid w:val="002B6410"/>
    <w:rsid w:val="002B65FC"/>
    <w:rsid w:val="002C5ED5"/>
    <w:rsid w:val="002C6EF2"/>
    <w:rsid w:val="002C76BC"/>
    <w:rsid w:val="002D13D9"/>
    <w:rsid w:val="002D24AF"/>
    <w:rsid w:val="002D2984"/>
    <w:rsid w:val="002E00E2"/>
    <w:rsid w:val="002E16E3"/>
    <w:rsid w:val="002E182D"/>
    <w:rsid w:val="002E4D08"/>
    <w:rsid w:val="002E553A"/>
    <w:rsid w:val="002E779F"/>
    <w:rsid w:val="002F009A"/>
    <w:rsid w:val="002F24EA"/>
    <w:rsid w:val="002F34F6"/>
    <w:rsid w:val="002F5711"/>
    <w:rsid w:val="003116EC"/>
    <w:rsid w:val="00314BFC"/>
    <w:rsid w:val="0031534C"/>
    <w:rsid w:val="00317F76"/>
    <w:rsid w:val="0032750B"/>
    <w:rsid w:val="00327526"/>
    <w:rsid w:val="003346CB"/>
    <w:rsid w:val="0033681F"/>
    <w:rsid w:val="00337D3D"/>
    <w:rsid w:val="00346EE6"/>
    <w:rsid w:val="00351FCE"/>
    <w:rsid w:val="00354FBF"/>
    <w:rsid w:val="00356311"/>
    <w:rsid w:val="00364250"/>
    <w:rsid w:val="0037005D"/>
    <w:rsid w:val="00371570"/>
    <w:rsid w:val="00372CE2"/>
    <w:rsid w:val="0037432E"/>
    <w:rsid w:val="00374839"/>
    <w:rsid w:val="00377363"/>
    <w:rsid w:val="0038268A"/>
    <w:rsid w:val="00382FDE"/>
    <w:rsid w:val="003838EE"/>
    <w:rsid w:val="00387F9D"/>
    <w:rsid w:val="00391EA2"/>
    <w:rsid w:val="0039273C"/>
    <w:rsid w:val="00394C35"/>
    <w:rsid w:val="003A0011"/>
    <w:rsid w:val="003A2D40"/>
    <w:rsid w:val="003A30CA"/>
    <w:rsid w:val="003A748E"/>
    <w:rsid w:val="003A7AB9"/>
    <w:rsid w:val="003B3DFD"/>
    <w:rsid w:val="003B6AFF"/>
    <w:rsid w:val="003C2517"/>
    <w:rsid w:val="003C2C54"/>
    <w:rsid w:val="003C4F85"/>
    <w:rsid w:val="003C5B9D"/>
    <w:rsid w:val="003C5D25"/>
    <w:rsid w:val="003C64E8"/>
    <w:rsid w:val="003E1170"/>
    <w:rsid w:val="003E367A"/>
    <w:rsid w:val="003E4AA0"/>
    <w:rsid w:val="003E6A57"/>
    <w:rsid w:val="003F1445"/>
    <w:rsid w:val="003F79E7"/>
    <w:rsid w:val="0040068E"/>
    <w:rsid w:val="00400E61"/>
    <w:rsid w:val="00406686"/>
    <w:rsid w:val="00406A45"/>
    <w:rsid w:val="00410521"/>
    <w:rsid w:val="004113BB"/>
    <w:rsid w:val="004123D6"/>
    <w:rsid w:val="00426ADC"/>
    <w:rsid w:val="00433724"/>
    <w:rsid w:val="00434B42"/>
    <w:rsid w:val="00434C14"/>
    <w:rsid w:val="00434D83"/>
    <w:rsid w:val="004358B1"/>
    <w:rsid w:val="00436293"/>
    <w:rsid w:val="0043671E"/>
    <w:rsid w:val="00436CE6"/>
    <w:rsid w:val="00440832"/>
    <w:rsid w:val="004409FD"/>
    <w:rsid w:val="00440A7F"/>
    <w:rsid w:val="004415EC"/>
    <w:rsid w:val="00443BE8"/>
    <w:rsid w:val="00445778"/>
    <w:rsid w:val="004525B8"/>
    <w:rsid w:val="004616D9"/>
    <w:rsid w:val="004703FC"/>
    <w:rsid w:val="00472348"/>
    <w:rsid w:val="00473555"/>
    <w:rsid w:val="004744B3"/>
    <w:rsid w:val="004748D0"/>
    <w:rsid w:val="0047737C"/>
    <w:rsid w:val="0047791A"/>
    <w:rsid w:val="00480604"/>
    <w:rsid w:val="00485784"/>
    <w:rsid w:val="00487E50"/>
    <w:rsid w:val="00491424"/>
    <w:rsid w:val="00491CEA"/>
    <w:rsid w:val="00494B3E"/>
    <w:rsid w:val="004966DC"/>
    <w:rsid w:val="004A177E"/>
    <w:rsid w:val="004A2829"/>
    <w:rsid w:val="004A69F6"/>
    <w:rsid w:val="004A720A"/>
    <w:rsid w:val="004B18D9"/>
    <w:rsid w:val="004B2472"/>
    <w:rsid w:val="004B4C18"/>
    <w:rsid w:val="004C3221"/>
    <w:rsid w:val="004C38FE"/>
    <w:rsid w:val="004C41F0"/>
    <w:rsid w:val="004C51B1"/>
    <w:rsid w:val="004C59F5"/>
    <w:rsid w:val="004D180B"/>
    <w:rsid w:val="004D224C"/>
    <w:rsid w:val="004D3C59"/>
    <w:rsid w:val="004D6C46"/>
    <w:rsid w:val="004D7376"/>
    <w:rsid w:val="004E76BA"/>
    <w:rsid w:val="004F1739"/>
    <w:rsid w:val="004F2FBC"/>
    <w:rsid w:val="004F500E"/>
    <w:rsid w:val="004F5AE9"/>
    <w:rsid w:val="00501EE2"/>
    <w:rsid w:val="005035E6"/>
    <w:rsid w:val="005046AD"/>
    <w:rsid w:val="00505392"/>
    <w:rsid w:val="00515D41"/>
    <w:rsid w:val="00521604"/>
    <w:rsid w:val="00524055"/>
    <w:rsid w:val="0052485A"/>
    <w:rsid w:val="00525B7B"/>
    <w:rsid w:val="00527C5D"/>
    <w:rsid w:val="00531560"/>
    <w:rsid w:val="00535778"/>
    <w:rsid w:val="005364CD"/>
    <w:rsid w:val="00536742"/>
    <w:rsid w:val="00536918"/>
    <w:rsid w:val="00541BFD"/>
    <w:rsid w:val="00546A1B"/>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A7749"/>
    <w:rsid w:val="005A7F73"/>
    <w:rsid w:val="005B2FAA"/>
    <w:rsid w:val="005B3065"/>
    <w:rsid w:val="005C1B1C"/>
    <w:rsid w:val="005C26D0"/>
    <w:rsid w:val="005C5BF0"/>
    <w:rsid w:val="005D4C67"/>
    <w:rsid w:val="005D5C73"/>
    <w:rsid w:val="005D72A1"/>
    <w:rsid w:val="005E0FFC"/>
    <w:rsid w:val="005E133B"/>
    <w:rsid w:val="005E3003"/>
    <w:rsid w:val="005E5056"/>
    <w:rsid w:val="005E7C18"/>
    <w:rsid w:val="005F02C3"/>
    <w:rsid w:val="005F030E"/>
    <w:rsid w:val="005F11E7"/>
    <w:rsid w:val="005F68CB"/>
    <w:rsid w:val="00601927"/>
    <w:rsid w:val="0060312D"/>
    <w:rsid w:val="00605A81"/>
    <w:rsid w:val="00611AEB"/>
    <w:rsid w:val="00612A08"/>
    <w:rsid w:val="00613850"/>
    <w:rsid w:val="00615B07"/>
    <w:rsid w:val="00620C5E"/>
    <w:rsid w:val="006215E6"/>
    <w:rsid w:val="00622DF2"/>
    <w:rsid w:val="006232A7"/>
    <w:rsid w:val="00623AC5"/>
    <w:rsid w:val="00624260"/>
    <w:rsid w:val="00624B73"/>
    <w:rsid w:val="00625260"/>
    <w:rsid w:val="0063319C"/>
    <w:rsid w:val="006376FD"/>
    <w:rsid w:val="006409FA"/>
    <w:rsid w:val="006509FE"/>
    <w:rsid w:val="0065267F"/>
    <w:rsid w:val="00654D0A"/>
    <w:rsid w:val="00657E8C"/>
    <w:rsid w:val="00665CA3"/>
    <w:rsid w:val="00671D37"/>
    <w:rsid w:val="00671F35"/>
    <w:rsid w:val="00672DCC"/>
    <w:rsid w:val="00682AF0"/>
    <w:rsid w:val="00683F7E"/>
    <w:rsid w:val="00690842"/>
    <w:rsid w:val="00690879"/>
    <w:rsid w:val="006908B8"/>
    <w:rsid w:val="00691836"/>
    <w:rsid w:val="00691A18"/>
    <w:rsid w:val="00692094"/>
    <w:rsid w:val="00692F6E"/>
    <w:rsid w:val="006A1D38"/>
    <w:rsid w:val="006B1E66"/>
    <w:rsid w:val="006B486C"/>
    <w:rsid w:val="006C1F3B"/>
    <w:rsid w:val="006C5C6E"/>
    <w:rsid w:val="006D3BA6"/>
    <w:rsid w:val="006D6401"/>
    <w:rsid w:val="006D71EF"/>
    <w:rsid w:val="006E6ABE"/>
    <w:rsid w:val="006F0996"/>
    <w:rsid w:val="006F2131"/>
    <w:rsid w:val="006F3ED9"/>
    <w:rsid w:val="00700E80"/>
    <w:rsid w:val="00703C02"/>
    <w:rsid w:val="00713D71"/>
    <w:rsid w:val="007159AE"/>
    <w:rsid w:val="0071753E"/>
    <w:rsid w:val="0073310A"/>
    <w:rsid w:val="00733A1F"/>
    <w:rsid w:val="0073771A"/>
    <w:rsid w:val="00740187"/>
    <w:rsid w:val="0074029D"/>
    <w:rsid w:val="00745112"/>
    <w:rsid w:val="0075390C"/>
    <w:rsid w:val="00756680"/>
    <w:rsid w:val="007567EB"/>
    <w:rsid w:val="007571F5"/>
    <w:rsid w:val="007623C1"/>
    <w:rsid w:val="00766999"/>
    <w:rsid w:val="0077238E"/>
    <w:rsid w:val="007726EB"/>
    <w:rsid w:val="00772B3C"/>
    <w:rsid w:val="00772EB8"/>
    <w:rsid w:val="00775209"/>
    <w:rsid w:val="00775D52"/>
    <w:rsid w:val="00776929"/>
    <w:rsid w:val="00781538"/>
    <w:rsid w:val="007860C3"/>
    <w:rsid w:val="00787832"/>
    <w:rsid w:val="00792477"/>
    <w:rsid w:val="00794F3E"/>
    <w:rsid w:val="007955AC"/>
    <w:rsid w:val="007959BB"/>
    <w:rsid w:val="007A199C"/>
    <w:rsid w:val="007A2313"/>
    <w:rsid w:val="007A5476"/>
    <w:rsid w:val="007B1312"/>
    <w:rsid w:val="007B1AB6"/>
    <w:rsid w:val="007B3A17"/>
    <w:rsid w:val="007B401A"/>
    <w:rsid w:val="007B5EB6"/>
    <w:rsid w:val="007B616B"/>
    <w:rsid w:val="007B7AAA"/>
    <w:rsid w:val="007C0224"/>
    <w:rsid w:val="007C1FDA"/>
    <w:rsid w:val="007C2EDB"/>
    <w:rsid w:val="007C32A8"/>
    <w:rsid w:val="007C4740"/>
    <w:rsid w:val="007C4CA4"/>
    <w:rsid w:val="007C549A"/>
    <w:rsid w:val="007D0224"/>
    <w:rsid w:val="007D0228"/>
    <w:rsid w:val="007D056E"/>
    <w:rsid w:val="007D069D"/>
    <w:rsid w:val="007D3992"/>
    <w:rsid w:val="007E456A"/>
    <w:rsid w:val="007E55AA"/>
    <w:rsid w:val="007F3ECE"/>
    <w:rsid w:val="007F42DA"/>
    <w:rsid w:val="007F4E76"/>
    <w:rsid w:val="007F6199"/>
    <w:rsid w:val="007F779C"/>
    <w:rsid w:val="008000B6"/>
    <w:rsid w:val="00801F52"/>
    <w:rsid w:val="008033C9"/>
    <w:rsid w:val="008057EA"/>
    <w:rsid w:val="008064B7"/>
    <w:rsid w:val="0080780F"/>
    <w:rsid w:val="0081252D"/>
    <w:rsid w:val="00812B8C"/>
    <w:rsid w:val="00815363"/>
    <w:rsid w:val="00817FD4"/>
    <w:rsid w:val="0082250D"/>
    <w:rsid w:val="00823489"/>
    <w:rsid w:val="00823739"/>
    <w:rsid w:val="00824BC5"/>
    <w:rsid w:val="00824FC8"/>
    <w:rsid w:val="0082696C"/>
    <w:rsid w:val="00832C0E"/>
    <w:rsid w:val="008353CD"/>
    <w:rsid w:val="008369AB"/>
    <w:rsid w:val="0083724B"/>
    <w:rsid w:val="00842181"/>
    <w:rsid w:val="00843033"/>
    <w:rsid w:val="008439B5"/>
    <w:rsid w:val="008471E3"/>
    <w:rsid w:val="00847644"/>
    <w:rsid w:val="00851CE6"/>
    <w:rsid w:val="00854084"/>
    <w:rsid w:val="008558B8"/>
    <w:rsid w:val="00856D5B"/>
    <w:rsid w:val="008606CA"/>
    <w:rsid w:val="00860E80"/>
    <w:rsid w:val="00865E06"/>
    <w:rsid w:val="008730B9"/>
    <w:rsid w:val="00873FA5"/>
    <w:rsid w:val="00875DBE"/>
    <w:rsid w:val="00882C8D"/>
    <w:rsid w:val="008840DE"/>
    <w:rsid w:val="0088553F"/>
    <w:rsid w:val="008929F4"/>
    <w:rsid w:val="00892D1A"/>
    <w:rsid w:val="0089355B"/>
    <w:rsid w:val="00894C13"/>
    <w:rsid w:val="00897826"/>
    <w:rsid w:val="00897D85"/>
    <w:rsid w:val="00897F1E"/>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410"/>
    <w:rsid w:val="008F1BDF"/>
    <w:rsid w:val="008F29D0"/>
    <w:rsid w:val="008F53E5"/>
    <w:rsid w:val="008F6890"/>
    <w:rsid w:val="008F7857"/>
    <w:rsid w:val="008F7F0A"/>
    <w:rsid w:val="00901902"/>
    <w:rsid w:val="009022E7"/>
    <w:rsid w:val="0090426C"/>
    <w:rsid w:val="00904C04"/>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6191"/>
    <w:rsid w:val="009677DF"/>
    <w:rsid w:val="00971ACB"/>
    <w:rsid w:val="00972A24"/>
    <w:rsid w:val="00973DE2"/>
    <w:rsid w:val="00980515"/>
    <w:rsid w:val="00987FEC"/>
    <w:rsid w:val="00991A1A"/>
    <w:rsid w:val="00991E9C"/>
    <w:rsid w:val="00992176"/>
    <w:rsid w:val="0099707C"/>
    <w:rsid w:val="00997A28"/>
    <w:rsid w:val="00997D01"/>
    <w:rsid w:val="009A1A37"/>
    <w:rsid w:val="009A6055"/>
    <w:rsid w:val="009B1CDD"/>
    <w:rsid w:val="009B3F2A"/>
    <w:rsid w:val="009C09DF"/>
    <w:rsid w:val="009C3DE7"/>
    <w:rsid w:val="009C491C"/>
    <w:rsid w:val="009C527C"/>
    <w:rsid w:val="009C6F6B"/>
    <w:rsid w:val="009D3848"/>
    <w:rsid w:val="009E4C0F"/>
    <w:rsid w:val="009E5995"/>
    <w:rsid w:val="009F6A87"/>
    <w:rsid w:val="00A02D45"/>
    <w:rsid w:val="00A04170"/>
    <w:rsid w:val="00A04562"/>
    <w:rsid w:val="00A054EA"/>
    <w:rsid w:val="00A07745"/>
    <w:rsid w:val="00A10491"/>
    <w:rsid w:val="00A153CA"/>
    <w:rsid w:val="00A20856"/>
    <w:rsid w:val="00A22845"/>
    <w:rsid w:val="00A23868"/>
    <w:rsid w:val="00A244A1"/>
    <w:rsid w:val="00A251AA"/>
    <w:rsid w:val="00A3556C"/>
    <w:rsid w:val="00A4028B"/>
    <w:rsid w:val="00A41D30"/>
    <w:rsid w:val="00A4240C"/>
    <w:rsid w:val="00A43172"/>
    <w:rsid w:val="00A44F08"/>
    <w:rsid w:val="00A458EE"/>
    <w:rsid w:val="00A474B3"/>
    <w:rsid w:val="00A47511"/>
    <w:rsid w:val="00A50534"/>
    <w:rsid w:val="00A508EE"/>
    <w:rsid w:val="00A5429D"/>
    <w:rsid w:val="00A54C16"/>
    <w:rsid w:val="00A56743"/>
    <w:rsid w:val="00A578B6"/>
    <w:rsid w:val="00A602F2"/>
    <w:rsid w:val="00A71CB1"/>
    <w:rsid w:val="00A73D59"/>
    <w:rsid w:val="00A77050"/>
    <w:rsid w:val="00A828D8"/>
    <w:rsid w:val="00A838BF"/>
    <w:rsid w:val="00A90B98"/>
    <w:rsid w:val="00A914C1"/>
    <w:rsid w:val="00A9474F"/>
    <w:rsid w:val="00A9499D"/>
    <w:rsid w:val="00A95C24"/>
    <w:rsid w:val="00A97003"/>
    <w:rsid w:val="00AA1696"/>
    <w:rsid w:val="00AA2A55"/>
    <w:rsid w:val="00AA3C4A"/>
    <w:rsid w:val="00AA3CF2"/>
    <w:rsid w:val="00AA3DB3"/>
    <w:rsid w:val="00AA760C"/>
    <w:rsid w:val="00AB4830"/>
    <w:rsid w:val="00AB65FB"/>
    <w:rsid w:val="00AB7B48"/>
    <w:rsid w:val="00AC0235"/>
    <w:rsid w:val="00AC2F56"/>
    <w:rsid w:val="00AC388A"/>
    <w:rsid w:val="00AC3EE0"/>
    <w:rsid w:val="00AC469E"/>
    <w:rsid w:val="00AC5386"/>
    <w:rsid w:val="00AC7E94"/>
    <w:rsid w:val="00AD0058"/>
    <w:rsid w:val="00AD7E79"/>
    <w:rsid w:val="00AE147B"/>
    <w:rsid w:val="00AE2318"/>
    <w:rsid w:val="00AE469E"/>
    <w:rsid w:val="00AF19C3"/>
    <w:rsid w:val="00AF64D9"/>
    <w:rsid w:val="00B008C6"/>
    <w:rsid w:val="00B045C8"/>
    <w:rsid w:val="00B0483D"/>
    <w:rsid w:val="00B0615B"/>
    <w:rsid w:val="00B07D74"/>
    <w:rsid w:val="00B10D99"/>
    <w:rsid w:val="00B12B2C"/>
    <w:rsid w:val="00B16744"/>
    <w:rsid w:val="00B200C7"/>
    <w:rsid w:val="00B21335"/>
    <w:rsid w:val="00B21EEF"/>
    <w:rsid w:val="00B2766A"/>
    <w:rsid w:val="00B3258F"/>
    <w:rsid w:val="00B32ED7"/>
    <w:rsid w:val="00B33359"/>
    <w:rsid w:val="00B37DD2"/>
    <w:rsid w:val="00B43EC9"/>
    <w:rsid w:val="00B47021"/>
    <w:rsid w:val="00B5105F"/>
    <w:rsid w:val="00B52443"/>
    <w:rsid w:val="00B54CE4"/>
    <w:rsid w:val="00B650C4"/>
    <w:rsid w:val="00B67B8E"/>
    <w:rsid w:val="00B67C98"/>
    <w:rsid w:val="00B72DBF"/>
    <w:rsid w:val="00B76B2C"/>
    <w:rsid w:val="00B91E82"/>
    <w:rsid w:val="00B92E67"/>
    <w:rsid w:val="00B954C4"/>
    <w:rsid w:val="00B957C9"/>
    <w:rsid w:val="00BA54B5"/>
    <w:rsid w:val="00BA5FDE"/>
    <w:rsid w:val="00BB30A4"/>
    <w:rsid w:val="00BB47A1"/>
    <w:rsid w:val="00BC480F"/>
    <w:rsid w:val="00BC503C"/>
    <w:rsid w:val="00BC522D"/>
    <w:rsid w:val="00BD1050"/>
    <w:rsid w:val="00BD556A"/>
    <w:rsid w:val="00BD7A46"/>
    <w:rsid w:val="00BE31FC"/>
    <w:rsid w:val="00BE37F1"/>
    <w:rsid w:val="00BE695E"/>
    <w:rsid w:val="00BF5C7F"/>
    <w:rsid w:val="00BF765F"/>
    <w:rsid w:val="00C01FF2"/>
    <w:rsid w:val="00C05687"/>
    <w:rsid w:val="00C07A7C"/>
    <w:rsid w:val="00C11253"/>
    <w:rsid w:val="00C140CE"/>
    <w:rsid w:val="00C143A2"/>
    <w:rsid w:val="00C17F6D"/>
    <w:rsid w:val="00C17FFA"/>
    <w:rsid w:val="00C21118"/>
    <w:rsid w:val="00C218D3"/>
    <w:rsid w:val="00C2202E"/>
    <w:rsid w:val="00C31FFE"/>
    <w:rsid w:val="00C3452B"/>
    <w:rsid w:val="00C3498F"/>
    <w:rsid w:val="00C35BA1"/>
    <w:rsid w:val="00C37EEC"/>
    <w:rsid w:val="00C5499A"/>
    <w:rsid w:val="00C55987"/>
    <w:rsid w:val="00C643DB"/>
    <w:rsid w:val="00C65F83"/>
    <w:rsid w:val="00C66431"/>
    <w:rsid w:val="00C716AD"/>
    <w:rsid w:val="00C7402B"/>
    <w:rsid w:val="00C81E57"/>
    <w:rsid w:val="00C85C54"/>
    <w:rsid w:val="00C91C05"/>
    <w:rsid w:val="00C91D21"/>
    <w:rsid w:val="00C91E04"/>
    <w:rsid w:val="00C92CD5"/>
    <w:rsid w:val="00C940A3"/>
    <w:rsid w:val="00C94E05"/>
    <w:rsid w:val="00C9785F"/>
    <w:rsid w:val="00C97997"/>
    <w:rsid w:val="00C97B3B"/>
    <w:rsid w:val="00C97DDE"/>
    <w:rsid w:val="00CA362B"/>
    <w:rsid w:val="00CA38A8"/>
    <w:rsid w:val="00CA4F36"/>
    <w:rsid w:val="00CA553C"/>
    <w:rsid w:val="00CA57D3"/>
    <w:rsid w:val="00CA5F68"/>
    <w:rsid w:val="00CA6276"/>
    <w:rsid w:val="00CB19FF"/>
    <w:rsid w:val="00CB6482"/>
    <w:rsid w:val="00CC5F79"/>
    <w:rsid w:val="00CD65DD"/>
    <w:rsid w:val="00CE1A6D"/>
    <w:rsid w:val="00CE65ED"/>
    <w:rsid w:val="00CF0113"/>
    <w:rsid w:val="00CF257C"/>
    <w:rsid w:val="00CF7460"/>
    <w:rsid w:val="00D032DD"/>
    <w:rsid w:val="00D12C8A"/>
    <w:rsid w:val="00D13CE6"/>
    <w:rsid w:val="00D1609D"/>
    <w:rsid w:val="00D2180F"/>
    <w:rsid w:val="00D24D10"/>
    <w:rsid w:val="00D26BB2"/>
    <w:rsid w:val="00D2758F"/>
    <w:rsid w:val="00D27BDF"/>
    <w:rsid w:val="00D30167"/>
    <w:rsid w:val="00D34E33"/>
    <w:rsid w:val="00D366AD"/>
    <w:rsid w:val="00D42BDA"/>
    <w:rsid w:val="00D61065"/>
    <w:rsid w:val="00D626B3"/>
    <w:rsid w:val="00D649E5"/>
    <w:rsid w:val="00D64D54"/>
    <w:rsid w:val="00D65838"/>
    <w:rsid w:val="00D67877"/>
    <w:rsid w:val="00D70C5E"/>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D5ACC"/>
    <w:rsid w:val="00DD5D66"/>
    <w:rsid w:val="00DD6229"/>
    <w:rsid w:val="00DE1E6D"/>
    <w:rsid w:val="00DE6AD1"/>
    <w:rsid w:val="00DE7FAA"/>
    <w:rsid w:val="00DF2A69"/>
    <w:rsid w:val="00DF6070"/>
    <w:rsid w:val="00E05815"/>
    <w:rsid w:val="00E05E75"/>
    <w:rsid w:val="00E1080E"/>
    <w:rsid w:val="00E12648"/>
    <w:rsid w:val="00E12FB8"/>
    <w:rsid w:val="00E151C6"/>
    <w:rsid w:val="00E1700A"/>
    <w:rsid w:val="00E17A58"/>
    <w:rsid w:val="00E2521A"/>
    <w:rsid w:val="00E26B67"/>
    <w:rsid w:val="00E41D42"/>
    <w:rsid w:val="00E44086"/>
    <w:rsid w:val="00E459A6"/>
    <w:rsid w:val="00E5237D"/>
    <w:rsid w:val="00E542F3"/>
    <w:rsid w:val="00E548CC"/>
    <w:rsid w:val="00E560D8"/>
    <w:rsid w:val="00E609D5"/>
    <w:rsid w:val="00E636FA"/>
    <w:rsid w:val="00E64F46"/>
    <w:rsid w:val="00E66179"/>
    <w:rsid w:val="00E7079D"/>
    <w:rsid w:val="00E735B8"/>
    <w:rsid w:val="00E777FC"/>
    <w:rsid w:val="00E82476"/>
    <w:rsid w:val="00E914F4"/>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21EF"/>
    <w:rsid w:val="00ED2DCD"/>
    <w:rsid w:val="00ED723F"/>
    <w:rsid w:val="00EE1E00"/>
    <w:rsid w:val="00EE2125"/>
    <w:rsid w:val="00EE3E8C"/>
    <w:rsid w:val="00EE760A"/>
    <w:rsid w:val="00EF043D"/>
    <w:rsid w:val="00EF35D6"/>
    <w:rsid w:val="00EF5381"/>
    <w:rsid w:val="00F04020"/>
    <w:rsid w:val="00F0412C"/>
    <w:rsid w:val="00F0429F"/>
    <w:rsid w:val="00F0689D"/>
    <w:rsid w:val="00F1003D"/>
    <w:rsid w:val="00F100C3"/>
    <w:rsid w:val="00F111A1"/>
    <w:rsid w:val="00F1364A"/>
    <w:rsid w:val="00F223DB"/>
    <w:rsid w:val="00F22893"/>
    <w:rsid w:val="00F314DB"/>
    <w:rsid w:val="00F33A09"/>
    <w:rsid w:val="00F40CD5"/>
    <w:rsid w:val="00F423A3"/>
    <w:rsid w:val="00F467C2"/>
    <w:rsid w:val="00F503AF"/>
    <w:rsid w:val="00F5093F"/>
    <w:rsid w:val="00F52CE5"/>
    <w:rsid w:val="00F5777B"/>
    <w:rsid w:val="00F604E8"/>
    <w:rsid w:val="00F637EA"/>
    <w:rsid w:val="00F63C72"/>
    <w:rsid w:val="00F645F8"/>
    <w:rsid w:val="00F6736F"/>
    <w:rsid w:val="00F71059"/>
    <w:rsid w:val="00F810BB"/>
    <w:rsid w:val="00F87E2A"/>
    <w:rsid w:val="00F90D3B"/>
    <w:rsid w:val="00F979C6"/>
    <w:rsid w:val="00FA2618"/>
    <w:rsid w:val="00FA4636"/>
    <w:rsid w:val="00FA6AD8"/>
    <w:rsid w:val="00FA6DA5"/>
    <w:rsid w:val="00FB2C33"/>
    <w:rsid w:val="00FB3840"/>
    <w:rsid w:val="00FB4192"/>
    <w:rsid w:val="00FB537C"/>
    <w:rsid w:val="00FD469B"/>
    <w:rsid w:val="00FD5BF5"/>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80" Type="http://schemas.openxmlformats.org/officeDocument/2006/relationships/hyperlink" Target="https://www.parasoft.com/product/jtest" TargetMode="External"/><Relationship Id="rId81" Type="http://schemas.openxmlformats.org/officeDocument/2006/relationships/hyperlink" Target="http://www.qt.io" TargetMode="Externa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header" Target="header3.xml"/><Relationship Id="rId78" Type="http://schemas.openxmlformats.org/officeDocument/2006/relationships/hyperlink" Target="http://www.fltk.org" TargetMode="External"/><Relationship Id="rId79" Type="http://schemas.openxmlformats.org/officeDocument/2006/relationships/hyperlink" Target="http://www.visualstudios.com" TargetMode="External"/><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27A518E-AEC9-6A4A-A197-AFC565FB6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2963</TotalTime>
  <Pages>52</Pages>
  <Words>12255</Words>
  <Characters>69854</Characters>
  <Application>Microsoft Macintosh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81946</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239</cp:revision>
  <cp:lastPrinted>2016-01-15T18:27:00Z</cp:lastPrinted>
  <dcterms:created xsi:type="dcterms:W3CDTF">2016-01-15T18:27:00Z</dcterms:created>
  <dcterms:modified xsi:type="dcterms:W3CDTF">2016-04-09T13:53:00Z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