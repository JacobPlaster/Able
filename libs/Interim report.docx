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(Kevanc Muslu</w:t>
      </w:r>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00593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990CB4" w14:textId="77777777" w:rsidR="00DD24EC" w:rsidRDefault="00DD24EC" w:rsidP="00445778">
      <w:pPr>
        <w:spacing w:line="210" w:lineRule="atLeast"/>
        <w:rPr>
          <w:color w:val="365F91" w:themeColor="accent1" w:themeShade="BF"/>
        </w:rPr>
      </w:pPr>
    </w:p>
    <w:p w14:paraId="31892D35" w14:textId="77777777" w:rsidR="00DD24EC" w:rsidRDefault="00DD24EC" w:rsidP="00445778">
      <w:pPr>
        <w:spacing w:line="210" w:lineRule="atLeast"/>
        <w:rPr>
          <w:color w:val="365F91" w:themeColor="accent1" w:themeShade="BF"/>
        </w:rPr>
      </w:pPr>
    </w:p>
    <w:p w14:paraId="76981F98" w14:textId="77777777" w:rsidR="00DD24EC" w:rsidRDefault="00DD24EC" w:rsidP="00445778">
      <w:pPr>
        <w:spacing w:line="210" w:lineRule="atLeast"/>
        <w:rPr>
          <w:color w:val="365F91" w:themeColor="accent1" w:themeShade="BF"/>
        </w:rPr>
      </w:pPr>
    </w:p>
    <w:p w14:paraId="45010626"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(Kevanc Muslu</w:t>
      </w:r>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Roberto Minelli</w:t>
      </w:r>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2D79FBDE" w14:textId="77777777" w:rsidR="00DC2533" w:rsidRDefault="00DC2533" w:rsidP="001609C1"/>
    <w:p w14:paraId="703537D3" w14:textId="77777777" w:rsidR="00DC2533" w:rsidRDefault="00A914C1" w:rsidP="00796C10">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005940"/>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lastRenderedPageBreak/>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lastRenderedPageBreak/>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 xml:space="preserve">difficult task if the user wants to quickly locate a word or piece of code. To resolve this, most common editors provide a regular expression search function, which quickly highlights any query matches. More powerful editors may also provide a </w:t>
      </w:r>
      <w:r w:rsidR="00CF257C">
        <w:rPr>
          <w:color w:val="000000" w:themeColor="text1"/>
        </w:rPr>
        <w:lastRenderedPageBreak/>
        <w:t>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Pr="009C79A4"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15CF7BB9" w14:textId="53CA1457" w:rsidR="00AC2F56" w:rsidRPr="00AC2F56" w:rsidRDefault="00D626B3" w:rsidP="00AC2F56">
      <w:pPr>
        <w:pStyle w:val="Heading2"/>
      </w:pPr>
      <w:bookmarkStart w:id="12" w:name="_Toc32200594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00594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(Masoud Nosrati,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9C79A4" w:rsidRDefault="00E82476" w:rsidP="009C79A4">
      <w:pPr>
        <w:rPr>
          <w:rFonts w:ascii="Times" w:eastAsia="Times New Roman" w:hAnsi="Times" w:cs="Times New Roman"/>
          <w:color w:val="808080" w:themeColor="background1" w:themeShade="80"/>
          <w:sz w:val="20"/>
          <w:szCs w:val="2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9C79A4">
        <w:rPr>
          <w:color w:val="808080" w:themeColor="background1" w:themeShade="80"/>
        </w:rPr>
        <w:t>(</w:t>
      </w:r>
      <w:r w:rsidR="009C79A4" w:rsidRPr="009C79A4">
        <w:rPr>
          <w:rFonts w:ascii="Arial" w:eastAsia="Times New Roman" w:hAnsi="Arial" w:cs="Arial"/>
          <w:color w:val="808080" w:themeColor="background1" w:themeShade="80"/>
          <w:sz w:val="19"/>
          <w:szCs w:val="19"/>
          <w:shd w:val="clear" w:color="auto" w:fill="FFFFFF"/>
          <w:lang w:val="en-US" w:eastAsia="en-US"/>
        </w:rPr>
        <w:t>As’ad Mahmoud Alnaser</w:t>
      </w:r>
    </w:p>
    <w:p w14:paraId="3849E001" w14:textId="598246F2" w:rsidR="00176F97" w:rsidRDefault="009C79A4" w:rsidP="00176F97">
      <w:pPr>
        <w:spacing w:line="210" w:lineRule="atLeast"/>
        <w:rPr>
          <w:color w:val="000000" w:themeColor="text1"/>
        </w:rPr>
      </w:pPr>
      <w:r w:rsidRPr="009C79A4">
        <w:rPr>
          <w:color w:val="808080" w:themeColor="background1" w:themeShade="80"/>
        </w:rPr>
        <w:lastRenderedPageBreak/>
        <w:t xml:space="preserve"> Et al, 2012)</w:t>
      </w:r>
      <w:r>
        <w:rPr>
          <w:color w:val="808080" w:themeColor="background1" w:themeShade="80"/>
        </w:rPr>
        <w:t>.</w:t>
      </w:r>
      <w:r w:rsidR="004F1739">
        <w:rPr>
          <w:color w:val="000000" w:themeColor="text1"/>
        </w:rPr>
        <w:t xml:space="preserve">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Biomedcentral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0F8568BC" w14:textId="7E686366" w:rsidR="008F1410" w:rsidRDefault="00D626B3" w:rsidP="00796C10">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200594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lastRenderedPageBreak/>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194ECC47"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completely change the look of the application with out re-compiling the source code of the code-editor</w:t>
      </w:r>
      <w:r>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5118590C">
            <wp:extent cx="3489519" cy="2096135"/>
            <wp:effectExtent l="0" t="0" r="0" b="120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noFill/>
                    </a:ln>
                  </pic:spPr>
                </pic:pic>
              </a:graphicData>
            </a:graphic>
          </wp:inline>
        </w:drawing>
      </w:r>
    </w:p>
    <w:p w14:paraId="517AE383" w14:textId="00DC74D0" w:rsidR="009432EF" w:rsidRPr="00C31FFE" w:rsidRDefault="009432EF" w:rsidP="00796C10">
      <w:pPr>
        <w:spacing w:line="210" w:lineRule="atLeast"/>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lastRenderedPageBreak/>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lastRenderedPageBreak/>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00594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00594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005947"/>
      <w:r>
        <w:rPr>
          <w:sz w:val="22"/>
        </w:rPr>
        <w:lastRenderedPageBreak/>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005948"/>
      <w:r>
        <w:rPr>
          <w:sz w:val="22"/>
        </w:rPr>
        <w:lastRenderedPageBreak/>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00594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005950"/>
      <w:r>
        <w:rPr>
          <w:sz w:val="22"/>
        </w:rPr>
        <w:lastRenderedPageBreak/>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00595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005952"/>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005953"/>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77C32505">
            <wp:extent cx="2963378" cy="2963378"/>
            <wp:effectExtent l="25400" t="25400" r="34290" b="342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378" cy="2963378"/>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1D7D31BC" w14:textId="77777777" w:rsidR="00684AB5" w:rsidRDefault="00684AB5" w:rsidP="00A04170">
      <w:pPr>
        <w:ind w:left="76"/>
      </w:pPr>
    </w:p>
    <w:p w14:paraId="66E9B012" w14:textId="77777777" w:rsidR="00684AB5" w:rsidRPr="005E7C18" w:rsidRDefault="00684AB5" w:rsidP="00A04170">
      <w:pPr>
        <w:ind w:left="76"/>
      </w:pPr>
    </w:p>
    <w:p w14:paraId="2922775E" w14:textId="328B0065" w:rsidR="008C4B06" w:rsidRDefault="008C4B06" w:rsidP="008C4B06">
      <w:pPr>
        <w:pStyle w:val="Heading2"/>
        <w:rPr>
          <w:sz w:val="22"/>
        </w:rPr>
      </w:pPr>
      <w:bookmarkStart w:id="24" w:name="_Toc322005954"/>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005955"/>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005956"/>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005957"/>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005958"/>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bookmarkStart w:id="29" w:name="_GoBack"/>
      <w:bookmarkEnd w:id="29"/>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005959"/>
      <w:r>
        <w:t>4.4</w:t>
      </w:r>
      <w:r w:rsidR="00851CE6">
        <w:t xml:space="preserve"> System implementation</w:t>
      </w:r>
      <w:bookmarkEnd w:id="30"/>
    </w:p>
    <w:p w14:paraId="35E1E974" w14:textId="60353047" w:rsidR="008F7857" w:rsidRDefault="008F7857" w:rsidP="008F7857">
      <w:pPr>
        <w:pStyle w:val="Heading2"/>
        <w:rPr>
          <w:sz w:val="22"/>
        </w:rPr>
      </w:pPr>
      <w:bookmarkStart w:id="31" w:name="_Toc32200596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005961"/>
      <w:r w:rsidRPr="00CA38A8">
        <w:rPr>
          <w:color w:val="4F81BD" w:themeColor="accent1"/>
          <w:sz w:val="22"/>
        </w:rPr>
        <w:t>4.4.1.1 Syntax highlighting</w:t>
      </w:r>
      <w:bookmarkEnd w:id="32"/>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00596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00596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00596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00596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lastRenderedPageBreak/>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lastRenderedPageBreak/>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r>
        <w:rPr>
          <w:sz w:val="22"/>
        </w:rPr>
        <w:lastRenderedPageBreak/>
        <w:t>7.5</w:t>
      </w:r>
      <w:r w:rsidRPr="000D3964">
        <w:rPr>
          <w:sz w:val="22"/>
        </w:rPr>
        <w:t xml:space="preserve"> </w:t>
      </w:r>
      <w:r>
        <w:rPr>
          <w:sz w:val="22"/>
        </w:rPr>
        <w:t>Appendix F – Code implementation grant chart</w:t>
      </w:r>
    </w:p>
    <w:p w14:paraId="2908E652" w14:textId="77777777" w:rsidR="00444B0D" w:rsidRDefault="00444B0D"/>
    <w:p w14:paraId="71EA7318" w14:textId="4AFB05DB" w:rsidR="00ED594E" w:rsidRDefault="00D0578A">
      <w:pPr>
        <w:sectPr w:rsidR="00ED594E"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7C3F07C2" wp14:editId="4BF6572D">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2"/>
              <w:bookmarkEnd w:id="63"/>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81"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64"/>
              <w:bookmarkEnd w:id="65"/>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66"/>
              <w:bookmarkEnd w:id="67"/>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68"/>
              <w:bookmarkEnd w:id="69"/>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82"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072438" w:rsidRDefault="004C78F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70"/>
              <w:bookmarkEnd w:id="71"/>
            </w:p>
            <w:p w14:paraId="0CD2D764" w14:textId="75191DD9" w:rsidR="00766999" w:rsidRPr="00072438" w:rsidRDefault="007C1FDA" w:rsidP="00766999">
              <w:r w:rsidRPr="00072438">
                <w:tab/>
                <w:t xml:space="preserve">Available at: </w:t>
              </w:r>
              <w:hyperlink r:id="rId83" w:history="1">
                <w:r w:rsidRPr="00072438">
                  <w:rPr>
                    <w:rStyle w:val="Hyperlink"/>
                  </w:rPr>
                  <w:t>http://www.fltk.org</w:t>
                </w:r>
              </w:hyperlink>
              <w:r w:rsidR="00665CA3" w:rsidRPr="00072438">
                <w:t xml:space="preserve"> [Accessed 2016 March 10</w:t>
              </w:r>
            </w:p>
            <w:p w14:paraId="15E0290B" w14:textId="00BDF06C" w:rsidR="0015448E" w:rsidRPr="00072438"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84" w:history="1">
                <w:r w:rsidRPr="00072438">
                  <w:rPr>
                    <w:rStyle w:val="Hyperlink"/>
                  </w:rPr>
                  <w:t>https://github.com/</w:t>
                </w:r>
              </w:hyperlink>
              <w:r w:rsidRPr="00072438">
                <w:t xml:space="preserve"> [Accessed 2016 April 11]</w:t>
              </w: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lastRenderedPageBreak/>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85"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86"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72"/>
              <w:bookmarkEnd w:id="73"/>
            </w:p>
            <w:p w14:paraId="40169C82" w14:textId="7CB61F6A" w:rsidR="000D2C17" w:rsidRPr="00072438" w:rsidRDefault="000D2C17" w:rsidP="00391EA2">
              <w:r w:rsidRPr="00072438">
                <w:tab/>
                <w:t xml:space="preserve">Available at: </w:t>
              </w:r>
              <w:hyperlink r:id="rId87" w:history="1">
                <w:r w:rsidRPr="00072438">
                  <w:rPr>
                    <w:rStyle w:val="Hyperlink"/>
                  </w:rPr>
                  <w:t>http://www.visualstudios.com</w:t>
                </w:r>
              </w:hyperlink>
              <w:r w:rsidRPr="00072438">
                <w:t xml:space="preserve">  [Accessed 2016 March 3]</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74"/>
              <w:bookmarkEnd w:id="75"/>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88"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89"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90"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r w:rsidRPr="00072438">
                <w:rPr>
                  <w:rFonts w:asciiTheme="minorHAnsi" w:eastAsiaTheme="minorEastAsia" w:hAnsiTheme="minorHAnsi" w:cstheme="minorBidi"/>
                  <w:bCs w:val="0"/>
                  <w:sz w:val="22"/>
                </w:rPr>
                <w:lastRenderedPageBreak/>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6"/>
              <w:bookmarkEnd w:id="77"/>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4AA3D5B0" w14:textId="391D1070" w:rsidR="000D2C17" w:rsidRPr="00072438"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r w:rsidRPr="00072438">
                <w:rPr>
                  <w:rFonts w:asciiTheme="minorHAnsi" w:eastAsiaTheme="minorEastAsia" w:hAnsiTheme="minorHAnsi" w:cstheme="minorBidi"/>
                  <w:bCs w:val="0"/>
                  <w:sz w:val="22"/>
                </w:rPr>
                <w:t>Yourdictionary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8"/>
              <w:bookmarkEnd w:id="79"/>
            </w:p>
            <w:p w14:paraId="59641A4C" w14:textId="50C222E9" w:rsidR="000D2C17" w:rsidRPr="00072438" w:rsidRDefault="000D2C17" w:rsidP="00391EA2">
              <w:r w:rsidRPr="00072438">
                <w:tab/>
                <w:t>Available at: http://www.yourdictionary.com/software-engineering</w:t>
              </w:r>
              <w:r w:rsidRPr="00072438">
                <w:tab/>
              </w:r>
              <w:r w:rsidRPr="00072438">
                <w:tab/>
              </w:r>
              <w:r w:rsidRPr="00072438">
                <w:tab/>
                <w:t>[Accessed 2015 October 12]</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80"/>
              <w:bookmarkEnd w:id="81"/>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82"/>
              <w:bookmarkEnd w:id="83"/>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Pr="00072438" w:rsidRDefault="0092002D" w:rsidP="0092002D">
              <w:r w:rsidRPr="00072438">
                <w:tab/>
                <w:t xml:space="preserve">Available at: </w:t>
              </w:r>
              <w:hyperlink r:id="rId91" w:history="1">
                <w:r w:rsidRPr="00072438">
                  <w:rPr>
                    <w:rStyle w:val="Hyperlink"/>
                  </w:rPr>
                  <w:t>http://www.qt.io</w:t>
                </w:r>
              </w:hyperlink>
              <w:r w:rsidRPr="00072438">
                <w:t xml:space="preserve"> [Accessed 2016 March 10]</w:t>
              </w:r>
            </w:p>
            <w:bookmarkStart w:id="86" w:name="_Toc322005647" w:displacedByCustomXml="next"/>
            <w:bookmarkStart w:id="87" w:name="_Toc322006003"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87"/>
                  <w:bookmarkEnd w:id="86"/>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744507F1" w14:textId="77777777" w:rsidR="002F34F6" w:rsidRPr="00072438" w:rsidRDefault="002F34F6" w:rsidP="001D3BA5">
                  <w:pPr>
                    <w:ind w:left="720"/>
                  </w:pPr>
                </w:p>
                <w:p w14:paraId="361BEFFE" w14:textId="77777777" w:rsidR="000D2C17" w:rsidRPr="00072438" w:rsidRDefault="000D2C17" w:rsidP="001D3BA5">
                  <w:pPr>
                    <w:ind w:left="720"/>
                  </w:pPr>
                </w:p>
                <w:p w14:paraId="199D0125" w14:textId="77777777" w:rsidR="003A2D40" w:rsidRPr="00072438" w:rsidRDefault="003A2D40" w:rsidP="00327526"/>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072438" w:rsidRDefault="00072438" w:rsidP="009C527C">
      <w:r>
        <w:separator/>
      </w:r>
    </w:p>
  </w:endnote>
  <w:endnote w:type="continuationSeparator" w:id="0">
    <w:p w14:paraId="0924647D" w14:textId="77777777" w:rsidR="00072438" w:rsidRDefault="00072438"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072438" w:rsidRDefault="00072438"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2249">
          <w:rPr>
            <w:noProof/>
          </w:rPr>
          <w:t>30</w:t>
        </w:r>
        <w:r>
          <w:rPr>
            <w:noProof/>
          </w:rPr>
          <w:fldChar w:fldCharType="end"/>
        </w:r>
      </w:sdtContent>
    </w:sdt>
  </w:p>
  <w:p w14:paraId="655A01B3" w14:textId="77777777" w:rsidR="00072438" w:rsidRDefault="0007243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072438" w:rsidRDefault="00072438" w:rsidP="009C527C">
      <w:r>
        <w:separator/>
      </w:r>
    </w:p>
  </w:footnote>
  <w:footnote w:type="continuationSeparator" w:id="0">
    <w:p w14:paraId="36A23B99" w14:textId="77777777" w:rsidR="00072438" w:rsidRDefault="00072438"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072438" w:rsidRPr="00515D41" w:rsidRDefault="00072438">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072438" w:rsidRDefault="0007243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072438" w:rsidRPr="00515D41" w:rsidRDefault="00072438"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072438" w:rsidRDefault="0007243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072438" w:rsidRPr="00515D41" w:rsidRDefault="00072438">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920CF"/>
    <w:rsid w:val="00097229"/>
    <w:rsid w:val="00097B9E"/>
    <w:rsid w:val="000A1753"/>
    <w:rsid w:val="000A2398"/>
    <w:rsid w:val="000A29F2"/>
    <w:rsid w:val="000A32B7"/>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C4B61"/>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22D7"/>
    <w:rsid w:val="00230A76"/>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1347"/>
    <w:rsid w:val="002769CD"/>
    <w:rsid w:val="00280F2C"/>
    <w:rsid w:val="00284EDA"/>
    <w:rsid w:val="0028653A"/>
    <w:rsid w:val="00287CCD"/>
    <w:rsid w:val="002912CA"/>
    <w:rsid w:val="00295D72"/>
    <w:rsid w:val="002A421C"/>
    <w:rsid w:val="002A56E8"/>
    <w:rsid w:val="002B2E5F"/>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6FA6"/>
    <w:rsid w:val="0031138C"/>
    <w:rsid w:val="003116EC"/>
    <w:rsid w:val="00312B04"/>
    <w:rsid w:val="00314BFC"/>
    <w:rsid w:val="0031534C"/>
    <w:rsid w:val="00317F76"/>
    <w:rsid w:val="0032750B"/>
    <w:rsid w:val="00327526"/>
    <w:rsid w:val="00331F9B"/>
    <w:rsid w:val="003346CB"/>
    <w:rsid w:val="00334C44"/>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1084"/>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5C21"/>
    <w:rsid w:val="003E6A57"/>
    <w:rsid w:val="003E7935"/>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D41"/>
    <w:rsid w:val="00521604"/>
    <w:rsid w:val="00524055"/>
    <w:rsid w:val="0052485A"/>
    <w:rsid w:val="00525B7B"/>
    <w:rsid w:val="00527117"/>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3A20"/>
    <w:rsid w:val="005A7749"/>
    <w:rsid w:val="005A7F73"/>
    <w:rsid w:val="005B0135"/>
    <w:rsid w:val="005B2FAA"/>
    <w:rsid w:val="005B3065"/>
    <w:rsid w:val="005B477B"/>
    <w:rsid w:val="005C1B1C"/>
    <w:rsid w:val="005C26D0"/>
    <w:rsid w:val="005C5BF0"/>
    <w:rsid w:val="005D2B83"/>
    <w:rsid w:val="005D4C67"/>
    <w:rsid w:val="005D5C73"/>
    <w:rsid w:val="005D72A1"/>
    <w:rsid w:val="005E09BE"/>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11AEB"/>
    <w:rsid w:val="00612947"/>
    <w:rsid w:val="00612A08"/>
    <w:rsid w:val="00613850"/>
    <w:rsid w:val="00615B07"/>
    <w:rsid w:val="00617293"/>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6645A"/>
    <w:rsid w:val="00671D37"/>
    <w:rsid w:val="00671F35"/>
    <w:rsid w:val="00672DCC"/>
    <w:rsid w:val="00673A13"/>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A1D38"/>
    <w:rsid w:val="006B1E66"/>
    <w:rsid w:val="006B486C"/>
    <w:rsid w:val="006C1F3B"/>
    <w:rsid w:val="006C5C6E"/>
    <w:rsid w:val="006D3BA6"/>
    <w:rsid w:val="006D6401"/>
    <w:rsid w:val="006D71EF"/>
    <w:rsid w:val="006E6ABE"/>
    <w:rsid w:val="006E7367"/>
    <w:rsid w:val="006F0996"/>
    <w:rsid w:val="006F2131"/>
    <w:rsid w:val="006F3ED9"/>
    <w:rsid w:val="0070043E"/>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733"/>
    <w:rsid w:val="0075390C"/>
    <w:rsid w:val="00754155"/>
    <w:rsid w:val="0075667F"/>
    <w:rsid w:val="00756680"/>
    <w:rsid w:val="007567EB"/>
    <w:rsid w:val="007571F5"/>
    <w:rsid w:val="007623C1"/>
    <w:rsid w:val="00766999"/>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3FC7"/>
    <w:rsid w:val="00794F3E"/>
    <w:rsid w:val="007955AC"/>
    <w:rsid w:val="007959BB"/>
    <w:rsid w:val="00796C10"/>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A79A5"/>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297"/>
    <w:rsid w:val="008F29D0"/>
    <w:rsid w:val="008F53E5"/>
    <w:rsid w:val="008F6890"/>
    <w:rsid w:val="008F7857"/>
    <w:rsid w:val="008F7F0A"/>
    <w:rsid w:val="009001B4"/>
    <w:rsid w:val="00901902"/>
    <w:rsid w:val="009022E7"/>
    <w:rsid w:val="009027CD"/>
    <w:rsid w:val="00902D7F"/>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A8F"/>
    <w:rsid w:val="00A71CB1"/>
    <w:rsid w:val="00A73D59"/>
    <w:rsid w:val="00A77050"/>
    <w:rsid w:val="00A828D8"/>
    <w:rsid w:val="00A838BF"/>
    <w:rsid w:val="00A83FA7"/>
    <w:rsid w:val="00A902BC"/>
    <w:rsid w:val="00A90699"/>
    <w:rsid w:val="00A90B98"/>
    <w:rsid w:val="00A914C1"/>
    <w:rsid w:val="00A9474F"/>
    <w:rsid w:val="00A9499D"/>
    <w:rsid w:val="00A95C24"/>
    <w:rsid w:val="00A97003"/>
    <w:rsid w:val="00AA1696"/>
    <w:rsid w:val="00AA2A55"/>
    <w:rsid w:val="00AA3C4A"/>
    <w:rsid w:val="00AA3CF2"/>
    <w:rsid w:val="00AA3DB3"/>
    <w:rsid w:val="00AA4041"/>
    <w:rsid w:val="00AA4B34"/>
    <w:rsid w:val="00AA760C"/>
    <w:rsid w:val="00AB3F5D"/>
    <w:rsid w:val="00AB4830"/>
    <w:rsid w:val="00AB65FB"/>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3867"/>
    <w:rsid w:val="00AE469E"/>
    <w:rsid w:val="00AF19C3"/>
    <w:rsid w:val="00AF64D9"/>
    <w:rsid w:val="00B008C6"/>
    <w:rsid w:val="00B03EAD"/>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491"/>
    <w:rsid w:val="00C03E84"/>
    <w:rsid w:val="00C05687"/>
    <w:rsid w:val="00C072B3"/>
    <w:rsid w:val="00C075EA"/>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6070"/>
    <w:rsid w:val="00E00B32"/>
    <w:rsid w:val="00E0450D"/>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2BC6"/>
    <w:rsid w:val="00E542F3"/>
    <w:rsid w:val="00E548CC"/>
    <w:rsid w:val="00E560D8"/>
    <w:rsid w:val="00E609D5"/>
    <w:rsid w:val="00E636FA"/>
    <w:rsid w:val="00E64F46"/>
    <w:rsid w:val="00E66179"/>
    <w:rsid w:val="00E7079D"/>
    <w:rsid w:val="00E735B8"/>
    <w:rsid w:val="00E75CA2"/>
    <w:rsid w:val="00E75FD6"/>
    <w:rsid w:val="00E760C0"/>
    <w:rsid w:val="00E777FC"/>
    <w:rsid w:val="00E82476"/>
    <w:rsid w:val="00E914F4"/>
    <w:rsid w:val="00E93B19"/>
    <w:rsid w:val="00E93E68"/>
    <w:rsid w:val="00E940E8"/>
    <w:rsid w:val="00E970DB"/>
    <w:rsid w:val="00EA24A0"/>
    <w:rsid w:val="00EA31E3"/>
    <w:rsid w:val="00EA33C6"/>
    <w:rsid w:val="00EA5B55"/>
    <w:rsid w:val="00EA7438"/>
    <w:rsid w:val="00EB0EF1"/>
    <w:rsid w:val="00EB12B0"/>
    <w:rsid w:val="00EB7C65"/>
    <w:rsid w:val="00EB7CCB"/>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701"/>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hyperlink" Target="https://github.com/playn/playn" TargetMode="External"/><Relationship Id="rId91" Type="http://schemas.openxmlformats.org/officeDocument/2006/relationships/hyperlink" Target="http://www.qt.io" TargetMode="Externa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image" Target="media/image65.png"/><Relationship Id="rId81" Type="http://schemas.openxmlformats.org/officeDocument/2006/relationships/hyperlink" Target="http://file.scirp.org/pdf/JSEA20120800010_60440877.pdf" TargetMode="External"/><Relationship Id="rId82" Type="http://schemas.openxmlformats.org/officeDocument/2006/relationships/hyperlink" Target="https://www.ibm.com/developerworks/community/blogs/nlp/entry/tokenization?lang=en" TargetMode="External"/><Relationship Id="rId83" Type="http://schemas.openxmlformats.org/officeDocument/2006/relationships/hyperlink" Target="http://www.fltk.org" TargetMode="External"/><Relationship Id="rId84" Type="http://schemas.openxmlformats.org/officeDocument/2006/relationships/hyperlink" Target="https://github.com/" TargetMode="External"/><Relationship Id="rId85" Type="http://schemas.openxmlformats.org/officeDocument/2006/relationships/hyperlink" Target="https://people.cs.umass.edu/~brun/pubs/pubs/Muslu12oopsla.pdf" TargetMode="External"/><Relationship Id="rId86" Type="http://schemas.openxmlformats.org/officeDocument/2006/relationships/hyperlink" Target="https://libgdx.badlogicgames.com/" TargetMode="External"/><Relationship Id="rId87" Type="http://schemas.openxmlformats.org/officeDocument/2006/relationships/hyperlink" Target="http://www.visualstudios.com" TargetMode="External"/><Relationship Id="rId88" Type="http://schemas.openxmlformats.org/officeDocument/2006/relationships/hyperlink" Target="https://www.parasoft.com/product/jtest" TargetMode="External"/><Relationship Id="rId89" Type="http://schemas.openxmlformats.org/officeDocument/2006/relationships/hyperlink" Target="http://homepages.cwi.nl/~daybuild/dail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C72C2BF-789A-5743-A376-CAE2064C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293</TotalTime>
  <Pages>63</Pages>
  <Words>15316</Words>
  <Characters>87303</Characters>
  <Application>Microsoft Macintosh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102415</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112</cp:revision>
  <cp:lastPrinted>2016-04-11T14:06:00Z</cp:lastPrinted>
  <dcterms:created xsi:type="dcterms:W3CDTF">2016-04-11T14:06:00Z</dcterms:created>
  <dcterms:modified xsi:type="dcterms:W3CDTF">2016-04-14T15:49:00Z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