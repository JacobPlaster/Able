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244D15A1" w:rsidR="00E2521A" w:rsidRPr="00E2521A" w:rsidRDefault="00E2521A" w:rsidP="00391EA2">
      <w:pPr>
        <w:jc w:val="center"/>
        <w:rPr>
          <w:rFonts w:cs="Arial"/>
          <w:sz w:val="24"/>
          <w:szCs w:val="24"/>
        </w:rPr>
      </w:pPr>
      <w:r>
        <w:rPr>
          <w:sz w:val="24"/>
          <w:szCs w:val="24"/>
        </w:rPr>
        <w:t xml:space="preserve">Word Count: </w:t>
      </w:r>
      <w:r w:rsidR="001428C3">
        <w:rPr>
          <w:sz w:val="24"/>
          <w:szCs w:val="24"/>
        </w:rPr>
        <w:t>10,</w:t>
      </w:r>
      <w:r w:rsidR="00394C35">
        <w:rPr>
          <w:sz w:val="24"/>
          <w:szCs w:val="24"/>
        </w:rPr>
        <w:t>954</w:t>
      </w:r>
      <w:r w:rsidR="001428C3">
        <w:rPr>
          <w:sz w:val="24"/>
          <w:szCs w:val="24"/>
        </w:rPr>
        <w:t xml:space="preserve"> </w:t>
      </w:r>
      <w:r w:rsidR="001428C3" w:rsidRPr="001428C3">
        <w:rPr>
          <w:color w:val="A6A6A6" w:themeColor="background1" w:themeShade="A6"/>
          <w:sz w:val="24"/>
          <w:szCs w:val="24"/>
        </w:rPr>
        <w:t>(</w:t>
      </w:r>
      <w:r w:rsidR="00EB0EF1">
        <w:rPr>
          <w:color w:val="A6A6A6" w:themeColor="background1" w:themeShade="A6"/>
          <w:sz w:val="24"/>
          <w:szCs w:val="24"/>
        </w:rPr>
        <w:t>+</w:t>
      </w:r>
      <w:r w:rsidR="001428C3" w:rsidRPr="001428C3">
        <w:rPr>
          <w:color w:val="A6A6A6" w:themeColor="background1" w:themeShade="A6"/>
          <w:sz w:val="24"/>
          <w:szCs w:val="24"/>
        </w:rPr>
        <w:t>2,174)</w:t>
      </w:r>
      <w:r w:rsidR="00394C35">
        <w:rPr>
          <w:color w:val="A6A6A6" w:themeColor="background1" w:themeShade="A6"/>
          <w:sz w:val="24"/>
          <w:szCs w:val="24"/>
        </w:rPr>
        <w:t xml:space="preserve">  (+850)</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515D41">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2E5AC455" w14:textId="77777777" w:rsidR="00C11253"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11253">
        <w:rPr>
          <w:noProof/>
        </w:rPr>
        <w:t>1.</w:t>
      </w:r>
      <w:r w:rsidR="00C11253">
        <w:rPr>
          <w:noProof/>
          <w:sz w:val="24"/>
          <w:szCs w:val="24"/>
          <w:lang w:val="en-US" w:eastAsia="ja-JP"/>
        </w:rPr>
        <w:tab/>
      </w:r>
      <w:r w:rsidR="00C11253">
        <w:rPr>
          <w:noProof/>
        </w:rPr>
        <w:t>Introduction</w:t>
      </w:r>
      <w:r w:rsidR="00C11253">
        <w:rPr>
          <w:noProof/>
        </w:rPr>
        <w:tab/>
      </w:r>
      <w:r w:rsidR="00C11253">
        <w:rPr>
          <w:noProof/>
        </w:rPr>
        <w:fldChar w:fldCharType="begin"/>
      </w:r>
      <w:r w:rsidR="00C11253">
        <w:rPr>
          <w:noProof/>
        </w:rPr>
        <w:instrText xml:space="preserve"> PAGEREF _Toc321063870 \h </w:instrText>
      </w:r>
      <w:r w:rsidR="00C11253">
        <w:rPr>
          <w:noProof/>
        </w:rPr>
      </w:r>
      <w:r w:rsidR="00C11253">
        <w:rPr>
          <w:noProof/>
        </w:rPr>
        <w:fldChar w:fldCharType="separate"/>
      </w:r>
      <w:r w:rsidR="00C11253">
        <w:rPr>
          <w:noProof/>
        </w:rPr>
        <w:t>4</w:t>
      </w:r>
      <w:r w:rsidR="00C11253">
        <w:rPr>
          <w:noProof/>
        </w:rPr>
        <w:fldChar w:fldCharType="end"/>
      </w:r>
    </w:p>
    <w:p w14:paraId="6B2AC8C4" w14:textId="77777777" w:rsidR="00C11253" w:rsidRDefault="00C11253">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_Toc321063871 \h </w:instrText>
      </w:r>
      <w:r>
        <w:rPr>
          <w:noProof/>
        </w:rPr>
      </w:r>
      <w:r>
        <w:rPr>
          <w:noProof/>
        </w:rPr>
        <w:fldChar w:fldCharType="separate"/>
      </w:r>
      <w:r>
        <w:rPr>
          <w:noProof/>
        </w:rPr>
        <w:t>4</w:t>
      </w:r>
      <w:r>
        <w:rPr>
          <w:noProof/>
        </w:rPr>
        <w:fldChar w:fldCharType="end"/>
      </w:r>
    </w:p>
    <w:p w14:paraId="636509E0" w14:textId="77777777" w:rsidR="00C11253" w:rsidRDefault="00C11253">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_Toc321063872 \h </w:instrText>
      </w:r>
      <w:r>
        <w:rPr>
          <w:noProof/>
        </w:rPr>
      </w:r>
      <w:r>
        <w:rPr>
          <w:noProof/>
        </w:rPr>
        <w:fldChar w:fldCharType="separate"/>
      </w:r>
      <w:r>
        <w:rPr>
          <w:noProof/>
        </w:rPr>
        <w:t>5</w:t>
      </w:r>
      <w:r>
        <w:rPr>
          <w:noProof/>
        </w:rPr>
        <w:fldChar w:fldCharType="end"/>
      </w:r>
    </w:p>
    <w:p w14:paraId="3638CE30" w14:textId="77777777" w:rsidR="00C11253" w:rsidRDefault="00C11253">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_Toc321063873 \h </w:instrText>
      </w:r>
      <w:r>
        <w:rPr>
          <w:noProof/>
        </w:rPr>
      </w:r>
      <w:r>
        <w:rPr>
          <w:noProof/>
        </w:rPr>
        <w:fldChar w:fldCharType="separate"/>
      </w:r>
      <w:r>
        <w:rPr>
          <w:noProof/>
        </w:rPr>
        <w:t>6</w:t>
      </w:r>
      <w:r>
        <w:rPr>
          <w:noProof/>
        </w:rPr>
        <w:fldChar w:fldCharType="end"/>
      </w:r>
    </w:p>
    <w:p w14:paraId="3C4ACBEC" w14:textId="77777777" w:rsidR="00C11253" w:rsidRDefault="00C11253">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_Toc321063874 \h </w:instrText>
      </w:r>
      <w:r>
        <w:rPr>
          <w:noProof/>
        </w:rPr>
      </w:r>
      <w:r>
        <w:rPr>
          <w:noProof/>
        </w:rPr>
        <w:fldChar w:fldCharType="separate"/>
      </w:r>
      <w:r>
        <w:rPr>
          <w:noProof/>
        </w:rPr>
        <w:t>6</w:t>
      </w:r>
      <w:r>
        <w:rPr>
          <w:noProof/>
        </w:rPr>
        <w:fldChar w:fldCharType="end"/>
      </w:r>
    </w:p>
    <w:p w14:paraId="1C7DF753" w14:textId="77777777" w:rsidR="00C11253" w:rsidRDefault="00C11253">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_Toc321063875 \h </w:instrText>
      </w:r>
      <w:r>
        <w:rPr>
          <w:noProof/>
        </w:rPr>
      </w:r>
      <w:r>
        <w:rPr>
          <w:noProof/>
        </w:rPr>
        <w:fldChar w:fldCharType="separate"/>
      </w:r>
      <w:r>
        <w:rPr>
          <w:noProof/>
        </w:rPr>
        <w:t>6</w:t>
      </w:r>
      <w:r>
        <w:rPr>
          <w:noProof/>
        </w:rPr>
        <w:fldChar w:fldCharType="end"/>
      </w:r>
    </w:p>
    <w:p w14:paraId="2785F5C8" w14:textId="77777777" w:rsidR="00C11253" w:rsidRDefault="00C11253">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_Toc321063876 \h </w:instrText>
      </w:r>
      <w:r>
        <w:rPr>
          <w:noProof/>
        </w:rPr>
      </w:r>
      <w:r>
        <w:rPr>
          <w:noProof/>
        </w:rPr>
        <w:fldChar w:fldCharType="separate"/>
      </w:r>
      <w:r>
        <w:rPr>
          <w:noProof/>
        </w:rPr>
        <w:t>7</w:t>
      </w:r>
      <w:r>
        <w:rPr>
          <w:noProof/>
        </w:rPr>
        <w:fldChar w:fldCharType="end"/>
      </w:r>
    </w:p>
    <w:p w14:paraId="5932D032" w14:textId="77777777" w:rsidR="00C11253" w:rsidRDefault="00C11253">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_Toc321063877 \h </w:instrText>
      </w:r>
      <w:r>
        <w:rPr>
          <w:noProof/>
        </w:rPr>
      </w:r>
      <w:r>
        <w:rPr>
          <w:noProof/>
        </w:rPr>
        <w:fldChar w:fldCharType="separate"/>
      </w:r>
      <w:r>
        <w:rPr>
          <w:noProof/>
        </w:rPr>
        <w:t>7</w:t>
      </w:r>
      <w:r>
        <w:rPr>
          <w:noProof/>
        </w:rPr>
        <w:fldChar w:fldCharType="end"/>
      </w:r>
    </w:p>
    <w:p w14:paraId="0D6A0681" w14:textId="77777777" w:rsidR="00C11253" w:rsidRDefault="00C11253">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_Toc321063878 \h </w:instrText>
      </w:r>
      <w:r>
        <w:rPr>
          <w:noProof/>
        </w:rPr>
      </w:r>
      <w:r>
        <w:rPr>
          <w:noProof/>
        </w:rPr>
        <w:fldChar w:fldCharType="separate"/>
      </w:r>
      <w:r>
        <w:rPr>
          <w:noProof/>
        </w:rPr>
        <w:t>7</w:t>
      </w:r>
      <w:r>
        <w:rPr>
          <w:noProof/>
        </w:rPr>
        <w:fldChar w:fldCharType="end"/>
      </w:r>
    </w:p>
    <w:p w14:paraId="37882B66" w14:textId="77777777" w:rsidR="00C11253" w:rsidRDefault="00C11253">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_Toc321063879 \h </w:instrText>
      </w:r>
      <w:r>
        <w:rPr>
          <w:noProof/>
        </w:rPr>
      </w:r>
      <w:r>
        <w:rPr>
          <w:noProof/>
        </w:rPr>
        <w:fldChar w:fldCharType="separate"/>
      </w:r>
      <w:r>
        <w:rPr>
          <w:noProof/>
        </w:rPr>
        <w:t>8</w:t>
      </w:r>
      <w:r>
        <w:rPr>
          <w:noProof/>
        </w:rPr>
        <w:fldChar w:fldCharType="end"/>
      </w:r>
    </w:p>
    <w:p w14:paraId="7DF5CC28" w14:textId="77777777" w:rsidR="00C11253" w:rsidRDefault="00C11253">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_Toc321063880 \h </w:instrText>
      </w:r>
      <w:r>
        <w:rPr>
          <w:noProof/>
        </w:rPr>
      </w:r>
      <w:r>
        <w:rPr>
          <w:noProof/>
        </w:rPr>
        <w:fldChar w:fldCharType="separate"/>
      </w:r>
      <w:r>
        <w:rPr>
          <w:noProof/>
        </w:rPr>
        <w:t>10</w:t>
      </w:r>
      <w:r>
        <w:rPr>
          <w:noProof/>
        </w:rPr>
        <w:fldChar w:fldCharType="end"/>
      </w:r>
    </w:p>
    <w:p w14:paraId="59A60E25" w14:textId="77777777" w:rsidR="00C11253" w:rsidRDefault="00C11253">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_Toc321063881 \h </w:instrText>
      </w:r>
      <w:r>
        <w:rPr>
          <w:noProof/>
        </w:rPr>
      </w:r>
      <w:r>
        <w:rPr>
          <w:noProof/>
        </w:rPr>
        <w:fldChar w:fldCharType="separate"/>
      </w:r>
      <w:r>
        <w:rPr>
          <w:noProof/>
        </w:rPr>
        <w:t>11</w:t>
      </w:r>
      <w:r>
        <w:rPr>
          <w:noProof/>
        </w:rPr>
        <w:fldChar w:fldCharType="end"/>
      </w:r>
    </w:p>
    <w:p w14:paraId="527985C5" w14:textId="77777777" w:rsidR="00C11253" w:rsidRDefault="00C11253">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_Toc321063882 \h </w:instrText>
      </w:r>
      <w:r>
        <w:rPr>
          <w:noProof/>
        </w:rPr>
      </w:r>
      <w:r>
        <w:rPr>
          <w:noProof/>
        </w:rPr>
        <w:fldChar w:fldCharType="separate"/>
      </w:r>
      <w:r>
        <w:rPr>
          <w:noProof/>
        </w:rPr>
        <w:t>12</w:t>
      </w:r>
      <w:r>
        <w:rPr>
          <w:noProof/>
        </w:rPr>
        <w:fldChar w:fldCharType="end"/>
      </w:r>
    </w:p>
    <w:p w14:paraId="1B0DB8BA" w14:textId="77777777" w:rsidR="00C11253" w:rsidRDefault="00C11253">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_Toc321063883 \h </w:instrText>
      </w:r>
      <w:r>
        <w:rPr>
          <w:noProof/>
        </w:rPr>
      </w:r>
      <w:r>
        <w:rPr>
          <w:noProof/>
        </w:rPr>
        <w:fldChar w:fldCharType="separate"/>
      </w:r>
      <w:r>
        <w:rPr>
          <w:noProof/>
        </w:rPr>
        <w:t>12</w:t>
      </w:r>
      <w:r>
        <w:rPr>
          <w:noProof/>
        </w:rPr>
        <w:fldChar w:fldCharType="end"/>
      </w:r>
    </w:p>
    <w:p w14:paraId="78746918" w14:textId="77777777" w:rsidR="00C11253" w:rsidRDefault="00C11253">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_Toc321063884 \h </w:instrText>
      </w:r>
      <w:r>
        <w:rPr>
          <w:noProof/>
        </w:rPr>
      </w:r>
      <w:r>
        <w:rPr>
          <w:noProof/>
        </w:rPr>
        <w:fldChar w:fldCharType="separate"/>
      </w:r>
      <w:r>
        <w:rPr>
          <w:noProof/>
        </w:rPr>
        <w:t>14</w:t>
      </w:r>
      <w:r>
        <w:rPr>
          <w:noProof/>
        </w:rPr>
        <w:fldChar w:fldCharType="end"/>
      </w:r>
    </w:p>
    <w:p w14:paraId="24F0C065" w14:textId="77777777" w:rsidR="00C11253" w:rsidRDefault="00C11253">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_Toc321063885 \h </w:instrText>
      </w:r>
      <w:r>
        <w:rPr>
          <w:noProof/>
        </w:rPr>
      </w:r>
      <w:r>
        <w:rPr>
          <w:noProof/>
        </w:rPr>
        <w:fldChar w:fldCharType="separate"/>
      </w:r>
      <w:r>
        <w:rPr>
          <w:noProof/>
        </w:rPr>
        <w:t>16</w:t>
      </w:r>
      <w:r>
        <w:rPr>
          <w:noProof/>
        </w:rPr>
        <w:fldChar w:fldCharType="end"/>
      </w:r>
    </w:p>
    <w:p w14:paraId="4311B423" w14:textId="77777777" w:rsidR="00C11253" w:rsidRDefault="00C11253">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_Toc321063886 \h </w:instrText>
      </w:r>
      <w:r>
        <w:rPr>
          <w:noProof/>
        </w:rPr>
      </w:r>
      <w:r>
        <w:rPr>
          <w:noProof/>
        </w:rPr>
        <w:fldChar w:fldCharType="separate"/>
      </w:r>
      <w:r>
        <w:rPr>
          <w:noProof/>
        </w:rPr>
        <w:t>16</w:t>
      </w:r>
      <w:r>
        <w:rPr>
          <w:noProof/>
        </w:rPr>
        <w:fldChar w:fldCharType="end"/>
      </w:r>
    </w:p>
    <w:p w14:paraId="19388D91" w14:textId="77777777" w:rsidR="00C11253" w:rsidRDefault="00C11253">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_Toc321063887 \h </w:instrText>
      </w:r>
      <w:r>
        <w:rPr>
          <w:noProof/>
        </w:rPr>
      </w:r>
      <w:r>
        <w:rPr>
          <w:noProof/>
        </w:rPr>
        <w:fldChar w:fldCharType="separate"/>
      </w:r>
      <w:r>
        <w:rPr>
          <w:noProof/>
        </w:rPr>
        <w:t>17</w:t>
      </w:r>
      <w:r>
        <w:rPr>
          <w:noProof/>
        </w:rPr>
        <w:fldChar w:fldCharType="end"/>
      </w:r>
    </w:p>
    <w:p w14:paraId="299BA7E7" w14:textId="77777777" w:rsidR="00C11253" w:rsidRDefault="00C11253">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_Toc321063888 \h </w:instrText>
      </w:r>
      <w:r>
        <w:rPr>
          <w:noProof/>
        </w:rPr>
      </w:r>
      <w:r>
        <w:rPr>
          <w:noProof/>
        </w:rPr>
        <w:fldChar w:fldCharType="separate"/>
      </w:r>
      <w:r>
        <w:rPr>
          <w:noProof/>
        </w:rPr>
        <w:t>18</w:t>
      </w:r>
      <w:r>
        <w:rPr>
          <w:noProof/>
        </w:rPr>
        <w:fldChar w:fldCharType="end"/>
      </w:r>
    </w:p>
    <w:p w14:paraId="5385138C" w14:textId="77777777" w:rsidR="00C11253" w:rsidRDefault="00C11253">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_Toc321063889 \h </w:instrText>
      </w:r>
      <w:r>
        <w:rPr>
          <w:noProof/>
        </w:rPr>
      </w:r>
      <w:r>
        <w:rPr>
          <w:noProof/>
        </w:rPr>
        <w:fldChar w:fldCharType="separate"/>
      </w:r>
      <w:r>
        <w:rPr>
          <w:noProof/>
        </w:rPr>
        <w:t>19</w:t>
      </w:r>
      <w:r>
        <w:rPr>
          <w:noProof/>
        </w:rPr>
        <w:fldChar w:fldCharType="end"/>
      </w:r>
    </w:p>
    <w:p w14:paraId="334BB867" w14:textId="77777777" w:rsidR="00C11253" w:rsidRDefault="00C11253">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_Toc321063890 \h </w:instrText>
      </w:r>
      <w:r>
        <w:rPr>
          <w:noProof/>
        </w:rPr>
      </w:r>
      <w:r>
        <w:rPr>
          <w:noProof/>
        </w:rPr>
        <w:fldChar w:fldCharType="separate"/>
      </w:r>
      <w:r>
        <w:rPr>
          <w:noProof/>
        </w:rPr>
        <w:t>19</w:t>
      </w:r>
      <w:r>
        <w:rPr>
          <w:noProof/>
        </w:rPr>
        <w:fldChar w:fldCharType="end"/>
      </w:r>
    </w:p>
    <w:p w14:paraId="7AEE1963" w14:textId="77777777" w:rsidR="00C11253" w:rsidRDefault="00C11253">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_Toc321063891 \h </w:instrText>
      </w:r>
      <w:r>
        <w:rPr>
          <w:noProof/>
        </w:rPr>
      </w:r>
      <w:r>
        <w:rPr>
          <w:noProof/>
        </w:rPr>
        <w:fldChar w:fldCharType="separate"/>
      </w:r>
      <w:r>
        <w:rPr>
          <w:noProof/>
        </w:rPr>
        <w:t>20</w:t>
      </w:r>
      <w:r>
        <w:rPr>
          <w:noProof/>
        </w:rPr>
        <w:fldChar w:fldCharType="end"/>
      </w:r>
    </w:p>
    <w:p w14:paraId="1B50E03B" w14:textId="77777777" w:rsidR="00C11253" w:rsidRDefault="00C11253">
      <w:pPr>
        <w:pStyle w:val="TOC1"/>
        <w:rPr>
          <w:noProof/>
          <w:sz w:val="24"/>
          <w:szCs w:val="24"/>
          <w:lang w:val="en-US" w:eastAsia="ja-JP"/>
        </w:rPr>
      </w:pPr>
      <w:r>
        <w:rPr>
          <w:noProof/>
        </w:rPr>
        <w:t>4. Designs</w:t>
      </w:r>
      <w:r>
        <w:rPr>
          <w:noProof/>
        </w:rPr>
        <w:tab/>
      </w:r>
      <w:r>
        <w:rPr>
          <w:noProof/>
        </w:rPr>
        <w:fldChar w:fldCharType="begin"/>
      </w:r>
      <w:r>
        <w:rPr>
          <w:noProof/>
        </w:rPr>
        <w:instrText xml:space="preserve"> PAGEREF _Toc321063892 \h </w:instrText>
      </w:r>
      <w:r>
        <w:rPr>
          <w:noProof/>
        </w:rPr>
      </w:r>
      <w:r>
        <w:rPr>
          <w:noProof/>
        </w:rPr>
        <w:fldChar w:fldCharType="separate"/>
      </w:r>
      <w:r>
        <w:rPr>
          <w:noProof/>
        </w:rPr>
        <w:t>21</w:t>
      </w:r>
      <w:r>
        <w:rPr>
          <w:noProof/>
        </w:rPr>
        <w:fldChar w:fldCharType="end"/>
      </w:r>
    </w:p>
    <w:p w14:paraId="08B6F541" w14:textId="77777777" w:rsidR="00C11253" w:rsidRDefault="00C11253">
      <w:pPr>
        <w:pStyle w:val="TOC2"/>
        <w:tabs>
          <w:tab w:val="right" w:leader="dot" w:pos="9016"/>
        </w:tabs>
        <w:rPr>
          <w:noProof/>
          <w:sz w:val="24"/>
          <w:szCs w:val="24"/>
          <w:lang w:val="en-US" w:eastAsia="ja-JP"/>
        </w:rPr>
      </w:pPr>
      <w:r>
        <w:rPr>
          <w:noProof/>
        </w:rPr>
        <w:t>4.1 User interface</w:t>
      </w:r>
      <w:r>
        <w:rPr>
          <w:noProof/>
        </w:rPr>
        <w:tab/>
      </w:r>
      <w:r>
        <w:rPr>
          <w:noProof/>
        </w:rPr>
        <w:fldChar w:fldCharType="begin"/>
      </w:r>
      <w:r>
        <w:rPr>
          <w:noProof/>
        </w:rPr>
        <w:instrText xml:space="preserve"> PAGEREF _Toc321063893 \h </w:instrText>
      </w:r>
      <w:r>
        <w:rPr>
          <w:noProof/>
        </w:rPr>
      </w:r>
      <w:r>
        <w:rPr>
          <w:noProof/>
        </w:rPr>
        <w:fldChar w:fldCharType="separate"/>
      </w:r>
      <w:r>
        <w:rPr>
          <w:noProof/>
        </w:rPr>
        <w:t>21</w:t>
      </w:r>
      <w:r>
        <w:rPr>
          <w:noProof/>
        </w:rPr>
        <w:fldChar w:fldCharType="end"/>
      </w:r>
    </w:p>
    <w:p w14:paraId="6DEB6C78" w14:textId="77777777" w:rsidR="00C11253" w:rsidRDefault="00C11253">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_Toc321063894 \h </w:instrText>
      </w:r>
      <w:r>
        <w:rPr>
          <w:noProof/>
        </w:rPr>
      </w:r>
      <w:r>
        <w:rPr>
          <w:noProof/>
        </w:rPr>
        <w:fldChar w:fldCharType="separate"/>
      </w:r>
      <w:r>
        <w:rPr>
          <w:noProof/>
        </w:rPr>
        <w:t>22</w:t>
      </w:r>
      <w:r>
        <w:rPr>
          <w:noProof/>
        </w:rPr>
        <w:fldChar w:fldCharType="end"/>
      </w:r>
    </w:p>
    <w:p w14:paraId="7BAD17B9" w14:textId="77777777" w:rsidR="00C11253" w:rsidRDefault="00C11253">
      <w:pPr>
        <w:pStyle w:val="TOC2"/>
        <w:tabs>
          <w:tab w:val="right" w:leader="dot" w:pos="9016"/>
        </w:tabs>
        <w:rPr>
          <w:noProof/>
          <w:sz w:val="24"/>
          <w:szCs w:val="24"/>
          <w:lang w:val="en-US" w:eastAsia="ja-JP"/>
        </w:rPr>
      </w:pPr>
      <w:r>
        <w:rPr>
          <w:noProof/>
        </w:rPr>
        <w:t>4.3 System implementation</w:t>
      </w:r>
      <w:r>
        <w:rPr>
          <w:noProof/>
        </w:rPr>
        <w:tab/>
      </w:r>
      <w:r>
        <w:rPr>
          <w:noProof/>
        </w:rPr>
        <w:fldChar w:fldCharType="begin"/>
      </w:r>
      <w:r>
        <w:rPr>
          <w:noProof/>
        </w:rPr>
        <w:instrText xml:space="preserve"> PAGEREF _Toc321063895 \h </w:instrText>
      </w:r>
      <w:r>
        <w:rPr>
          <w:noProof/>
        </w:rPr>
      </w:r>
      <w:r>
        <w:rPr>
          <w:noProof/>
        </w:rPr>
        <w:fldChar w:fldCharType="separate"/>
      </w:r>
      <w:r>
        <w:rPr>
          <w:noProof/>
        </w:rPr>
        <w:t>23</w:t>
      </w:r>
      <w:r>
        <w:rPr>
          <w:noProof/>
        </w:rPr>
        <w:fldChar w:fldCharType="end"/>
      </w:r>
    </w:p>
    <w:p w14:paraId="3A741635" w14:textId="77777777" w:rsidR="00C11253" w:rsidRDefault="00C11253">
      <w:pPr>
        <w:pStyle w:val="TOC2"/>
        <w:tabs>
          <w:tab w:val="right" w:leader="dot" w:pos="9016"/>
        </w:tabs>
        <w:rPr>
          <w:noProof/>
          <w:sz w:val="24"/>
          <w:szCs w:val="24"/>
          <w:lang w:val="en-US" w:eastAsia="ja-JP"/>
        </w:rPr>
      </w:pPr>
      <w:r>
        <w:rPr>
          <w:noProof/>
        </w:rPr>
        <w:t>3.1.3 Language support</w:t>
      </w:r>
      <w:r>
        <w:rPr>
          <w:noProof/>
        </w:rPr>
        <w:tab/>
      </w:r>
      <w:r>
        <w:rPr>
          <w:noProof/>
        </w:rPr>
        <w:fldChar w:fldCharType="begin"/>
      </w:r>
      <w:r>
        <w:rPr>
          <w:noProof/>
        </w:rPr>
        <w:instrText xml:space="preserve"> PAGEREF _Toc321063896 \h </w:instrText>
      </w:r>
      <w:r>
        <w:rPr>
          <w:noProof/>
        </w:rPr>
      </w:r>
      <w:r>
        <w:rPr>
          <w:noProof/>
        </w:rPr>
        <w:fldChar w:fldCharType="separate"/>
      </w:r>
      <w:r>
        <w:rPr>
          <w:noProof/>
        </w:rPr>
        <w:t>23</w:t>
      </w:r>
      <w:r>
        <w:rPr>
          <w:noProof/>
        </w:rPr>
        <w:fldChar w:fldCharType="end"/>
      </w:r>
    </w:p>
    <w:p w14:paraId="1284CECA" w14:textId="77777777" w:rsidR="00C11253" w:rsidRDefault="00C11253">
      <w:pPr>
        <w:pStyle w:val="TOC2"/>
        <w:tabs>
          <w:tab w:val="right" w:leader="dot" w:pos="9016"/>
        </w:tabs>
        <w:rPr>
          <w:noProof/>
          <w:sz w:val="24"/>
          <w:szCs w:val="24"/>
          <w:lang w:val="en-US" w:eastAsia="ja-JP"/>
        </w:rPr>
      </w:pPr>
      <w:r>
        <w:rPr>
          <w:noProof/>
        </w:rPr>
        <w:t>4.4 Testing</w:t>
      </w:r>
      <w:r>
        <w:rPr>
          <w:noProof/>
        </w:rPr>
        <w:tab/>
      </w:r>
      <w:r>
        <w:rPr>
          <w:noProof/>
        </w:rPr>
        <w:fldChar w:fldCharType="begin"/>
      </w:r>
      <w:r>
        <w:rPr>
          <w:noProof/>
        </w:rPr>
        <w:instrText xml:space="preserve"> PAGEREF _Toc321063897 \h </w:instrText>
      </w:r>
      <w:r>
        <w:rPr>
          <w:noProof/>
        </w:rPr>
      </w:r>
      <w:r>
        <w:rPr>
          <w:noProof/>
        </w:rPr>
        <w:fldChar w:fldCharType="separate"/>
      </w:r>
      <w:r>
        <w:rPr>
          <w:noProof/>
        </w:rPr>
        <w:t>24</w:t>
      </w:r>
      <w:r>
        <w:rPr>
          <w:noProof/>
        </w:rPr>
        <w:fldChar w:fldCharType="end"/>
      </w:r>
    </w:p>
    <w:p w14:paraId="0BFDE591" w14:textId="77777777" w:rsidR="00C11253" w:rsidRDefault="00C11253">
      <w:pPr>
        <w:pStyle w:val="TOC2"/>
        <w:tabs>
          <w:tab w:val="right" w:leader="dot" w:pos="9016"/>
        </w:tabs>
        <w:rPr>
          <w:noProof/>
          <w:sz w:val="24"/>
          <w:szCs w:val="24"/>
          <w:lang w:val="en-US" w:eastAsia="ja-JP"/>
        </w:rPr>
      </w:pPr>
      <w:r>
        <w:rPr>
          <w:noProof/>
        </w:rPr>
        <w:t>4.3.1 Unit testing</w:t>
      </w:r>
      <w:r>
        <w:rPr>
          <w:noProof/>
        </w:rPr>
        <w:tab/>
      </w:r>
      <w:r>
        <w:rPr>
          <w:noProof/>
        </w:rPr>
        <w:fldChar w:fldCharType="begin"/>
      </w:r>
      <w:r>
        <w:rPr>
          <w:noProof/>
        </w:rPr>
        <w:instrText xml:space="preserve"> PAGEREF _Toc321063898 \h </w:instrText>
      </w:r>
      <w:r>
        <w:rPr>
          <w:noProof/>
        </w:rPr>
      </w:r>
      <w:r>
        <w:rPr>
          <w:noProof/>
        </w:rPr>
        <w:fldChar w:fldCharType="separate"/>
      </w:r>
      <w:r>
        <w:rPr>
          <w:noProof/>
        </w:rPr>
        <w:t>24</w:t>
      </w:r>
      <w:r>
        <w:rPr>
          <w:noProof/>
        </w:rPr>
        <w:fldChar w:fldCharType="end"/>
      </w:r>
    </w:p>
    <w:p w14:paraId="265C9869" w14:textId="77777777" w:rsidR="00C11253" w:rsidRDefault="00C11253">
      <w:pPr>
        <w:pStyle w:val="TOC1"/>
        <w:rPr>
          <w:noProof/>
          <w:sz w:val="24"/>
          <w:szCs w:val="24"/>
          <w:lang w:val="en-US" w:eastAsia="ja-JP"/>
        </w:rPr>
      </w:pPr>
      <w:r>
        <w:rPr>
          <w:noProof/>
        </w:rPr>
        <w:t>5. Task List</w:t>
      </w:r>
      <w:r>
        <w:rPr>
          <w:noProof/>
        </w:rPr>
        <w:tab/>
      </w:r>
      <w:r>
        <w:rPr>
          <w:noProof/>
        </w:rPr>
        <w:fldChar w:fldCharType="begin"/>
      </w:r>
      <w:r>
        <w:rPr>
          <w:noProof/>
        </w:rPr>
        <w:instrText xml:space="preserve"> PAGEREF _Toc321063899 \h </w:instrText>
      </w:r>
      <w:r>
        <w:rPr>
          <w:noProof/>
        </w:rPr>
      </w:r>
      <w:r>
        <w:rPr>
          <w:noProof/>
        </w:rPr>
        <w:fldChar w:fldCharType="separate"/>
      </w:r>
      <w:r>
        <w:rPr>
          <w:noProof/>
        </w:rPr>
        <w:t>26</w:t>
      </w:r>
      <w:r>
        <w:rPr>
          <w:noProof/>
        </w:rPr>
        <w:fldChar w:fldCharType="end"/>
      </w:r>
    </w:p>
    <w:p w14:paraId="494FB87B" w14:textId="77777777" w:rsidR="00C11253" w:rsidRDefault="00C11253">
      <w:pPr>
        <w:pStyle w:val="TOC2"/>
        <w:tabs>
          <w:tab w:val="right" w:leader="dot" w:pos="9016"/>
        </w:tabs>
        <w:rPr>
          <w:noProof/>
          <w:sz w:val="24"/>
          <w:szCs w:val="24"/>
          <w:lang w:val="en-US" w:eastAsia="ja-JP"/>
        </w:rPr>
      </w:pPr>
      <w:r>
        <w:rPr>
          <w:noProof/>
        </w:rPr>
        <w:t>5.1 Personal task list</w:t>
      </w:r>
      <w:r>
        <w:rPr>
          <w:noProof/>
        </w:rPr>
        <w:tab/>
      </w:r>
      <w:r>
        <w:rPr>
          <w:noProof/>
        </w:rPr>
        <w:fldChar w:fldCharType="begin"/>
      </w:r>
      <w:r>
        <w:rPr>
          <w:noProof/>
        </w:rPr>
        <w:instrText xml:space="preserve"> PAGEREF _Toc321063900 \h </w:instrText>
      </w:r>
      <w:r>
        <w:rPr>
          <w:noProof/>
        </w:rPr>
      </w:r>
      <w:r>
        <w:rPr>
          <w:noProof/>
        </w:rPr>
        <w:fldChar w:fldCharType="separate"/>
      </w:r>
      <w:r>
        <w:rPr>
          <w:noProof/>
        </w:rPr>
        <w:t>26</w:t>
      </w:r>
      <w:r>
        <w:rPr>
          <w:noProof/>
        </w:rPr>
        <w:fldChar w:fldCharType="end"/>
      </w:r>
    </w:p>
    <w:p w14:paraId="12651357" w14:textId="77777777" w:rsidR="00C11253" w:rsidRDefault="00C11253">
      <w:pPr>
        <w:pStyle w:val="TOC2"/>
        <w:tabs>
          <w:tab w:val="right" w:leader="dot" w:pos="9016"/>
        </w:tabs>
        <w:rPr>
          <w:noProof/>
          <w:sz w:val="24"/>
          <w:szCs w:val="24"/>
          <w:lang w:val="en-US" w:eastAsia="ja-JP"/>
        </w:rPr>
      </w:pPr>
      <w:r>
        <w:rPr>
          <w:noProof/>
        </w:rPr>
        <w:t>5.2 Project task list</w:t>
      </w:r>
      <w:r>
        <w:rPr>
          <w:noProof/>
        </w:rPr>
        <w:tab/>
      </w:r>
      <w:r>
        <w:rPr>
          <w:noProof/>
        </w:rPr>
        <w:fldChar w:fldCharType="begin"/>
      </w:r>
      <w:r>
        <w:rPr>
          <w:noProof/>
        </w:rPr>
        <w:instrText xml:space="preserve"> PAGEREF _Toc321063901 \h </w:instrText>
      </w:r>
      <w:r>
        <w:rPr>
          <w:noProof/>
        </w:rPr>
      </w:r>
      <w:r>
        <w:rPr>
          <w:noProof/>
        </w:rPr>
        <w:fldChar w:fldCharType="separate"/>
      </w:r>
      <w:r>
        <w:rPr>
          <w:noProof/>
        </w:rPr>
        <w:t>27</w:t>
      </w:r>
      <w:r>
        <w:rPr>
          <w:noProof/>
        </w:rPr>
        <w:fldChar w:fldCharType="end"/>
      </w:r>
    </w:p>
    <w:p w14:paraId="4AA39D1D" w14:textId="77777777" w:rsidR="00C11253" w:rsidRDefault="00C11253">
      <w:pPr>
        <w:pStyle w:val="TOC2"/>
        <w:tabs>
          <w:tab w:val="right" w:leader="dot" w:pos="9016"/>
        </w:tabs>
        <w:rPr>
          <w:noProof/>
          <w:sz w:val="24"/>
          <w:szCs w:val="24"/>
          <w:lang w:val="en-US" w:eastAsia="ja-JP"/>
        </w:rPr>
      </w:pPr>
      <w:r>
        <w:rPr>
          <w:noProof/>
        </w:rPr>
        <w:t>5.3 Time plan</w:t>
      </w:r>
      <w:r>
        <w:rPr>
          <w:noProof/>
        </w:rPr>
        <w:tab/>
      </w:r>
      <w:r>
        <w:rPr>
          <w:noProof/>
        </w:rPr>
        <w:fldChar w:fldCharType="begin"/>
      </w:r>
      <w:r>
        <w:rPr>
          <w:noProof/>
        </w:rPr>
        <w:instrText xml:space="preserve"> PAGEREF _Toc321063902 \h </w:instrText>
      </w:r>
      <w:r>
        <w:rPr>
          <w:noProof/>
        </w:rPr>
      </w:r>
      <w:r>
        <w:rPr>
          <w:noProof/>
        </w:rPr>
        <w:fldChar w:fldCharType="separate"/>
      </w:r>
      <w:r>
        <w:rPr>
          <w:noProof/>
        </w:rPr>
        <w:t>28</w:t>
      </w:r>
      <w:r>
        <w:rPr>
          <w:noProof/>
        </w:rPr>
        <w:fldChar w:fldCharType="end"/>
      </w:r>
    </w:p>
    <w:p w14:paraId="01CF3755" w14:textId="77777777" w:rsidR="00C11253" w:rsidRDefault="00C11253">
      <w:pPr>
        <w:pStyle w:val="TOC1"/>
        <w:rPr>
          <w:noProof/>
          <w:sz w:val="24"/>
          <w:szCs w:val="24"/>
          <w:lang w:val="en-US" w:eastAsia="ja-JP"/>
        </w:rPr>
      </w:pPr>
      <w:r>
        <w:rPr>
          <w:noProof/>
        </w:rPr>
        <w:lastRenderedPageBreak/>
        <w:t>6. Risk Analysis</w:t>
      </w:r>
      <w:r>
        <w:rPr>
          <w:noProof/>
        </w:rPr>
        <w:tab/>
      </w:r>
      <w:r>
        <w:rPr>
          <w:noProof/>
        </w:rPr>
        <w:fldChar w:fldCharType="begin"/>
      </w:r>
      <w:r>
        <w:rPr>
          <w:noProof/>
        </w:rPr>
        <w:instrText xml:space="preserve"> PAGEREF _Toc321063903 \h </w:instrText>
      </w:r>
      <w:r>
        <w:rPr>
          <w:noProof/>
        </w:rPr>
      </w:r>
      <w:r>
        <w:rPr>
          <w:noProof/>
        </w:rPr>
        <w:fldChar w:fldCharType="separate"/>
      </w:r>
      <w:r>
        <w:rPr>
          <w:noProof/>
        </w:rPr>
        <w:t>29</w:t>
      </w:r>
      <w:r>
        <w:rPr>
          <w:noProof/>
        </w:rPr>
        <w:fldChar w:fldCharType="end"/>
      </w:r>
    </w:p>
    <w:p w14:paraId="058A6A89" w14:textId="77777777" w:rsidR="00C11253" w:rsidRDefault="00C11253">
      <w:pPr>
        <w:pStyle w:val="TOC1"/>
        <w:rPr>
          <w:noProof/>
          <w:sz w:val="24"/>
          <w:szCs w:val="24"/>
          <w:lang w:val="en-US" w:eastAsia="ja-JP"/>
        </w:rPr>
      </w:pPr>
      <w:r>
        <w:rPr>
          <w:noProof/>
        </w:rPr>
        <w:t>7. Appendices</w:t>
      </w:r>
      <w:r>
        <w:rPr>
          <w:noProof/>
        </w:rPr>
        <w:tab/>
      </w:r>
      <w:r>
        <w:rPr>
          <w:noProof/>
        </w:rPr>
        <w:fldChar w:fldCharType="begin"/>
      </w:r>
      <w:r>
        <w:rPr>
          <w:noProof/>
        </w:rPr>
        <w:instrText xml:space="preserve"> PAGEREF _Toc321063904 \h </w:instrText>
      </w:r>
      <w:r>
        <w:rPr>
          <w:noProof/>
        </w:rPr>
      </w:r>
      <w:r>
        <w:rPr>
          <w:noProof/>
        </w:rPr>
        <w:fldChar w:fldCharType="separate"/>
      </w:r>
      <w:r>
        <w:rPr>
          <w:noProof/>
        </w:rPr>
        <w:t>31</w:t>
      </w:r>
      <w:r>
        <w:rPr>
          <w:noProof/>
        </w:rPr>
        <w:fldChar w:fldCharType="end"/>
      </w:r>
    </w:p>
    <w:p w14:paraId="2A25B528" w14:textId="77777777" w:rsidR="00C11253" w:rsidRDefault="00C11253">
      <w:pPr>
        <w:pStyle w:val="TOC1"/>
        <w:tabs>
          <w:tab w:val="left" w:pos="407"/>
        </w:tabs>
        <w:rPr>
          <w:noProof/>
          <w:sz w:val="24"/>
          <w:szCs w:val="24"/>
          <w:lang w:val="en-US" w:eastAsia="ja-JP"/>
        </w:rPr>
      </w:pPr>
      <w:r>
        <w:rPr>
          <w:noProof/>
        </w:rPr>
        <w:t>5.</w:t>
      </w:r>
      <w:r>
        <w:rPr>
          <w:noProof/>
          <w:sz w:val="24"/>
          <w:szCs w:val="24"/>
          <w:lang w:val="en-US" w:eastAsia="ja-JP"/>
        </w:rPr>
        <w:tab/>
      </w:r>
      <w:r>
        <w:rPr>
          <w:noProof/>
        </w:rPr>
        <w:t>References</w:t>
      </w:r>
      <w:r>
        <w:rPr>
          <w:noProof/>
        </w:rPr>
        <w:tab/>
      </w:r>
      <w:r>
        <w:rPr>
          <w:noProof/>
        </w:rPr>
        <w:fldChar w:fldCharType="begin"/>
      </w:r>
      <w:r>
        <w:rPr>
          <w:noProof/>
        </w:rPr>
        <w:instrText xml:space="preserve"> PAGEREF _Toc321063905 \h </w:instrText>
      </w:r>
      <w:r>
        <w:rPr>
          <w:noProof/>
        </w:rPr>
      </w:r>
      <w:r>
        <w:rPr>
          <w:noProof/>
        </w:rPr>
        <w:fldChar w:fldCharType="separate"/>
      </w:r>
      <w:r>
        <w:rPr>
          <w:noProof/>
        </w:rPr>
        <w:t>32</w:t>
      </w:r>
      <w:r>
        <w:rPr>
          <w:noProof/>
        </w:rPr>
        <w:fldChar w:fldCharType="end"/>
      </w:r>
    </w:p>
    <w:p w14:paraId="03A39086" w14:textId="77777777" w:rsidR="00C11253" w:rsidRDefault="00C11253">
      <w:pPr>
        <w:pStyle w:val="TOC1"/>
        <w:rPr>
          <w:noProof/>
          <w:sz w:val="24"/>
          <w:szCs w:val="24"/>
          <w:lang w:val="en-US" w:eastAsia="ja-JP"/>
        </w:rPr>
      </w:pPr>
      <w:r w:rsidRPr="005B309E">
        <w:rPr>
          <w:noProof/>
        </w:rPr>
        <w:t>Android Studio, 2016. IDE for the development of android applications [online]</w:t>
      </w:r>
      <w:r>
        <w:rPr>
          <w:noProof/>
        </w:rPr>
        <w:tab/>
      </w:r>
      <w:r>
        <w:rPr>
          <w:noProof/>
        </w:rPr>
        <w:fldChar w:fldCharType="begin"/>
      </w:r>
      <w:r>
        <w:rPr>
          <w:noProof/>
        </w:rPr>
        <w:instrText xml:space="preserve"> PAGEREF _Toc321063906 \h </w:instrText>
      </w:r>
      <w:r>
        <w:rPr>
          <w:noProof/>
        </w:rPr>
      </w:r>
      <w:r>
        <w:rPr>
          <w:noProof/>
        </w:rPr>
        <w:fldChar w:fldCharType="separate"/>
      </w:r>
      <w:r>
        <w:rPr>
          <w:noProof/>
        </w:rPr>
        <w:t>32</w:t>
      </w:r>
      <w:r>
        <w:rPr>
          <w:noProof/>
        </w:rPr>
        <w:fldChar w:fldCharType="end"/>
      </w:r>
    </w:p>
    <w:p w14:paraId="34EC1678" w14:textId="77777777" w:rsidR="00C11253" w:rsidRDefault="00C11253">
      <w:pPr>
        <w:pStyle w:val="TOC1"/>
        <w:rPr>
          <w:noProof/>
          <w:sz w:val="24"/>
          <w:szCs w:val="24"/>
          <w:lang w:val="en-US" w:eastAsia="ja-JP"/>
        </w:rPr>
      </w:pPr>
      <w:r w:rsidRPr="005B309E">
        <w:rPr>
          <w:noProof/>
        </w:rPr>
        <w:t>Atom, 2015. Code editor [online]</w:t>
      </w:r>
      <w:r>
        <w:rPr>
          <w:noProof/>
        </w:rPr>
        <w:tab/>
      </w:r>
      <w:r>
        <w:rPr>
          <w:noProof/>
        </w:rPr>
        <w:fldChar w:fldCharType="begin"/>
      </w:r>
      <w:r>
        <w:rPr>
          <w:noProof/>
        </w:rPr>
        <w:instrText xml:space="preserve"> PAGEREF _Toc321063907 \h </w:instrText>
      </w:r>
      <w:r>
        <w:rPr>
          <w:noProof/>
        </w:rPr>
      </w:r>
      <w:r>
        <w:rPr>
          <w:noProof/>
        </w:rPr>
        <w:fldChar w:fldCharType="separate"/>
      </w:r>
      <w:r>
        <w:rPr>
          <w:noProof/>
        </w:rPr>
        <w:t>32</w:t>
      </w:r>
      <w:r>
        <w:rPr>
          <w:noProof/>
        </w:rPr>
        <w:fldChar w:fldCharType="end"/>
      </w:r>
    </w:p>
    <w:p w14:paraId="6026DB1C" w14:textId="77777777" w:rsidR="00C11253" w:rsidRDefault="00C11253">
      <w:pPr>
        <w:pStyle w:val="TOC1"/>
        <w:rPr>
          <w:noProof/>
          <w:sz w:val="24"/>
          <w:szCs w:val="24"/>
          <w:lang w:val="en-US" w:eastAsia="ja-JP"/>
        </w:rPr>
      </w:pPr>
      <w:r w:rsidRPr="005B309E">
        <w:rPr>
          <w:noProof/>
        </w:rPr>
        <w:t>Biomedcentral, 2015. Efficiency comparison of languages [online]</w:t>
      </w:r>
      <w:r>
        <w:rPr>
          <w:noProof/>
        </w:rPr>
        <w:tab/>
      </w:r>
      <w:r>
        <w:rPr>
          <w:noProof/>
        </w:rPr>
        <w:fldChar w:fldCharType="begin"/>
      </w:r>
      <w:r>
        <w:rPr>
          <w:noProof/>
        </w:rPr>
        <w:instrText xml:space="preserve"> PAGEREF _Toc321063908 \h </w:instrText>
      </w:r>
      <w:r>
        <w:rPr>
          <w:noProof/>
        </w:rPr>
      </w:r>
      <w:r>
        <w:rPr>
          <w:noProof/>
        </w:rPr>
        <w:fldChar w:fldCharType="separate"/>
      </w:r>
      <w:r>
        <w:rPr>
          <w:noProof/>
        </w:rPr>
        <w:t>32</w:t>
      </w:r>
      <w:r>
        <w:rPr>
          <w:noProof/>
        </w:rPr>
        <w:fldChar w:fldCharType="end"/>
      </w:r>
    </w:p>
    <w:p w14:paraId="4DB0BDBD" w14:textId="77777777" w:rsidR="00C11253" w:rsidRDefault="00C11253">
      <w:pPr>
        <w:pStyle w:val="TOC1"/>
        <w:rPr>
          <w:noProof/>
          <w:sz w:val="24"/>
          <w:szCs w:val="24"/>
          <w:lang w:val="en-US" w:eastAsia="ja-JP"/>
        </w:rPr>
      </w:pPr>
      <w:r w:rsidRPr="005B309E">
        <w:rPr>
          <w:noProof/>
        </w:rPr>
        <w:t>Businessdictionary, 2015. Software engineering definition [online]</w:t>
      </w:r>
      <w:r>
        <w:rPr>
          <w:noProof/>
        </w:rPr>
        <w:tab/>
      </w:r>
      <w:r>
        <w:rPr>
          <w:noProof/>
        </w:rPr>
        <w:fldChar w:fldCharType="begin"/>
      </w:r>
      <w:r>
        <w:rPr>
          <w:noProof/>
        </w:rPr>
        <w:instrText xml:space="preserve"> PAGEREF _Toc321063909 \h </w:instrText>
      </w:r>
      <w:r>
        <w:rPr>
          <w:noProof/>
        </w:rPr>
      </w:r>
      <w:r>
        <w:rPr>
          <w:noProof/>
        </w:rPr>
        <w:fldChar w:fldCharType="separate"/>
      </w:r>
      <w:r>
        <w:rPr>
          <w:noProof/>
        </w:rPr>
        <w:t>32</w:t>
      </w:r>
      <w:r>
        <w:rPr>
          <w:noProof/>
        </w:rPr>
        <w:fldChar w:fldCharType="end"/>
      </w:r>
    </w:p>
    <w:p w14:paraId="106BE7DC" w14:textId="77777777" w:rsidR="00C11253" w:rsidRDefault="00C11253">
      <w:pPr>
        <w:pStyle w:val="TOC1"/>
        <w:rPr>
          <w:noProof/>
          <w:sz w:val="24"/>
          <w:szCs w:val="24"/>
          <w:lang w:val="en-US" w:eastAsia="ja-JP"/>
        </w:rPr>
      </w:pPr>
      <w:r w:rsidRPr="005B309E">
        <w:rPr>
          <w:noProof/>
        </w:rPr>
        <w:t>FLTK, 2014. Fast light toolkit C++ framework [online]</w:t>
      </w:r>
      <w:r>
        <w:rPr>
          <w:noProof/>
        </w:rPr>
        <w:tab/>
      </w:r>
      <w:r>
        <w:rPr>
          <w:noProof/>
        </w:rPr>
        <w:fldChar w:fldCharType="begin"/>
      </w:r>
      <w:r>
        <w:rPr>
          <w:noProof/>
        </w:rPr>
        <w:instrText xml:space="preserve"> PAGEREF _Toc321063910 \h </w:instrText>
      </w:r>
      <w:r>
        <w:rPr>
          <w:noProof/>
        </w:rPr>
      </w:r>
      <w:r>
        <w:rPr>
          <w:noProof/>
        </w:rPr>
        <w:fldChar w:fldCharType="separate"/>
      </w:r>
      <w:r>
        <w:rPr>
          <w:noProof/>
        </w:rPr>
        <w:t>32</w:t>
      </w:r>
      <w:r>
        <w:rPr>
          <w:noProof/>
        </w:rPr>
        <w:fldChar w:fldCharType="end"/>
      </w:r>
    </w:p>
    <w:p w14:paraId="16AAA17D" w14:textId="77777777" w:rsidR="00C11253" w:rsidRDefault="00C11253">
      <w:pPr>
        <w:pStyle w:val="TOC1"/>
        <w:rPr>
          <w:noProof/>
          <w:sz w:val="24"/>
          <w:szCs w:val="24"/>
          <w:lang w:val="en-US" w:eastAsia="ja-JP"/>
        </w:rPr>
      </w:pPr>
      <w:r w:rsidRPr="005B309E">
        <w:rPr>
          <w:noProof/>
        </w:rPr>
        <w:t>Microsoft, 2013. Visual studios 2013 [online]</w:t>
      </w:r>
      <w:r>
        <w:rPr>
          <w:noProof/>
        </w:rPr>
        <w:tab/>
      </w:r>
      <w:r>
        <w:rPr>
          <w:noProof/>
        </w:rPr>
        <w:fldChar w:fldCharType="begin"/>
      </w:r>
      <w:r>
        <w:rPr>
          <w:noProof/>
        </w:rPr>
        <w:instrText xml:space="preserve"> PAGEREF _Toc321063911 \h </w:instrText>
      </w:r>
      <w:r>
        <w:rPr>
          <w:noProof/>
        </w:rPr>
      </w:r>
      <w:r>
        <w:rPr>
          <w:noProof/>
        </w:rPr>
        <w:fldChar w:fldCharType="separate"/>
      </w:r>
      <w:r>
        <w:rPr>
          <w:noProof/>
        </w:rPr>
        <w:t>32</w:t>
      </w:r>
      <w:r>
        <w:rPr>
          <w:noProof/>
        </w:rPr>
        <w:fldChar w:fldCharType="end"/>
      </w:r>
    </w:p>
    <w:p w14:paraId="2B020597" w14:textId="77777777" w:rsidR="00C11253" w:rsidRDefault="00C11253">
      <w:pPr>
        <w:pStyle w:val="TOC1"/>
        <w:rPr>
          <w:noProof/>
          <w:sz w:val="24"/>
          <w:szCs w:val="24"/>
          <w:lang w:val="en-US" w:eastAsia="ja-JP"/>
        </w:rPr>
      </w:pPr>
      <w:r w:rsidRPr="005B309E">
        <w:rPr>
          <w:noProof/>
        </w:rPr>
        <w:t>Notepad++, 2016. Code/Rich text editor [online]</w:t>
      </w:r>
      <w:r>
        <w:rPr>
          <w:noProof/>
        </w:rPr>
        <w:tab/>
      </w:r>
      <w:r>
        <w:rPr>
          <w:noProof/>
        </w:rPr>
        <w:fldChar w:fldCharType="begin"/>
      </w:r>
      <w:r>
        <w:rPr>
          <w:noProof/>
        </w:rPr>
        <w:instrText xml:space="preserve"> PAGEREF _Toc321063912 \h </w:instrText>
      </w:r>
      <w:r>
        <w:rPr>
          <w:noProof/>
        </w:rPr>
      </w:r>
      <w:r>
        <w:rPr>
          <w:noProof/>
        </w:rPr>
        <w:fldChar w:fldCharType="separate"/>
      </w:r>
      <w:r>
        <w:rPr>
          <w:noProof/>
        </w:rPr>
        <w:t>32</w:t>
      </w:r>
      <w:r>
        <w:rPr>
          <w:noProof/>
        </w:rPr>
        <w:fldChar w:fldCharType="end"/>
      </w:r>
    </w:p>
    <w:p w14:paraId="079D28C8" w14:textId="77777777" w:rsidR="00C11253" w:rsidRDefault="00C11253">
      <w:pPr>
        <w:pStyle w:val="TOC1"/>
        <w:rPr>
          <w:noProof/>
          <w:sz w:val="24"/>
          <w:szCs w:val="24"/>
          <w:lang w:val="en-US" w:eastAsia="ja-JP"/>
        </w:rPr>
      </w:pPr>
      <w:r w:rsidRPr="005B309E">
        <w:rPr>
          <w:noProof/>
        </w:rPr>
        <w:t>Ultimate++, 2016. C++ GUI framework [online]</w:t>
      </w:r>
      <w:r>
        <w:rPr>
          <w:noProof/>
        </w:rPr>
        <w:tab/>
      </w:r>
      <w:r>
        <w:rPr>
          <w:noProof/>
        </w:rPr>
        <w:fldChar w:fldCharType="begin"/>
      </w:r>
      <w:r>
        <w:rPr>
          <w:noProof/>
        </w:rPr>
        <w:instrText xml:space="preserve"> PAGEREF _Toc321063913 \h </w:instrText>
      </w:r>
      <w:r>
        <w:rPr>
          <w:noProof/>
        </w:rPr>
      </w:r>
      <w:r>
        <w:rPr>
          <w:noProof/>
        </w:rPr>
        <w:fldChar w:fldCharType="separate"/>
      </w:r>
      <w:r>
        <w:rPr>
          <w:noProof/>
        </w:rPr>
        <w:t>32</w:t>
      </w:r>
      <w:r>
        <w:rPr>
          <w:noProof/>
        </w:rPr>
        <w:fldChar w:fldCharType="end"/>
      </w:r>
    </w:p>
    <w:p w14:paraId="3332399A" w14:textId="77777777" w:rsidR="00C11253" w:rsidRDefault="00C11253">
      <w:pPr>
        <w:pStyle w:val="TOC1"/>
        <w:rPr>
          <w:noProof/>
          <w:sz w:val="24"/>
          <w:szCs w:val="24"/>
          <w:lang w:val="en-US" w:eastAsia="ja-JP"/>
        </w:rPr>
      </w:pPr>
      <w:r w:rsidRPr="005B309E">
        <w:rPr>
          <w:noProof/>
        </w:rPr>
        <w:t>Yourdictionary, 2015. Software engineering definition [online]</w:t>
      </w:r>
      <w:r>
        <w:rPr>
          <w:noProof/>
        </w:rPr>
        <w:tab/>
      </w:r>
      <w:r>
        <w:rPr>
          <w:noProof/>
        </w:rPr>
        <w:fldChar w:fldCharType="begin"/>
      </w:r>
      <w:r>
        <w:rPr>
          <w:noProof/>
        </w:rPr>
        <w:instrText xml:space="preserve"> PAGEREF _Toc321063914 \h </w:instrText>
      </w:r>
      <w:r>
        <w:rPr>
          <w:noProof/>
        </w:rPr>
      </w:r>
      <w:r>
        <w:rPr>
          <w:noProof/>
        </w:rPr>
        <w:fldChar w:fldCharType="separate"/>
      </w:r>
      <w:r>
        <w:rPr>
          <w:noProof/>
        </w:rPr>
        <w:t>32</w:t>
      </w:r>
      <w:r>
        <w:rPr>
          <w:noProof/>
        </w:rPr>
        <w:fldChar w:fldCharType="end"/>
      </w:r>
    </w:p>
    <w:p w14:paraId="28D8A496" w14:textId="77777777" w:rsidR="00C11253" w:rsidRDefault="00C11253">
      <w:pPr>
        <w:pStyle w:val="TOC1"/>
        <w:rPr>
          <w:noProof/>
          <w:sz w:val="24"/>
          <w:szCs w:val="24"/>
          <w:lang w:val="en-US" w:eastAsia="ja-JP"/>
        </w:rPr>
      </w:pPr>
      <w:r w:rsidRPr="005B309E">
        <w:rPr>
          <w:noProof/>
        </w:rPr>
        <w:t>Sublime 2, 2015. Code editor [online]</w:t>
      </w:r>
      <w:r>
        <w:rPr>
          <w:noProof/>
        </w:rPr>
        <w:tab/>
      </w:r>
      <w:r>
        <w:rPr>
          <w:noProof/>
        </w:rPr>
        <w:fldChar w:fldCharType="begin"/>
      </w:r>
      <w:r>
        <w:rPr>
          <w:noProof/>
        </w:rPr>
        <w:instrText xml:space="preserve"> PAGEREF _Toc321063915 \h </w:instrText>
      </w:r>
      <w:r>
        <w:rPr>
          <w:noProof/>
        </w:rPr>
      </w:r>
      <w:r>
        <w:rPr>
          <w:noProof/>
        </w:rPr>
        <w:fldChar w:fldCharType="separate"/>
      </w:r>
      <w:r>
        <w:rPr>
          <w:noProof/>
        </w:rPr>
        <w:t>32</w:t>
      </w:r>
      <w:r>
        <w:rPr>
          <w:noProof/>
        </w:rPr>
        <w:fldChar w:fldCharType="end"/>
      </w:r>
    </w:p>
    <w:p w14:paraId="1A2EC797" w14:textId="77777777" w:rsidR="00C11253" w:rsidRDefault="00C11253">
      <w:pPr>
        <w:pStyle w:val="TOC1"/>
        <w:rPr>
          <w:noProof/>
          <w:sz w:val="24"/>
          <w:szCs w:val="24"/>
          <w:lang w:val="en-US" w:eastAsia="ja-JP"/>
        </w:rPr>
      </w:pPr>
      <w:r w:rsidRPr="005B309E">
        <w:rPr>
          <w:noProof/>
        </w:rPr>
        <w:t>QT, 2015. C++ development framework [online]</w:t>
      </w:r>
      <w:r>
        <w:rPr>
          <w:noProof/>
        </w:rPr>
        <w:tab/>
      </w:r>
      <w:r>
        <w:rPr>
          <w:noProof/>
        </w:rPr>
        <w:fldChar w:fldCharType="begin"/>
      </w:r>
      <w:r>
        <w:rPr>
          <w:noProof/>
        </w:rPr>
        <w:instrText xml:space="preserve"> PAGEREF _Toc321063916 \h </w:instrText>
      </w:r>
      <w:r>
        <w:rPr>
          <w:noProof/>
        </w:rPr>
      </w:r>
      <w:r>
        <w:rPr>
          <w:noProof/>
        </w:rPr>
        <w:fldChar w:fldCharType="separate"/>
      </w:r>
      <w:r>
        <w:rPr>
          <w:noProof/>
        </w:rPr>
        <w:t>32</w:t>
      </w:r>
      <w:r>
        <w:rPr>
          <w:noProof/>
        </w:rPr>
        <w:fldChar w:fldCharType="end"/>
      </w:r>
    </w:p>
    <w:p w14:paraId="0FABAF12" w14:textId="77777777" w:rsidR="00C11253" w:rsidRDefault="00C11253">
      <w:pPr>
        <w:pStyle w:val="TOC1"/>
        <w:rPr>
          <w:noProof/>
          <w:sz w:val="24"/>
          <w:szCs w:val="24"/>
          <w:lang w:val="en-US" w:eastAsia="ja-JP"/>
        </w:rPr>
      </w:pPr>
      <w:r w:rsidRPr="005B309E">
        <w:rPr>
          <w:noProof/>
        </w:rPr>
        <w:t>QT Creator, 2015. QT IDE [online]</w:t>
      </w:r>
      <w:r>
        <w:rPr>
          <w:noProof/>
        </w:rPr>
        <w:tab/>
      </w:r>
      <w:r>
        <w:rPr>
          <w:noProof/>
        </w:rPr>
        <w:fldChar w:fldCharType="begin"/>
      </w:r>
      <w:r>
        <w:rPr>
          <w:noProof/>
        </w:rPr>
        <w:instrText xml:space="preserve"> PAGEREF _Toc321063917 \h </w:instrText>
      </w:r>
      <w:r>
        <w:rPr>
          <w:noProof/>
        </w:rPr>
      </w:r>
      <w:r>
        <w:rPr>
          <w:noProof/>
        </w:rPr>
        <w:fldChar w:fldCharType="separate"/>
      </w:r>
      <w:r>
        <w:rPr>
          <w:noProof/>
        </w:rPr>
        <w:t>33</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CF0113">
      <w:pPr>
        <w:pStyle w:val="Heading1"/>
        <w:numPr>
          <w:ilvl w:val="0"/>
          <w:numId w:val="19"/>
        </w:numPr>
      </w:pPr>
      <w:bookmarkStart w:id="0" w:name="_Toc32106387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(Yourdictionary,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(B</w:t>
      </w:r>
      <w:r w:rsidR="00875DBE" w:rsidRPr="008471E3">
        <w:rPr>
          <w:color w:val="404040" w:themeColor="text1" w:themeTint="BF"/>
        </w:rPr>
        <w:t>usinessdictionary, 2015)</w:t>
      </w:r>
      <w:r w:rsidR="001950AE" w:rsidRPr="008471E3">
        <w:rPr>
          <w:color w:val="404040" w:themeColor="text1" w:themeTint="BF"/>
        </w:rPr>
        <w:t>.</w:t>
      </w:r>
      <w:r w:rsidRPr="008471E3">
        <w:rPr>
          <w:color w:val="404040" w:themeColor="text1" w:themeTint="BF"/>
        </w:rPr>
        <w:t>”</w:t>
      </w:r>
    </w:p>
    <w:p w14:paraId="4FFB4E86" w14:textId="308D756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A97003">
        <w:rPr>
          <w:color w:val="000000" w:themeColor="text1"/>
        </w:rPr>
        <w:t>,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(Advait Sarkar, 2015)</w:t>
      </w:r>
      <w:r w:rsidR="006A1D38" w:rsidRPr="006A1D38">
        <w:rPr>
          <w:color w:val="000000" w:themeColor="text1"/>
        </w:rPr>
        <w:t>.</w:t>
      </w:r>
      <w:r w:rsidR="006A1D38">
        <w:rPr>
          <w:color w:val="000000" w:themeColor="text1"/>
        </w:rPr>
        <w:t xml:space="preserve"> </w:t>
      </w:r>
    </w:p>
    <w:p w14:paraId="1E5D7DC9" w14:textId="431959AB" w:rsidR="005046AD" w:rsidRDefault="00EE760A" w:rsidP="005046AD">
      <w:pPr>
        <w:rPr>
          <w:color w:val="000000" w:themeColor="text1"/>
        </w:rPr>
      </w:pPr>
      <w:r>
        <w:rPr>
          <w:color w:val="000000" w:themeColor="text1"/>
        </w:rPr>
        <w:t xml:space="preserve">Autocompleting aids the speeds and accuracy of the user by providing suggestions that cave been calculated whilst the user types. This functions </w:t>
      </w:r>
      <w:r w:rsidR="00906FD3">
        <w:rPr>
          <w:color w:val="000000" w:themeColor="text1"/>
        </w:rPr>
        <w:t xml:space="preserve">efficiency improves depending on the size of the sequence that the user attempting to type. Code formatting optimises the writing speed of the user since it automatically performs tedious text management tasks such as indentation and inserting syntax symbols. </w:t>
      </w:r>
    </w:p>
    <w:p w14:paraId="6DE1828F" w14:textId="632AC101" w:rsidR="009A6055" w:rsidRDefault="009A6055" w:rsidP="005046AD">
      <w:pPr>
        <w:rPr>
          <w:color w:val="000000" w:themeColor="text1"/>
        </w:rPr>
      </w:pPr>
      <w:r>
        <w:rPr>
          <w:color w:val="000000" w:themeColor="text1"/>
        </w:rPr>
        <w:t xml:space="preserve">Both standard coded editors and integrated development environments (IDE’s) will be assessed during the duration of this report. Code editors are multi purpose, rich, text editors that are specialised for code and usually target multiple languages. IDE’s are similar, however they sacrifice the ability to accommodate multiple languages for other useful function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2C17">
      <w:pPr>
        <w:pStyle w:val="ListParagraph"/>
        <w:numPr>
          <w:ilvl w:val="0"/>
          <w:numId w:val="32"/>
        </w:numPr>
        <w:spacing w:line="210" w:lineRule="atLeast"/>
        <w:rPr>
          <w:color w:val="000000" w:themeColor="text1"/>
        </w:rPr>
      </w:pPr>
      <w:r>
        <w:rPr>
          <w:color w:val="000000" w:themeColor="text1"/>
        </w:rPr>
        <w:t>The initial brief and project description</w:t>
      </w:r>
    </w:p>
    <w:p w14:paraId="4FAAA4EF" w14:textId="2145739E" w:rsidR="00F0412C" w:rsidRDefault="00F0412C" w:rsidP="000D2C17">
      <w:pPr>
        <w:pStyle w:val="ListParagraph"/>
        <w:numPr>
          <w:ilvl w:val="0"/>
          <w:numId w:val="32"/>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2C17">
      <w:pPr>
        <w:pStyle w:val="ListParagraph"/>
        <w:numPr>
          <w:ilvl w:val="0"/>
          <w:numId w:val="32"/>
        </w:numPr>
        <w:spacing w:line="210" w:lineRule="atLeast"/>
        <w:rPr>
          <w:color w:val="000000" w:themeColor="text1"/>
        </w:rPr>
      </w:pPr>
      <w:r>
        <w:rPr>
          <w:color w:val="000000" w:themeColor="text1"/>
        </w:rPr>
        <w:t>The aims and objectives of the project</w:t>
      </w:r>
    </w:p>
    <w:p w14:paraId="6FFEE934" w14:textId="11F67853" w:rsidR="00F0412C" w:rsidRDefault="00F0412C" w:rsidP="000D2C17">
      <w:pPr>
        <w:pStyle w:val="ListParagraph"/>
        <w:numPr>
          <w:ilvl w:val="0"/>
          <w:numId w:val="32"/>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2C17">
      <w:pPr>
        <w:pStyle w:val="ListParagraph"/>
        <w:numPr>
          <w:ilvl w:val="0"/>
          <w:numId w:val="32"/>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2C17">
      <w:pPr>
        <w:pStyle w:val="ListParagraph"/>
        <w:numPr>
          <w:ilvl w:val="0"/>
          <w:numId w:val="32"/>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106387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Intellisense)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1063872"/>
      <w:r>
        <w:lastRenderedPageBreak/>
        <w:t>1.2 Project context</w:t>
      </w:r>
      <w:bookmarkEnd w:id="2"/>
    </w:p>
    <w:p w14:paraId="3DB9846C" w14:textId="405423E8" w:rsidR="001950AE" w:rsidRDefault="0017677D" w:rsidP="005A7749">
      <w:r>
        <w:t>The outcome</w:t>
      </w:r>
      <w:r w:rsidR="003E1170">
        <w:t xml:space="preserve"> of this project would be a code </w:t>
      </w:r>
      <w:r w:rsidR="00A914C1">
        <w:t>editor, which</w:t>
      </w:r>
      <w:r>
        <w:t xml:space="preserve"> gives the user the ability to create and modify code even when under high amounts of stress and dealing with large amounts of data. The Extra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A97003">
      <w:pPr>
        <w:pStyle w:val="ListParagraph"/>
        <w:numPr>
          <w:ilvl w:val="0"/>
          <w:numId w:val="24"/>
        </w:numPr>
        <w:spacing w:line="210" w:lineRule="atLeast"/>
        <w:rPr>
          <w:color w:val="000000" w:themeColor="text1"/>
        </w:rPr>
      </w:pPr>
      <w:r>
        <w:rPr>
          <w:color w:val="000000" w:themeColor="text1"/>
        </w:rPr>
        <w:t>Increases speed of workflow.</w:t>
      </w:r>
    </w:p>
    <w:p w14:paraId="532383AE" w14:textId="77777777" w:rsidR="00A97003" w:rsidRDefault="00A97003" w:rsidP="00A97003">
      <w:pPr>
        <w:pStyle w:val="ListParagraph"/>
        <w:numPr>
          <w:ilvl w:val="0"/>
          <w:numId w:val="24"/>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A97003">
      <w:pPr>
        <w:pStyle w:val="ListParagraph"/>
        <w:numPr>
          <w:ilvl w:val="0"/>
          <w:numId w:val="24"/>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A97003">
      <w:pPr>
        <w:pStyle w:val="ListParagraph"/>
        <w:numPr>
          <w:ilvl w:val="0"/>
          <w:numId w:val="24"/>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A97003">
      <w:pPr>
        <w:pStyle w:val="ListParagraph"/>
        <w:numPr>
          <w:ilvl w:val="0"/>
          <w:numId w:val="24"/>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17E5F745" w14:textId="65A83942" w:rsidR="00F223DB"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1A9821B" w14:textId="77777777" w:rsidR="00EF043D" w:rsidRPr="008471E3" w:rsidRDefault="00EF043D"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437E728A" w14:textId="77777777" w:rsidR="00A97003" w:rsidRDefault="00A97003" w:rsidP="00445778">
      <w:pPr>
        <w:spacing w:line="210" w:lineRule="atLeast"/>
        <w:rPr>
          <w:color w:val="365F91" w:themeColor="accent1" w:themeShade="BF"/>
        </w:rPr>
      </w:pPr>
    </w:p>
    <w:p w14:paraId="6C4BCDA2" w14:textId="77777777" w:rsidR="00F223DB" w:rsidRDefault="00F223DB" w:rsidP="00445778">
      <w:pPr>
        <w:spacing w:line="210" w:lineRule="atLeast"/>
        <w:rPr>
          <w:color w:val="365F91" w:themeColor="accent1" w:themeShade="BF"/>
        </w:rPr>
      </w:pPr>
    </w:p>
    <w:p w14:paraId="037CF856" w14:textId="77777777" w:rsidR="0092433B" w:rsidRDefault="0092433B" w:rsidP="00D626B3">
      <w:pPr>
        <w:pStyle w:val="Heading1"/>
        <w:rPr>
          <w:rFonts w:asciiTheme="minorHAnsi" w:eastAsiaTheme="minorEastAsia" w:hAnsiTheme="minorHAnsi" w:cstheme="minorBidi"/>
          <w:sz w:val="22"/>
          <w:szCs w:val="22"/>
        </w:rPr>
      </w:pPr>
    </w:p>
    <w:p w14:paraId="33F5D385" w14:textId="52D63E81" w:rsidR="00D626B3" w:rsidRPr="0043671E" w:rsidRDefault="00D626B3" w:rsidP="00D626B3">
      <w:pPr>
        <w:pStyle w:val="Heading1"/>
      </w:pPr>
      <w:bookmarkStart w:id="3" w:name="_Toc321063873"/>
      <w:r>
        <w:t xml:space="preserve">2. </w:t>
      </w:r>
      <w:r w:rsidRPr="0043671E">
        <w:t>Aim</w:t>
      </w:r>
      <w:r>
        <w:t>s</w:t>
      </w:r>
      <w:r w:rsidRPr="0043671E">
        <w:t xml:space="preserve"> and </w:t>
      </w:r>
      <w:r w:rsidRPr="00F979C6">
        <w:t>Objectives</w:t>
      </w:r>
      <w:bookmarkEnd w:id="3"/>
    </w:p>
    <w:p w14:paraId="78C0657D" w14:textId="77777777"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106387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D626B3">
      <w:pPr>
        <w:pStyle w:val="ListParagraph"/>
        <w:numPr>
          <w:ilvl w:val="0"/>
          <w:numId w:val="5"/>
        </w:numPr>
        <w:spacing w:before="240"/>
      </w:pPr>
      <w:r>
        <w:t>Create a clean and minimalistic code editor</w:t>
      </w:r>
    </w:p>
    <w:p w14:paraId="726209A4" w14:textId="77777777" w:rsidR="00D626B3" w:rsidRDefault="00D626B3" w:rsidP="00D626B3">
      <w:pPr>
        <w:pStyle w:val="ListParagraph"/>
        <w:numPr>
          <w:ilvl w:val="0"/>
          <w:numId w:val="5"/>
        </w:numPr>
        <w:spacing w:before="240"/>
      </w:pPr>
      <w:r>
        <w:t>Add ability to handle files</w:t>
      </w:r>
    </w:p>
    <w:p w14:paraId="3618D64F" w14:textId="77777777" w:rsidR="00D626B3" w:rsidRDefault="00D626B3" w:rsidP="00D626B3">
      <w:pPr>
        <w:pStyle w:val="ListParagraph"/>
        <w:numPr>
          <w:ilvl w:val="0"/>
          <w:numId w:val="5"/>
        </w:numPr>
      </w:pPr>
      <w:r>
        <w:t>Include additional core features such as auto-correct and syntax highlighting</w:t>
      </w:r>
    </w:p>
    <w:p w14:paraId="71E266BE" w14:textId="77777777" w:rsidR="00D626B3" w:rsidRDefault="00D626B3" w:rsidP="00D626B3">
      <w:pPr>
        <w:pStyle w:val="ListParagraph"/>
        <w:numPr>
          <w:ilvl w:val="0"/>
          <w:numId w:val="5"/>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7777777" w:rsidR="00D626B3" w:rsidRDefault="00D626B3" w:rsidP="00D626B3">
      <w:r>
        <w:t xml:space="preserve">Develop a clean and minimalistic </w:t>
      </w:r>
      <w:proofErr w:type="gramStart"/>
      <w:r>
        <w:t>interface which</w:t>
      </w:r>
      <w:proofErr w:type="gramEnd"/>
      <w:r>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D626B3">
      <w:pPr>
        <w:pStyle w:val="ListParagraph"/>
        <w:numPr>
          <w:ilvl w:val="0"/>
          <w:numId w:val="15"/>
        </w:numPr>
      </w:pPr>
      <w:r>
        <w:t>Create files</w:t>
      </w:r>
    </w:p>
    <w:p w14:paraId="030E1A8A" w14:textId="77777777" w:rsidR="00D626B3" w:rsidRDefault="00D626B3" w:rsidP="00D626B3">
      <w:pPr>
        <w:pStyle w:val="ListParagraph"/>
        <w:numPr>
          <w:ilvl w:val="0"/>
          <w:numId w:val="15"/>
        </w:numPr>
      </w:pPr>
      <w:r>
        <w:t>Rename files</w:t>
      </w:r>
    </w:p>
    <w:p w14:paraId="4F1CDE8C" w14:textId="77777777" w:rsidR="00D626B3" w:rsidRDefault="00D626B3" w:rsidP="00D626B3">
      <w:pPr>
        <w:pStyle w:val="ListParagraph"/>
        <w:numPr>
          <w:ilvl w:val="0"/>
          <w:numId w:val="15"/>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7550C303" w14:textId="2A348C37" w:rsidR="00D626B3" w:rsidRPr="002D2984" w:rsidRDefault="00D626B3" w:rsidP="00D626B3">
      <w:pPr>
        <w:pStyle w:val="Heading2"/>
      </w:pPr>
      <w:bookmarkStart w:id="5" w:name="_Toc32106387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D626B3">
      <w:pPr>
        <w:pStyle w:val="ListParagraph"/>
        <w:numPr>
          <w:ilvl w:val="0"/>
          <w:numId w:val="14"/>
        </w:numPr>
      </w:pPr>
      <w:r>
        <w:t xml:space="preserve">User generated customization </w:t>
      </w:r>
    </w:p>
    <w:p w14:paraId="75D6B72C" w14:textId="77777777" w:rsidR="00D626B3" w:rsidRDefault="00D626B3" w:rsidP="00D626B3">
      <w:pPr>
        <w:pStyle w:val="ListParagraph"/>
        <w:numPr>
          <w:ilvl w:val="0"/>
          <w:numId w:val="14"/>
        </w:numPr>
      </w:pPr>
      <w:r>
        <w:t>Machine learning autocomplete</w:t>
      </w:r>
    </w:p>
    <w:p w14:paraId="493E186E" w14:textId="77777777" w:rsidR="00D626B3" w:rsidRDefault="00D626B3" w:rsidP="00D626B3">
      <w:pPr>
        <w:pStyle w:val="ListParagraph"/>
        <w:numPr>
          <w:ilvl w:val="0"/>
          <w:numId w:val="14"/>
        </w:numPr>
      </w:pPr>
      <w:r>
        <w:t>Multi-language support</w:t>
      </w:r>
    </w:p>
    <w:p w14:paraId="6E3C2121" w14:textId="77777777" w:rsidR="00D626B3" w:rsidRPr="005A7749" w:rsidRDefault="00D626B3" w:rsidP="00D626B3">
      <w:pPr>
        <w:pStyle w:val="ListParagraph"/>
        <w:numPr>
          <w:ilvl w:val="0"/>
          <w:numId w:val="14"/>
        </w:numPr>
      </w:pPr>
      <w:r>
        <w:t>Compilers</w:t>
      </w:r>
    </w:p>
    <w:p w14:paraId="13CFE1C8"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77777777" w:rsidR="00D626B3" w:rsidRDefault="00D626B3" w:rsidP="00D626B3">
      <w:pPr>
        <w:pStyle w:val="Objectivesheading"/>
        <w:rPr>
          <w:b w:val="0"/>
          <w:bCs/>
          <w:color w:val="000000" w:themeColor="text1"/>
          <w:sz w:val="22"/>
        </w:rPr>
      </w:pPr>
      <w:r>
        <w:rPr>
          <w:b w:val="0"/>
          <w:bCs/>
          <w:color w:val="000000" w:themeColor="text1"/>
          <w:sz w:val="22"/>
        </w:rPr>
        <w:t xml:space="preserve">Develop a </w:t>
      </w:r>
      <w:proofErr w:type="gramStart"/>
      <w:r>
        <w:rPr>
          <w:b w:val="0"/>
          <w:bCs/>
          <w:color w:val="000000" w:themeColor="text1"/>
          <w:sz w:val="22"/>
        </w:rPr>
        <w:t>system which</w:t>
      </w:r>
      <w:proofErr w:type="gramEnd"/>
      <w:r>
        <w:rPr>
          <w:b w:val="0"/>
          <w:bCs/>
          <w:color w:val="000000" w:themeColor="text1"/>
          <w:sz w:val="22"/>
        </w:rPr>
        <w:t xml:space="preserve"> allows 3</w:t>
      </w:r>
      <w:r w:rsidRPr="00A054EA">
        <w:rPr>
          <w:b w:val="0"/>
          <w:bCs/>
          <w:color w:val="000000" w:themeColor="text1"/>
          <w:sz w:val="22"/>
          <w:vertAlign w:val="superscript"/>
        </w:rPr>
        <w:t>rd</w:t>
      </w:r>
      <w:r>
        <w:rPr>
          <w:b w:val="0"/>
          <w:bCs/>
          <w:color w:val="000000" w:themeColor="text1"/>
          <w:sz w:val="22"/>
        </w:rPr>
        <w:t xml:space="preserve"> party plug-ins to be creates and implemented into the software. </w:t>
      </w:r>
      <w:proofErr w:type="gramStart"/>
      <w:r>
        <w:rPr>
          <w:b w:val="0"/>
          <w:bCs/>
          <w:color w:val="000000" w:themeColor="text1"/>
          <w:sz w:val="22"/>
        </w:rPr>
        <w:t>These</w:t>
      </w:r>
      <w:proofErr w:type="gramEnd"/>
      <w:r>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4D51991D" w14:textId="77777777" w:rsidR="00D626B3" w:rsidRDefault="00D626B3" w:rsidP="00D626B3">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4E6BD862"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t>Compiler support</w:t>
      </w:r>
    </w:p>
    <w:p w14:paraId="1A590231" w14:textId="77777777" w:rsidR="00D626B3" w:rsidRPr="00A054EA" w:rsidRDefault="00D626B3" w:rsidP="00D626B3">
      <w:pPr>
        <w:pStyle w:val="Objectivesheading"/>
        <w:rPr>
          <w:b w:val="0"/>
          <w:bCs/>
          <w:color w:val="000000" w:themeColor="text1"/>
          <w:sz w:val="22"/>
        </w:rPr>
      </w:pPr>
      <w:r>
        <w:rPr>
          <w:b w:val="0"/>
          <w:bCs/>
          <w:color w:val="000000" w:themeColor="text1"/>
          <w:sz w:val="22"/>
        </w:rPr>
        <w:t>Develop a built in compiler that will compile C++ code and give the plug-in system the ability to add extra user generated compilers.</w:t>
      </w:r>
    </w:p>
    <w:p w14:paraId="132956DB" w14:textId="77777777" w:rsidR="00D626B3" w:rsidRDefault="00D626B3" w:rsidP="00445778">
      <w:pPr>
        <w:spacing w:line="210" w:lineRule="atLeast"/>
        <w:rPr>
          <w:color w:val="365F91" w:themeColor="accent1" w:themeShade="BF"/>
        </w:rPr>
      </w:pPr>
    </w:p>
    <w:p w14:paraId="11DC448A" w14:textId="77777777" w:rsidR="00D626B3" w:rsidRDefault="00D626B3"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1063876"/>
      <w:r>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1063877"/>
      <w:r>
        <w:t>3</w:t>
      </w:r>
      <w:r w:rsidR="00D34E33">
        <w:t>.1 General context</w:t>
      </w:r>
      <w:bookmarkEnd w:id="7"/>
    </w:p>
    <w:p w14:paraId="534F68AE" w14:textId="6A2FD7C2" w:rsidR="00D626B3" w:rsidRDefault="007D3992" w:rsidP="001609C1">
      <w:r>
        <w:t xml:space="preserve">A code editor is an essential piece of equipment that all software engineers and computer programmer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bookmarkStart w:id="8" w:name="_Toc32106387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77777777" w:rsidR="00D626B3" w:rsidRDefault="00D626B3" w:rsidP="00D626B3">
      <w:pPr>
        <w:spacing w:line="210" w:lineRule="atLeast"/>
        <w:jc w:val="both"/>
        <w:rPr>
          <w:color w:val="000000" w:themeColor="text1"/>
        </w:rPr>
      </w:pPr>
      <w:r>
        <w:rPr>
          <w:color w:val="000000" w:themeColor="text1"/>
        </w:rPr>
        <w:t>Lexical analysis is the first phase of understanding grammar and is used in compilers, syntax highlighters and auto completers. It takes a stream of characters and converts them into a table of ‘lexemes’ and ‘tokens’. A lexeme is the literal piece of source code and the token is its corresponding label. This is massively important because it means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30DB9F21">
            <wp:extent cx="4419255" cy="1134248"/>
            <wp:effectExtent l="0" t="0" r="635"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392" cy="1135310"/>
                    </a:xfrm>
                    <a:prstGeom prst="rect">
                      <a:avLst/>
                    </a:prstGeom>
                    <a:noFill/>
                    <a:ln>
                      <a:no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lastRenderedPageBreak/>
        <w:t>Figure 1.2 – Lexical analysis of assignment statement</w:t>
      </w:r>
    </w:p>
    <w:p w14:paraId="4B66BE35" w14:textId="77777777" w:rsidR="00E05E75" w:rsidRPr="00D626B3" w:rsidRDefault="00E05E75" w:rsidP="00E05E75">
      <w:pPr>
        <w:spacing w:line="210" w:lineRule="atLeast"/>
        <w:jc w:val="center"/>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t>Syntax</w:t>
      </w:r>
      <w:r w:rsidRPr="00445778">
        <w:rPr>
          <w:color w:val="000000" w:themeColor="text1"/>
          <w:u w:val="single"/>
        </w:rPr>
        <w:t xml:space="preserve"> analysis</w:t>
      </w:r>
    </w:p>
    <w:p w14:paraId="3C722390" w14:textId="77777777" w:rsidR="00D626B3" w:rsidRDefault="00D626B3" w:rsidP="00D626B3">
      <w:pPr>
        <w:spacing w:line="210" w:lineRule="atLeast"/>
        <w:jc w:val="both"/>
        <w:rPr>
          <w:color w:val="000000" w:themeColor="text1"/>
        </w:rPr>
      </w:pPr>
      <w:r>
        <w:rPr>
          <w:color w:val="000000" w:themeColor="text1"/>
        </w:rPr>
        <w:t>The syntax analyser is a lot more complex than the lexical analyser since the program must decide on what statements have been used depending on both the syntax and the tokens that have been used within the statement. The program will then generate a data structure called a parse tree using the tokens provided by the lexical analyser, which gives the code syntactic meaning:</w:t>
      </w:r>
    </w:p>
    <w:p w14:paraId="01CB1EDD" w14:textId="77777777" w:rsidR="00D626B3" w:rsidRDefault="00D626B3" w:rsidP="00D626B3">
      <w:pPr>
        <w:spacing w:line="210" w:lineRule="atLeast"/>
        <w:ind w:left="1440" w:firstLine="720"/>
        <w:rPr>
          <w:color w:val="000000" w:themeColor="text1"/>
        </w:rPr>
      </w:pPr>
      <w:r>
        <w:rPr>
          <w:color w:val="000000" w:themeColor="text1"/>
        </w:rPr>
        <w:t xml:space="preserve">         </w:t>
      </w:r>
      <w:r>
        <w:rPr>
          <w:noProof/>
          <w:color w:val="000000" w:themeColor="text1"/>
          <w:lang w:val="en-US" w:eastAsia="en-US"/>
        </w:rPr>
        <w:drawing>
          <wp:inline distT="0" distB="0" distL="0" distR="0" wp14:anchorId="74747F9D" wp14:editId="3450A6F1">
            <wp:extent cx="2279374" cy="1608225"/>
            <wp:effectExtent l="0" t="0" r="698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852" cy="1608562"/>
                    </a:xfrm>
                    <a:prstGeom prst="rect">
                      <a:avLst/>
                    </a:prstGeom>
                    <a:noFill/>
                    <a:ln>
                      <a:no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286FAA43" w14:textId="58A62D21" w:rsidR="00D626B3"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proofErr w:type="gramStart"/>
      <w:r>
        <w:t>often</w:t>
      </w:r>
      <w:proofErr w:type="gramEnd"/>
      <w:r>
        <w:t xml:space="preserve"> avoid this time consuming approach and use regular </w:t>
      </w:r>
      <w:r w:rsidR="00690842">
        <w:t xml:space="preserve">to lexical analyse a language and then skip the syntax analysis phase. </w:t>
      </w:r>
    </w:p>
    <w:p w14:paraId="7D038407" w14:textId="77777777" w:rsidR="00546A1B" w:rsidRPr="00DC2533" w:rsidRDefault="00546A1B" w:rsidP="00DC2533">
      <w:pPr>
        <w:spacing w:line="210" w:lineRule="atLeast"/>
        <w:rPr>
          <w:color w:val="000000" w:themeColor="text1"/>
        </w:rPr>
      </w:pPr>
    </w:p>
    <w:p w14:paraId="02550572" w14:textId="5B1567DD" w:rsidR="00775209" w:rsidRPr="000D3964" w:rsidRDefault="00D626B3" w:rsidP="00775209">
      <w:pPr>
        <w:pStyle w:val="Heading2"/>
        <w:rPr>
          <w:sz w:val="22"/>
        </w:rPr>
      </w:pPr>
      <w:bookmarkStart w:id="9" w:name="_Toc32106387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3BB985F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t>.</w:t>
      </w:r>
      <w:r w:rsidR="00F52CE5">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(Advait Sarkar,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r w:rsidR="00DC2533" w:rsidRPr="00DC2533">
        <w:rPr>
          <w:color w:val="365F91" w:themeColor="accent1" w:themeShade="BF"/>
        </w:rPr>
        <w:t>Advait Sarkar</w:t>
      </w:r>
      <w:r w:rsidR="00DC2533">
        <w:rPr>
          <w:color w:val="365F91" w:themeColor="accent1" w:themeShade="BF"/>
        </w:rPr>
        <w:t>, 2015)</w:t>
      </w:r>
    </w:p>
    <w:p w14:paraId="371E022D" w14:textId="7552C42C" w:rsidR="00546A1B" w:rsidRDefault="00546A1B" w:rsidP="001609C1">
      <w:pPr>
        <w:rPr>
          <w:color w:val="000000" w:themeColor="text1"/>
        </w:rPr>
      </w:pPr>
      <w:r>
        <w:rPr>
          <w:color w:val="000000" w:themeColor="text1"/>
        </w:rPr>
        <w:t xml:space="preserve">Although the study did find that programmers with more experience were less affected by syntax highlighting.  Below is an example of some python code; </w:t>
      </w:r>
      <w:proofErr w:type="gramStart"/>
      <w:r>
        <w:rPr>
          <w:color w:val="000000" w:themeColor="text1"/>
        </w:rPr>
        <w:t>the above block of text has been processed by Notepad++’s syntax highlighter</w:t>
      </w:r>
      <w:proofErr w:type="gramEnd"/>
      <w:r>
        <w:rPr>
          <w:color w:val="000000" w:themeColor="text1"/>
        </w:rPr>
        <w:t>,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4BC3E335">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1063880"/>
      <w:r>
        <w:rPr>
          <w:sz w:val="22"/>
        </w:rPr>
        <w:t>3</w:t>
      </w:r>
      <w:r w:rsidR="00775209" w:rsidRPr="000D3964">
        <w:rPr>
          <w:sz w:val="22"/>
        </w:rPr>
        <w:t>.</w:t>
      </w:r>
      <w:r w:rsidR="00C66431">
        <w:rPr>
          <w:sz w:val="22"/>
        </w:rPr>
        <w:t>1.3</w:t>
      </w:r>
      <w:r w:rsidR="00775209" w:rsidRPr="000D3964">
        <w:rPr>
          <w:sz w:val="22"/>
        </w:rPr>
        <w:t xml:space="preserve"> Auto complete</w:t>
      </w:r>
      <w:bookmarkEnd w:id="10"/>
    </w:p>
    <w:p w14:paraId="7A3EE6A0" w14:textId="7DB3CE69" w:rsidR="00A914C1" w:rsidRDefault="00E93E68" w:rsidP="00E93E68">
      <w:r>
        <w:t xml:space="preserve">‘Autocomplete’ is a feature that provides accurate suggestions of words as the user types into the text area. The user can select one of the presented suggestions, which will cause for the word to be instantly completed and therefore increasing typing speed. Like syntax highlighters, auto-completers require the grammar of the language to be defined in order to select tokens as suggestions. Many editors struggle with this problem, especially IDE’s since it is very hard to create syntax and lexical analysers for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12D7A025" w:rsidR="007B5EB6" w:rsidRDefault="002F009A" w:rsidP="00E93E68">
      <w:r>
        <w:t xml:space="preserve">Since IDE’s have a stronger knowledge of the defined grammar means that they can provide smarter autocorrect features. . For example, below is a figure taken from Android studio (IDE) </w:t>
      </w:r>
      <w:r w:rsidRPr="002F009A">
        <w:rPr>
          <w:color w:val="808080" w:themeColor="background1" w:themeShade="80"/>
        </w:rPr>
        <w:t>(Android Studio, 2016)</w:t>
      </w:r>
      <w:r>
        <w:t xml:space="preserve">, which utilises the IntelliJ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Android studios IntelliJ autocomplete (Android Studio, 2016)</w:t>
      </w:r>
    </w:p>
    <w:p w14:paraId="58BA1C4A" w14:textId="0E2005AB" w:rsidR="002F009A" w:rsidRPr="002F009A" w:rsidRDefault="002F009A" w:rsidP="002F009A">
      <w:pPr>
        <w:spacing w:line="210" w:lineRule="atLeast"/>
        <w:rPr>
          <w:color w:val="365F91" w:themeColor="accent1" w:themeShade="BF"/>
        </w:rPr>
      </w:pPr>
      <w:r>
        <w:lastRenderedPageBreak/>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1063881"/>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500AA8D2"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w:t>
      </w:r>
      <w:proofErr w:type="gramStart"/>
      <w:r w:rsidR="004D6C46">
        <w:t>‘projects’ which</w:t>
      </w:r>
      <w:proofErr w:type="gramEnd"/>
      <w:r w:rsidR="004D6C46">
        <w:t xml:space="preserve"> helps the user to keep their necessary code files as a bundle</w:t>
      </w:r>
      <w:r w:rsidR="000920CF">
        <w:t>, 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47FE5CAC" w14:textId="77777777" w:rsidR="009525A7" w:rsidRDefault="009525A7" w:rsidP="001609C1">
      <w:pPr>
        <w:spacing w:line="210" w:lineRule="atLeast"/>
        <w:rPr>
          <w:color w:val="000000" w:themeColor="text1"/>
        </w:rPr>
      </w:pP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1D6BD988" w14:textId="7ACDD433" w:rsidR="00C66431" w:rsidRDefault="00F5093F" w:rsidP="00F5093F">
      <w:pPr>
        <w:spacing w:line="210" w:lineRule="atLeast"/>
        <w:jc w:val="center"/>
        <w:rPr>
          <w:color w:val="000000" w:themeColor="text1"/>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6C43D00" w14:textId="77777777" w:rsidR="00C66431" w:rsidRDefault="00C66431" w:rsidP="00097B9E">
      <w:pPr>
        <w:pStyle w:val="Heading2"/>
        <w:rPr>
          <w:sz w:val="22"/>
        </w:rPr>
      </w:pPr>
    </w:p>
    <w:p w14:paraId="416513D9" w14:textId="77777777" w:rsidR="00C66431" w:rsidRDefault="00C66431" w:rsidP="00097B9E">
      <w:pPr>
        <w:pStyle w:val="Heading2"/>
        <w:rPr>
          <w:sz w:val="22"/>
        </w:rPr>
      </w:pPr>
    </w:p>
    <w:p w14:paraId="15CF7BB9" w14:textId="53CA1457" w:rsidR="00AC2F56" w:rsidRPr="00AC2F56" w:rsidRDefault="00D626B3" w:rsidP="00AC2F56">
      <w:pPr>
        <w:pStyle w:val="Heading2"/>
      </w:pPr>
      <w:bookmarkStart w:id="12" w:name="_Toc321063882"/>
      <w:r>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1063883"/>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lastRenderedPageBreak/>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Laxmi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(Laxmi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42556EEB" w14:textId="1AF0B215" w:rsidR="005C1B1C" w:rsidRDefault="00176F97" w:rsidP="00176F97">
      <w:pPr>
        <w:spacing w:line="210" w:lineRule="atLeast"/>
      </w:pPr>
      <w:r>
        <w:t>It was decided that due to the massive performance advantage that C++ has over the other languages it would be chosen for this project. A study by Biomedcentral (Biomedcentral, 2015) provided an accurate display of the comparison of speed between the languages, as shown below:</w:t>
      </w:r>
    </w:p>
    <w:p w14:paraId="1E8197C9" w14:textId="77777777" w:rsidR="009432EF" w:rsidRPr="00176F97" w:rsidRDefault="009432EF" w:rsidP="00176F97">
      <w:pPr>
        <w:spacing w:line="210" w:lineRule="atLeast"/>
        <w:rPr>
          <w:color w:val="000000" w:themeColor="text1"/>
        </w:rPr>
      </w:pP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410">
      <w:pPr>
        <w:spacing w:line="210" w:lineRule="atLeast"/>
        <w:ind w:firstLine="720"/>
        <w:jc w:val="center"/>
        <w:rPr>
          <w:color w:val="365F91" w:themeColor="accent1" w:themeShade="BF"/>
        </w:rPr>
      </w:pPr>
      <w:r>
        <w:rPr>
          <w:color w:val="365F91" w:themeColor="accent1" w:themeShade="BF"/>
        </w:rPr>
        <w:lastRenderedPageBreak/>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(B</w:t>
      </w:r>
      <w:r w:rsidR="008F1410">
        <w:rPr>
          <w:color w:val="365F91" w:themeColor="accent1" w:themeShade="BF"/>
        </w:rPr>
        <w:t>iomedcentral,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4" w:name="_Toc321063884"/>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their </w:t>
      </w:r>
      <w:r>
        <w:rPr>
          <w:color w:val="000000" w:themeColor="text1"/>
        </w:rPr>
        <w:t>own style-sheet and completely change the look of the application with out re-compiling the source code of the editor.</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lastRenderedPageBreak/>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(Ultimatepp</w:t>
      </w:r>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drawing>
          <wp:inline distT="0" distB="0" distL="0" distR="0" wp14:anchorId="6B6F4F59" wp14:editId="507B6677">
            <wp:extent cx="4475622" cy="2947035"/>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31" cy="2947765"/>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(Ultimatepp,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w:t>
      </w:r>
      <w:r>
        <w:lastRenderedPageBreak/>
        <w:t xml:space="preserve">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5EC16530" w14:textId="72D85327" w:rsidR="00DA4635" w:rsidRPr="00B5105F" w:rsidRDefault="00B5105F" w:rsidP="00176F97">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p w14:paraId="6FC98E22" w14:textId="77777777" w:rsidR="007B7AAA" w:rsidRDefault="007B7AAA" w:rsidP="001609C1"/>
    <w:p w14:paraId="66A666CD" w14:textId="77777777" w:rsidR="00027BD3" w:rsidRDefault="00027BD3" w:rsidP="001609C1"/>
    <w:p w14:paraId="18C2B272" w14:textId="77777777" w:rsidR="00027BD3" w:rsidRDefault="00027BD3" w:rsidP="001609C1"/>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E1E5952" w14:textId="705D9F96" w:rsidR="007B7AAA"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455B9D17" w14:textId="77777777" w:rsidR="00027BD3" w:rsidRDefault="00027BD3" w:rsidP="001609C1"/>
    <w:p w14:paraId="24BA2B6F" w14:textId="188071DB" w:rsidR="00D34E33" w:rsidRDefault="00D626B3" w:rsidP="00097B9E">
      <w:pPr>
        <w:pStyle w:val="Heading2"/>
      </w:pPr>
      <w:bookmarkStart w:id="15" w:name="_Toc321063885"/>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1063886"/>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4CA5A51C" w14:textId="2B9DB81A" w:rsidR="0018675E" w:rsidRDefault="003346CB" w:rsidP="00FF536B">
      <w:r>
        <w:lastRenderedPageBreak/>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773F9C32" w14:textId="77777777" w:rsidR="002448B4" w:rsidRDefault="002448B4" w:rsidP="00FF536B"/>
    <w:p w14:paraId="1DFE1E24" w14:textId="35CA7F20" w:rsidR="00AC5386" w:rsidRDefault="008E6560" w:rsidP="00FF536B">
      <w:r>
        <w:t xml:space="preserve">This test was performed by </w:t>
      </w:r>
      <w:r w:rsidR="006E6ABE">
        <w:t>running both of the algorithms in two different scenarios: Firstly, when the code file is first loaded/initialised (requiring the entire file to be highlighted). Secondly, when a change has been through the editing interface to the displayed code (requiring a re-highlight).</w:t>
      </w:r>
    </w:p>
    <w:p w14:paraId="613F953A" w14:textId="77777777" w:rsidR="00027BD3" w:rsidRDefault="00027BD3" w:rsidP="00FF536B"/>
    <w:p w14:paraId="1BC505B2" w14:textId="77777777" w:rsidR="00027BD3" w:rsidRDefault="00027BD3" w:rsidP="00FF536B"/>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Standard CodeHighlight</w:t>
            </w:r>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BlockHighlight</w:t>
            </w:r>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 xml:space="preserve">‘CodeHighlight’ </w:t>
      </w:r>
      <w:r>
        <w:t xml:space="preserve">algorithm </w:t>
      </w:r>
      <w:r w:rsidR="00135FA6">
        <w:t>has a slightly quicker initialisation speed since it has fewer overheads. However, whenever the algorithm is used for re-highlighting, its speed is considerably slower than the advanced ‘BlockHighlight’ algorithm. For this reason, the advanced ‘BlockHighlight’ algorithm is much more suitable for this project.</w:t>
      </w:r>
    </w:p>
    <w:p w14:paraId="06BF6980" w14:textId="144A7D0E" w:rsidR="00E05E75" w:rsidRDefault="00E05E75" w:rsidP="00E05E75">
      <w:pPr>
        <w:pStyle w:val="Heading2"/>
        <w:rPr>
          <w:sz w:val="22"/>
        </w:rPr>
      </w:pPr>
      <w:bookmarkStart w:id="17" w:name="_Toc321063887"/>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 xml:space="preserve">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w:t>
      </w:r>
      <w:r w:rsidRPr="00AC469E">
        <w:rPr>
          <w:color w:val="000000" w:themeColor="text1"/>
        </w:rPr>
        <w:lastRenderedPageBreak/>
        <w:t>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 RegExp state machines cannot use ‘look-ahead’ and can very complicated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1063888"/>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‘br’ then ‘break’ should be displayed as a suggestion.</w:t>
      </w:r>
    </w:p>
    <w:p w14:paraId="22205D6F" w14:textId="67E73211" w:rsidR="00B957C9" w:rsidRDefault="00426ADC" w:rsidP="008B105B">
      <w:r>
        <w:t xml:space="preserve">In order to build a dictionary, the auto-completer needs to run algorithms which check the recently inputted string for new dictionary entries every time the user interacts with the editing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lastRenderedPageBreak/>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6F474917" w14:textId="5AFF9579" w:rsidR="00623AC5" w:rsidRDefault="00623AC5" w:rsidP="00623AC5">
      <w:r>
        <w:t>These results clearly show that the custom searching algorithm ‘contains-token’ is much faster than QT’s built-in search algorithm ‘string-search’. Due to this, this algorithm will be used for this project.</w:t>
      </w:r>
    </w:p>
    <w:p w14:paraId="03745F67" w14:textId="77777777" w:rsidR="00B957C9" w:rsidRDefault="00B957C9" w:rsidP="00623AC5"/>
    <w:p w14:paraId="227CA05A" w14:textId="77777777" w:rsidR="00B957C9" w:rsidRPr="00623AC5" w:rsidRDefault="00B957C9" w:rsidP="00623AC5"/>
    <w:p w14:paraId="41E0027A" w14:textId="2AB646DE" w:rsidR="000D3964" w:rsidRDefault="00D626B3" w:rsidP="000D3964">
      <w:pPr>
        <w:pStyle w:val="Heading2"/>
      </w:pPr>
      <w:bookmarkStart w:id="19" w:name="_Toc321063889"/>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1063890"/>
      <w:r>
        <w:rPr>
          <w:sz w:val="22"/>
        </w:rPr>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t>
      </w:r>
      <w:r w:rsidR="009A1A37" w:rsidRPr="002E4D08">
        <w:rPr>
          <w:color w:val="000000" w:themeColor="text1"/>
        </w:rPr>
        <w:lastRenderedPageBreak/>
        <w:t xml:space="preserve">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1063891"/>
      <w:r>
        <w:rPr>
          <w:sz w:val="22"/>
        </w:rPr>
        <w:t>3</w:t>
      </w:r>
      <w:r w:rsidR="00865E06">
        <w:rPr>
          <w:sz w:val="22"/>
        </w:rPr>
        <w:t>.4.2</w:t>
      </w:r>
      <w:r w:rsidR="00D65838" w:rsidRPr="000D3964">
        <w:rPr>
          <w:sz w:val="22"/>
        </w:rPr>
        <w:t xml:space="preserve"> Critical appraisal of </w:t>
      </w:r>
      <w:r w:rsidR="00D65838">
        <w:rPr>
          <w:sz w:val="22"/>
        </w:rPr>
        <w:t>Sublime</w:t>
      </w:r>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bookmarkEnd w:id="21"/>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819F8A1" w14:textId="77777777" w:rsidR="00440832" w:rsidRDefault="00440832" w:rsidP="00865E06"/>
    <w:p w14:paraId="60DD53B5" w14:textId="77777777" w:rsidR="002E4D08" w:rsidRDefault="002E4D08" w:rsidP="00865E06"/>
    <w:p w14:paraId="1D1B5D48" w14:textId="77777777" w:rsidR="002E4D08" w:rsidRDefault="002E4D08" w:rsidP="00865E06"/>
    <w:p w14:paraId="3DD661E8" w14:textId="77777777" w:rsidR="002E4D08" w:rsidRDefault="002E4D08" w:rsidP="00865E06"/>
    <w:p w14:paraId="6476D772" w14:textId="77777777" w:rsidR="002E4D08" w:rsidRDefault="002E4D08" w:rsidP="00865E06"/>
    <w:p w14:paraId="3E342C45" w14:textId="77777777" w:rsidR="002E4D08" w:rsidRDefault="002E4D08" w:rsidP="00865E06"/>
    <w:p w14:paraId="72933692" w14:textId="77777777" w:rsidR="002E4D08" w:rsidRDefault="002E4D08" w:rsidP="00865E06"/>
    <w:p w14:paraId="14A16146" w14:textId="77777777" w:rsidR="002E4D08" w:rsidRDefault="002E4D08" w:rsidP="00865E06"/>
    <w:p w14:paraId="6BC2BC0F" w14:textId="0B5F1F42" w:rsidR="004C38FE" w:rsidRPr="004C38FE" w:rsidRDefault="00D626B3" w:rsidP="004358B1">
      <w:pPr>
        <w:pStyle w:val="Heading1"/>
      </w:pPr>
      <w:bookmarkStart w:id="22" w:name="_Toc321063892"/>
      <w:r>
        <w:t>4</w:t>
      </w:r>
      <w:r w:rsidR="00185E51">
        <w:t xml:space="preserve">. </w:t>
      </w:r>
      <w:bookmarkEnd w:id="22"/>
      <w:r w:rsidR="006215E6">
        <w:t>Technical development</w:t>
      </w:r>
    </w:p>
    <w:p w14:paraId="4CBE7E5C" w14:textId="06A57B0E" w:rsidR="006215E6" w:rsidRDefault="006215E6" w:rsidP="008C4B06">
      <w:pPr>
        <w:pStyle w:val="Heading2"/>
        <w:ind w:firstLine="76"/>
      </w:pPr>
      <w:bookmarkStart w:id="23" w:name="_Toc321063893"/>
      <w:r>
        <w:t>4.1 System Design</w:t>
      </w:r>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Able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lastRenderedPageBreak/>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t>The ‘Hack’ system, which allows users to manage their custom themes and language support files, exists to give the software a customizable functionality. Users will be able add QSS (.qcss) and CFG (.cgf) files in order to give the entire software a different look or support a different language.</w:t>
      </w:r>
    </w:p>
    <w:p w14:paraId="2922775E" w14:textId="328B0065" w:rsidR="008C4B06" w:rsidRDefault="008C4B06" w:rsidP="008C4B06">
      <w:pPr>
        <w:pStyle w:val="Heading2"/>
        <w:rPr>
          <w:sz w:val="22"/>
        </w:rPr>
      </w:pPr>
      <w:r>
        <w:rPr>
          <w:sz w:val="22"/>
        </w:rPr>
        <w:t>4.1</w:t>
      </w:r>
      <w:r w:rsidR="00A838BF">
        <w:rPr>
          <w:sz w:val="22"/>
        </w:rPr>
        <w:t>.1</w:t>
      </w:r>
      <w:r w:rsidRPr="000D3964">
        <w:rPr>
          <w:sz w:val="22"/>
        </w:rPr>
        <w:t xml:space="preserve"> </w:t>
      </w:r>
      <w:r w:rsidR="002476E0">
        <w:rPr>
          <w:sz w:val="22"/>
        </w:rPr>
        <w:t>Specification</w:t>
      </w:r>
      <w:r w:rsidR="000E0E0A">
        <w:rPr>
          <w:sz w:val="22"/>
        </w:rPr>
        <w:t>s</w:t>
      </w:r>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525B7B">
      <w:pPr>
        <w:pStyle w:val="ListParagraph"/>
        <w:numPr>
          <w:ilvl w:val="0"/>
          <w:numId w:val="35"/>
        </w:numPr>
        <w:rPr>
          <w:b/>
          <w:sz w:val="24"/>
          <w:szCs w:val="24"/>
        </w:rPr>
      </w:pPr>
      <w:r w:rsidRPr="005E7C18">
        <w:rPr>
          <w:b/>
          <w:sz w:val="24"/>
          <w:szCs w:val="24"/>
        </w:rPr>
        <w:t>File Management</w:t>
      </w:r>
    </w:p>
    <w:p w14:paraId="622D373E" w14:textId="3E8D0272" w:rsidR="00525B7B" w:rsidRDefault="00525B7B" w:rsidP="00525B7B">
      <w:pPr>
        <w:pStyle w:val="ListParagraph"/>
        <w:numPr>
          <w:ilvl w:val="1"/>
          <w:numId w:val="35"/>
        </w:numPr>
        <w:rPr>
          <w:sz w:val="24"/>
          <w:szCs w:val="24"/>
        </w:rPr>
      </w:pPr>
      <w:r>
        <w:rPr>
          <w:sz w:val="24"/>
          <w:szCs w:val="24"/>
        </w:rPr>
        <w:t>Load</w:t>
      </w:r>
    </w:p>
    <w:p w14:paraId="7BAD3311" w14:textId="1A1FC59E" w:rsidR="00525B7B" w:rsidRDefault="00525B7B" w:rsidP="00525B7B">
      <w:pPr>
        <w:pStyle w:val="ListParagraph"/>
        <w:numPr>
          <w:ilvl w:val="1"/>
          <w:numId w:val="35"/>
        </w:numPr>
        <w:rPr>
          <w:sz w:val="24"/>
          <w:szCs w:val="24"/>
        </w:rPr>
      </w:pPr>
      <w:r>
        <w:rPr>
          <w:sz w:val="24"/>
          <w:szCs w:val="24"/>
        </w:rPr>
        <w:t>Save</w:t>
      </w:r>
    </w:p>
    <w:p w14:paraId="42A39F36" w14:textId="4FED008F" w:rsidR="00525B7B" w:rsidRDefault="00525B7B" w:rsidP="00525B7B">
      <w:pPr>
        <w:pStyle w:val="ListParagraph"/>
        <w:numPr>
          <w:ilvl w:val="1"/>
          <w:numId w:val="35"/>
        </w:numPr>
        <w:rPr>
          <w:sz w:val="24"/>
          <w:szCs w:val="24"/>
        </w:rPr>
      </w:pPr>
      <w:r>
        <w:rPr>
          <w:sz w:val="24"/>
          <w:szCs w:val="24"/>
        </w:rPr>
        <w:t>Rename</w:t>
      </w:r>
    </w:p>
    <w:p w14:paraId="6E603604" w14:textId="7C0535DB" w:rsidR="00525B7B" w:rsidRPr="00525B7B" w:rsidRDefault="00525B7B" w:rsidP="00525B7B">
      <w:pPr>
        <w:pStyle w:val="ListParagraph"/>
        <w:numPr>
          <w:ilvl w:val="1"/>
          <w:numId w:val="35"/>
        </w:numPr>
        <w:rPr>
          <w:sz w:val="24"/>
          <w:szCs w:val="24"/>
        </w:rPr>
      </w:pPr>
      <w:r>
        <w:rPr>
          <w:sz w:val="24"/>
          <w:szCs w:val="24"/>
        </w:rPr>
        <w:t>View</w:t>
      </w:r>
    </w:p>
    <w:p w14:paraId="6070FBDF" w14:textId="619C64A5" w:rsidR="00525B7B" w:rsidRPr="005E7C18" w:rsidRDefault="00525B7B" w:rsidP="00525B7B">
      <w:pPr>
        <w:pStyle w:val="ListParagraph"/>
        <w:numPr>
          <w:ilvl w:val="0"/>
          <w:numId w:val="35"/>
        </w:numPr>
        <w:rPr>
          <w:b/>
          <w:sz w:val="24"/>
          <w:szCs w:val="24"/>
        </w:rPr>
      </w:pPr>
      <w:r w:rsidRPr="005E7C18">
        <w:rPr>
          <w:b/>
          <w:sz w:val="24"/>
          <w:szCs w:val="24"/>
        </w:rPr>
        <w:t>Text editing</w:t>
      </w:r>
    </w:p>
    <w:p w14:paraId="523B56B3" w14:textId="619C64A5" w:rsidR="00525B7B" w:rsidRDefault="00525B7B" w:rsidP="00525B7B">
      <w:pPr>
        <w:pStyle w:val="ListParagraph"/>
        <w:numPr>
          <w:ilvl w:val="1"/>
          <w:numId w:val="35"/>
        </w:numPr>
        <w:rPr>
          <w:sz w:val="24"/>
          <w:szCs w:val="24"/>
        </w:rPr>
      </w:pPr>
      <w:r>
        <w:rPr>
          <w:sz w:val="24"/>
          <w:szCs w:val="24"/>
        </w:rPr>
        <w:t>Manipulate code</w:t>
      </w:r>
    </w:p>
    <w:p w14:paraId="4979E852" w14:textId="5BFBF3A7" w:rsidR="00525B7B" w:rsidRDefault="00525B7B" w:rsidP="005E7C18">
      <w:pPr>
        <w:pStyle w:val="ListParagraph"/>
        <w:numPr>
          <w:ilvl w:val="2"/>
          <w:numId w:val="35"/>
        </w:numPr>
        <w:rPr>
          <w:sz w:val="24"/>
          <w:szCs w:val="24"/>
        </w:rPr>
      </w:pPr>
      <w:r>
        <w:rPr>
          <w:sz w:val="24"/>
          <w:szCs w:val="24"/>
        </w:rPr>
        <w:t>Paste/Cut/Copy</w:t>
      </w:r>
    </w:p>
    <w:p w14:paraId="753BCAE5" w14:textId="0EE86C93" w:rsidR="00525B7B" w:rsidRDefault="00525B7B" w:rsidP="005E7C18">
      <w:pPr>
        <w:pStyle w:val="ListParagraph"/>
        <w:numPr>
          <w:ilvl w:val="2"/>
          <w:numId w:val="35"/>
        </w:numPr>
        <w:rPr>
          <w:sz w:val="24"/>
          <w:szCs w:val="24"/>
        </w:rPr>
      </w:pPr>
      <w:r>
        <w:rPr>
          <w:sz w:val="24"/>
          <w:szCs w:val="24"/>
        </w:rPr>
        <w:t>Undo/Redo</w:t>
      </w:r>
    </w:p>
    <w:p w14:paraId="20BD07FE" w14:textId="7F16C21B" w:rsidR="00525B7B" w:rsidRDefault="00525B7B" w:rsidP="005E7C18">
      <w:pPr>
        <w:pStyle w:val="ListParagraph"/>
        <w:numPr>
          <w:ilvl w:val="2"/>
          <w:numId w:val="35"/>
        </w:numPr>
        <w:rPr>
          <w:sz w:val="24"/>
          <w:szCs w:val="24"/>
        </w:rPr>
      </w:pPr>
      <w:r>
        <w:rPr>
          <w:sz w:val="24"/>
          <w:szCs w:val="24"/>
        </w:rPr>
        <w:t>RegExp Find/Replace</w:t>
      </w:r>
    </w:p>
    <w:p w14:paraId="25098D89" w14:textId="3F2F0540" w:rsidR="00525B7B" w:rsidRDefault="00525B7B" w:rsidP="00525B7B">
      <w:pPr>
        <w:pStyle w:val="ListParagraph"/>
        <w:numPr>
          <w:ilvl w:val="1"/>
          <w:numId w:val="35"/>
        </w:numPr>
        <w:rPr>
          <w:sz w:val="24"/>
          <w:szCs w:val="24"/>
        </w:rPr>
      </w:pPr>
      <w:r>
        <w:rPr>
          <w:sz w:val="24"/>
          <w:szCs w:val="24"/>
        </w:rPr>
        <w:t>Syntax-highlighting</w:t>
      </w:r>
    </w:p>
    <w:p w14:paraId="2892073A" w14:textId="4CA3D259" w:rsidR="005E7C18" w:rsidRPr="005E7C18" w:rsidRDefault="005E7C18" w:rsidP="005E7C18">
      <w:pPr>
        <w:pStyle w:val="ListParagraph"/>
        <w:numPr>
          <w:ilvl w:val="2"/>
          <w:numId w:val="35"/>
        </w:numPr>
        <w:rPr>
          <w:sz w:val="24"/>
          <w:szCs w:val="24"/>
        </w:rPr>
      </w:pPr>
      <w:r>
        <w:rPr>
          <w:sz w:val="24"/>
          <w:szCs w:val="24"/>
        </w:rPr>
        <w:t>Change syntax support</w:t>
      </w:r>
    </w:p>
    <w:p w14:paraId="7A879A15" w14:textId="09E93834" w:rsidR="00525B7B" w:rsidRDefault="00525B7B" w:rsidP="00525B7B">
      <w:pPr>
        <w:pStyle w:val="ListParagraph"/>
        <w:numPr>
          <w:ilvl w:val="1"/>
          <w:numId w:val="35"/>
        </w:numPr>
        <w:rPr>
          <w:sz w:val="24"/>
          <w:szCs w:val="24"/>
        </w:rPr>
      </w:pPr>
      <w:r>
        <w:rPr>
          <w:sz w:val="24"/>
          <w:szCs w:val="24"/>
        </w:rPr>
        <w:t>Auto-completing</w:t>
      </w:r>
    </w:p>
    <w:p w14:paraId="338529FC" w14:textId="16A888D5" w:rsidR="005E7C18" w:rsidRDefault="005E7C18" w:rsidP="005E7C18">
      <w:pPr>
        <w:pStyle w:val="ListParagraph"/>
        <w:numPr>
          <w:ilvl w:val="2"/>
          <w:numId w:val="35"/>
        </w:numPr>
        <w:rPr>
          <w:sz w:val="24"/>
          <w:szCs w:val="24"/>
        </w:rPr>
      </w:pPr>
      <w:r>
        <w:rPr>
          <w:sz w:val="24"/>
          <w:szCs w:val="24"/>
        </w:rPr>
        <w:t>Change auto-completion support</w:t>
      </w:r>
    </w:p>
    <w:p w14:paraId="531DCF19" w14:textId="399ED25E" w:rsidR="00525B7B" w:rsidRPr="00525B7B" w:rsidRDefault="00525B7B" w:rsidP="00525B7B">
      <w:pPr>
        <w:pStyle w:val="ListParagraph"/>
        <w:numPr>
          <w:ilvl w:val="1"/>
          <w:numId w:val="35"/>
        </w:numPr>
        <w:rPr>
          <w:sz w:val="24"/>
          <w:szCs w:val="24"/>
        </w:rPr>
      </w:pPr>
      <w:r>
        <w:rPr>
          <w:sz w:val="24"/>
          <w:szCs w:val="24"/>
        </w:rPr>
        <w:t>Indentation/auto-indentation</w:t>
      </w:r>
    </w:p>
    <w:p w14:paraId="4510297D" w14:textId="181469D8" w:rsidR="00525B7B" w:rsidRPr="005E7C18" w:rsidRDefault="00525B7B" w:rsidP="00525B7B">
      <w:pPr>
        <w:pStyle w:val="ListParagraph"/>
        <w:numPr>
          <w:ilvl w:val="0"/>
          <w:numId w:val="35"/>
        </w:numPr>
        <w:rPr>
          <w:b/>
          <w:sz w:val="24"/>
          <w:szCs w:val="24"/>
        </w:rPr>
      </w:pPr>
      <w:r w:rsidRPr="005E7C18">
        <w:rPr>
          <w:b/>
          <w:sz w:val="24"/>
          <w:szCs w:val="24"/>
        </w:rPr>
        <w:t>Usability</w:t>
      </w:r>
    </w:p>
    <w:p w14:paraId="512B7BE8" w14:textId="25DE7A48" w:rsidR="00525B7B" w:rsidRDefault="00525B7B" w:rsidP="00525B7B">
      <w:pPr>
        <w:pStyle w:val="ListParagraph"/>
        <w:numPr>
          <w:ilvl w:val="1"/>
          <w:numId w:val="35"/>
        </w:numPr>
        <w:rPr>
          <w:sz w:val="24"/>
          <w:szCs w:val="24"/>
        </w:rPr>
      </w:pPr>
      <w:r>
        <w:rPr>
          <w:sz w:val="24"/>
          <w:szCs w:val="24"/>
        </w:rPr>
        <w:t>Cross-platform</w:t>
      </w:r>
    </w:p>
    <w:p w14:paraId="0C3D4721" w14:textId="7453E4FB" w:rsidR="00525B7B" w:rsidRDefault="00525B7B" w:rsidP="00525B7B">
      <w:pPr>
        <w:pStyle w:val="ListParagraph"/>
        <w:numPr>
          <w:ilvl w:val="1"/>
          <w:numId w:val="35"/>
        </w:numPr>
        <w:rPr>
          <w:sz w:val="24"/>
          <w:szCs w:val="24"/>
        </w:rPr>
      </w:pPr>
      <w:r>
        <w:rPr>
          <w:sz w:val="24"/>
          <w:szCs w:val="24"/>
        </w:rPr>
        <w:t>Efficient</w:t>
      </w:r>
    </w:p>
    <w:p w14:paraId="6305E5F5" w14:textId="60DC3643" w:rsidR="00525B7B" w:rsidRDefault="00525B7B" w:rsidP="00525B7B">
      <w:pPr>
        <w:pStyle w:val="ListParagraph"/>
        <w:numPr>
          <w:ilvl w:val="1"/>
          <w:numId w:val="35"/>
        </w:numPr>
        <w:rPr>
          <w:sz w:val="24"/>
          <w:szCs w:val="24"/>
        </w:rPr>
      </w:pPr>
      <w:r>
        <w:rPr>
          <w:sz w:val="24"/>
          <w:szCs w:val="24"/>
        </w:rPr>
        <w:t>Reliable</w:t>
      </w:r>
    </w:p>
    <w:p w14:paraId="5184707C" w14:textId="7B1A93C9" w:rsidR="00525B7B" w:rsidRDefault="00525B7B" w:rsidP="00525B7B">
      <w:pPr>
        <w:pStyle w:val="ListParagraph"/>
        <w:numPr>
          <w:ilvl w:val="1"/>
          <w:numId w:val="35"/>
        </w:numPr>
        <w:rPr>
          <w:sz w:val="24"/>
          <w:szCs w:val="24"/>
        </w:rPr>
      </w:pPr>
      <w:r>
        <w:rPr>
          <w:sz w:val="24"/>
          <w:szCs w:val="24"/>
        </w:rPr>
        <w:t>Light-weight</w:t>
      </w:r>
    </w:p>
    <w:p w14:paraId="2EA760EA" w14:textId="663DBBA2" w:rsidR="00525B7B" w:rsidRPr="005E7C18" w:rsidRDefault="00525B7B" w:rsidP="00525B7B">
      <w:pPr>
        <w:pStyle w:val="ListParagraph"/>
        <w:numPr>
          <w:ilvl w:val="0"/>
          <w:numId w:val="35"/>
        </w:numPr>
        <w:rPr>
          <w:b/>
          <w:sz w:val="24"/>
          <w:szCs w:val="24"/>
        </w:rPr>
      </w:pPr>
      <w:r w:rsidRPr="005E7C18">
        <w:rPr>
          <w:b/>
          <w:sz w:val="24"/>
          <w:szCs w:val="24"/>
        </w:rPr>
        <w:t>User Interface</w:t>
      </w:r>
    </w:p>
    <w:p w14:paraId="695432C1" w14:textId="58DAF5AE" w:rsidR="00525B7B" w:rsidRDefault="00525B7B" w:rsidP="00525B7B">
      <w:pPr>
        <w:pStyle w:val="ListParagraph"/>
        <w:numPr>
          <w:ilvl w:val="1"/>
          <w:numId w:val="35"/>
        </w:numPr>
        <w:rPr>
          <w:sz w:val="24"/>
          <w:szCs w:val="24"/>
        </w:rPr>
      </w:pPr>
      <w:r>
        <w:rPr>
          <w:sz w:val="24"/>
          <w:szCs w:val="24"/>
        </w:rPr>
        <w:t>Change theme</w:t>
      </w:r>
    </w:p>
    <w:p w14:paraId="76ACA8F7" w14:textId="744644BD" w:rsidR="00525B7B" w:rsidRDefault="00525B7B" w:rsidP="00525B7B">
      <w:pPr>
        <w:pStyle w:val="ListParagraph"/>
        <w:numPr>
          <w:ilvl w:val="1"/>
          <w:numId w:val="35"/>
        </w:numPr>
        <w:rPr>
          <w:sz w:val="24"/>
          <w:szCs w:val="24"/>
        </w:rPr>
      </w:pPr>
      <w:r>
        <w:rPr>
          <w:sz w:val="24"/>
          <w:szCs w:val="24"/>
        </w:rPr>
        <w:t>Control file management</w:t>
      </w:r>
    </w:p>
    <w:p w14:paraId="46C7F6D4" w14:textId="2CEB1258" w:rsidR="00525B7B" w:rsidRDefault="00525B7B" w:rsidP="00525B7B">
      <w:pPr>
        <w:pStyle w:val="ListParagraph"/>
        <w:numPr>
          <w:ilvl w:val="1"/>
          <w:numId w:val="35"/>
        </w:numPr>
        <w:rPr>
          <w:sz w:val="24"/>
          <w:szCs w:val="24"/>
        </w:rPr>
      </w:pPr>
      <w:r>
        <w:rPr>
          <w:sz w:val="24"/>
          <w:szCs w:val="24"/>
        </w:rPr>
        <w:t>Control text editor</w:t>
      </w:r>
    </w:p>
    <w:p w14:paraId="45A471FE" w14:textId="50B5ED5F" w:rsidR="00525B7B" w:rsidRPr="00525B7B" w:rsidRDefault="00525B7B" w:rsidP="00525B7B">
      <w:pPr>
        <w:pStyle w:val="ListParagraph"/>
        <w:numPr>
          <w:ilvl w:val="1"/>
          <w:numId w:val="35"/>
        </w:numPr>
        <w:rPr>
          <w:sz w:val="24"/>
          <w:szCs w:val="24"/>
        </w:rPr>
      </w:pPr>
      <w:r>
        <w:rPr>
          <w:sz w:val="24"/>
          <w:szCs w:val="24"/>
        </w:rPr>
        <w:t>Clean/Minimalistic</w:t>
      </w:r>
    </w:p>
    <w:p w14:paraId="44A74F5C" w14:textId="47CE012E" w:rsidR="00525B7B" w:rsidRPr="005E7C18" w:rsidRDefault="00525B7B" w:rsidP="00525B7B">
      <w:pPr>
        <w:pStyle w:val="ListParagraph"/>
        <w:numPr>
          <w:ilvl w:val="0"/>
          <w:numId w:val="35"/>
        </w:numPr>
        <w:rPr>
          <w:b/>
          <w:sz w:val="24"/>
          <w:szCs w:val="24"/>
        </w:rPr>
      </w:pPr>
      <w:r w:rsidRPr="005E7C18">
        <w:rPr>
          <w:b/>
          <w:sz w:val="24"/>
          <w:szCs w:val="24"/>
        </w:rPr>
        <w:t xml:space="preserve">Customization </w:t>
      </w:r>
    </w:p>
    <w:p w14:paraId="2CD39DCB" w14:textId="1B7A4AFB" w:rsidR="00525B7B" w:rsidRDefault="00525B7B" w:rsidP="00525B7B">
      <w:pPr>
        <w:pStyle w:val="ListParagraph"/>
        <w:numPr>
          <w:ilvl w:val="1"/>
          <w:numId w:val="35"/>
        </w:numPr>
        <w:rPr>
          <w:sz w:val="24"/>
          <w:szCs w:val="24"/>
        </w:rPr>
      </w:pPr>
      <w:r>
        <w:rPr>
          <w:sz w:val="24"/>
          <w:szCs w:val="24"/>
        </w:rPr>
        <w:t>Plug-ins</w:t>
      </w:r>
    </w:p>
    <w:p w14:paraId="2394B897" w14:textId="066649E6" w:rsidR="00525B7B" w:rsidRPr="005E7C18" w:rsidRDefault="00525B7B" w:rsidP="00525B7B">
      <w:pPr>
        <w:pStyle w:val="ListParagraph"/>
        <w:numPr>
          <w:ilvl w:val="2"/>
          <w:numId w:val="35"/>
        </w:numPr>
        <w:rPr>
          <w:i/>
          <w:sz w:val="24"/>
          <w:szCs w:val="24"/>
        </w:rPr>
      </w:pPr>
      <w:r w:rsidRPr="005E7C18">
        <w:rPr>
          <w:i/>
          <w:sz w:val="24"/>
          <w:szCs w:val="24"/>
        </w:rPr>
        <w:t>Theme</w:t>
      </w:r>
    </w:p>
    <w:p w14:paraId="3D9B35A8" w14:textId="7B00C902" w:rsidR="00525B7B" w:rsidRPr="005E7C18" w:rsidRDefault="00525B7B" w:rsidP="00525B7B">
      <w:pPr>
        <w:pStyle w:val="ListParagraph"/>
        <w:numPr>
          <w:ilvl w:val="2"/>
          <w:numId w:val="35"/>
        </w:numPr>
        <w:rPr>
          <w:i/>
          <w:sz w:val="24"/>
          <w:szCs w:val="24"/>
        </w:rPr>
      </w:pPr>
      <w:r w:rsidRPr="005E7C18">
        <w:rPr>
          <w:i/>
          <w:sz w:val="24"/>
          <w:szCs w:val="24"/>
        </w:rPr>
        <w:lastRenderedPageBreak/>
        <w:t>Language support</w:t>
      </w:r>
    </w:p>
    <w:p w14:paraId="07C53A5B" w14:textId="7D1B0251" w:rsidR="00525B7B" w:rsidRDefault="00525B7B" w:rsidP="00525B7B">
      <w:pPr>
        <w:pStyle w:val="ListParagraph"/>
        <w:numPr>
          <w:ilvl w:val="1"/>
          <w:numId w:val="35"/>
        </w:numPr>
        <w:rPr>
          <w:sz w:val="24"/>
          <w:szCs w:val="24"/>
        </w:rPr>
      </w:pPr>
      <w:r>
        <w:rPr>
          <w:sz w:val="24"/>
          <w:szCs w:val="24"/>
        </w:rPr>
        <w:t>Load plugin</w:t>
      </w:r>
    </w:p>
    <w:p w14:paraId="1034D876" w14:textId="5E20A291" w:rsidR="00525B7B" w:rsidRDefault="00525B7B" w:rsidP="00525B7B">
      <w:pPr>
        <w:pStyle w:val="ListParagraph"/>
        <w:numPr>
          <w:ilvl w:val="1"/>
          <w:numId w:val="35"/>
        </w:numPr>
        <w:rPr>
          <w:sz w:val="24"/>
          <w:szCs w:val="24"/>
        </w:rPr>
      </w:pPr>
      <w:r>
        <w:rPr>
          <w:sz w:val="24"/>
          <w:szCs w:val="24"/>
        </w:rPr>
        <w:t>Change editor preferences</w:t>
      </w:r>
    </w:p>
    <w:p w14:paraId="1CF92349" w14:textId="44BE88A6" w:rsidR="00525B7B" w:rsidRPr="005E7C18" w:rsidRDefault="00525B7B" w:rsidP="00525B7B">
      <w:pPr>
        <w:pStyle w:val="ListParagraph"/>
        <w:numPr>
          <w:ilvl w:val="2"/>
          <w:numId w:val="35"/>
        </w:numPr>
        <w:rPr>
          <w:i/>
          <w:sz w:val="24"/>
          <w:szCs w:val="24"/>
        </w:rPr>
      </w:pPr>
      <w:r w:rsidRPr="005E7C18">
        <w:rPr>
          <w:i/>
          <w:sz w:val="24"/>
          <w:szCs w:val="24"/>
        </w:rPr>
        <w:t>Font</w:t>
      </w:r>
    </w:p>
    <w:p w14:paraId="1CCB77C5" w14:textId="2BE28872" w:rsidR="00525B7B" w:rsidRPr="005E7C18" w:rsidRDefault="00525B7B" w:rsidP="00525B7B">
      <w:pPr>
        <w:pStyle w:val="ListParagraph"/>
        <w:numPr>
          <w:ilvl w:val="2"/>
          <w:numId w:val="35"/>
        </w:numPr>
        <w:rPr>
          <w:i/>
          <w:sz w:val="24"/>
          <w:szCs w:val="24"/>
        </w:rPr>
      </w:pPr>
      <w:r w:rsidRPr="005E7C18">
        <w:rPr>
          <w:i/>
          <w:sz w:val="24"/>
          <w:szCs w:val="24"/>
        </w:rPr>
        <w:t>Indentation</w:t>
      </w:r>
    </w:p>
    <w:p w14:paraId="5C8D181A" w14:textId="2C993F94" w:rsidR="00525B7B" w:rsidRDefault="00525B7B" w:rsidP="00525B7B">
      <w:pPr>
        <w:pStyle w:val="ListParagraph"/>
        <w:numPr>
          <w:ilvl w:val="2"/>
          <w:numId w:val="35"/>
        </w:numPr>
        <w:rPr>
          <w:i/>
          <w:sz w:val="24"/>
          <w:szCs w:val="24"/>
        </w:rPr>
      </w:pPr>
      <w:r w:rsidRPr="005E7C18">
        <w:rPr>
          <w:i/>
          <w:sz w:val="24"/>
          <w:szCs w:val="24"/>
        </w:rPr>
        <w:t>Line-spacing</w:t>
      </w:r>
    </w:p>
    <w:p w14:paraId="488D75DD" w14:textId="77777777" w:rsidR="00A04170" w:rsidRDefault="00A04170" w:rsidP="00A04170">
      <w:pPr>
        <w:pStyle w:val="ListParagraph"/>
        <w:ind w:left="1212"/>
        <w:rPr>
          <w:i/>
          <w:sz w:val="24"/>
          <w:szCs w:val="24"/>
        </w:rPr>
      </w:pPr>
    </w:p>
    <w:p w14:paraId="75EF7BAB" w14:textId="77777777" w:rsidR="00A04170" w:rsidRDefault="00A04170" w:rsidP="00A04170">
      <w:pPr>
        <w:pStyle w:val="ListParagraph"/>
        <w:ind w:left="1212"/>
        <w:rPr>
          <w:i/>
          <w:sz w:val="24"/>
          <w:szCs w:val="24"/>
        </w:rPr>
      </w:pPr>
    </w:p>
    <w:p w14:paraId="7F684DE5" w14:textId="77777777" w:rsidR="00A04170" w:rsidRDefault="00A04170" w:rsidP="00A04170">
      <w:pPr>
        <w:pStyle w:val="ListParagraph"/>
        <w:ind w:left="1212"/>
        <w:rPr>
          <w:i/>
          <w:sz w:val="24"/>
          <w:szCs w:val="24"/>
        </w:rPr>
      </w:pPr>
    </w:p>
    <w:p w14:paraId="5F815748" w14:textId="77777777" w:rsidR="00A04170" w:rsidRDefault="00A04170" w:rsidP="00A04170">
      <w:pPr>
        <w:pStyle w:val="ListParagraph"/>
        <w:ind w:left="1212"/>
        <w:rPr>
          <w:i/>
          <w:sz w:val="24"/>
          <w:szCs w:val="24"/>
        </w:rPr>
      </w:pPr>
    </w:p>
    <w:p w14:paraId="06685AF6" w14:textId="08528A73" w:rsidR="006215E6" w:rsidRDefault="002476E0" w:rsidP="006215E6">
      <w:pPr>
        <w:pStyle w:val="Heading2"/>
      </w:pPr>
      <w:bookmarkStart w:id="24" w:name="_Toc321063894"/>
      <w:r>
        <w:t>4.2</w:t>
      </w:r>
      <w:r w:rsidR="006215E6">
        <w:t xml:space="preserve"> System architecture</w:t>
      </w:r>
      <w:bookmarkEnd w:id="24"/>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lastRenderedPageBreak/>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r>
        <w:rPr>
          <w:sz w:val="22"/>
        </w:rPr>
        <w:t>4.2</w:t>
      </w:r>
      <w:r w:rsidRPr="000D3964">
        <w:rPr>
          <w:sz w:val="22"/>
        </w:rPr>
        <w:t xml:space="preserve"> </w:t>
      </w:r>
      <w:r>
        <w:rPr>
          <w:sz w:val="22"/>
        </w:rPr>
        <w:t>Modular design</w:t>
      </w:r>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Phillip Laplante</w:t>
      </w:r>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(Wangping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38091CDA">
            <wp:extent cx="5533292" cy="3327983"/>
            <wp:effectExtent l="0" t="0" r="444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5534283" cy="3328579"/>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lastRenderedPageBreak/>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r>
        <w:rPr>
          <w:sz w:val="22"/>
        </w:rPr>
        <w:t>4.3</w:t>
      </w:r>
      <w:r w:rsidRPr="000D3964">
        <w:rPr>
          <w:sz w:val="22"/>
        </w:rPr>
        <w:t xml:space="preserve"> </w:t>
      </w:r>
      <w:r>
        <w:rPr>
          <w:sz w:val="22"/>
        </w:rPr>
        <w:t>System functionality</w:t>
      </w:r>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lastRenderedPageBreak/>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C2202E">
      <w:pPr>
        <w:spacing w:line="210" w:lineRule="atLeast"/>
        <w:ind w:firstLine="720"/>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365FF9CF" w14:textId="6D612214" w:rsidR="00C2202E" w:rsidRDefault="001C0676" w:rsidP="001918C5">
      <w:pPr>
        <w:spacing w:line="210" w:lineRule="atLeast"/>
      </w:pPr>
      <w:r>
        <w:t>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Whereas, the syntax highlighter is slightly more complex.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426557D2" w14:textId="77777777" w:rsidR="001918C5" w:rsidRPr="00C2202E" w:rsidRDefault="001918C5" w:rsidP="001918C5">
      <w:pPr>
        <w:spacing w:line="210" w:lineRule="atLeast"/>
      </w:pPr>
    </w:p>
    <w:p w14:paraId="10005090" w14:textId="61F192ED" w:rsidR="004C38FE" w:rsidRDefault="00D626B3" w:rsidP="004C38FE">
      <w:pPr>
        <w:pStyle w:val="Heading2"/>
      </w:pPr>
      <w:r>
        <w:t>4</w:t>
      </w:r>
      <w:r w:rsidR="002476E0">
        <w:t>.3</w:t>
      </w:r>
      <w:r w:rsidR="004C38FE">
        <w:t xml:space="preserve"> User interface</w:t>
      </w:r>
      <w:bookmarkEnd w:id="23"/>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lastRenderedPageBreak/>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lastRenderedPageBreak/>
        <w:t>Figure 4.3.2 shows multiple concept images of the ‘fileTree’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lastRenderedPageBreak/>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Beymer </w:t>
      </w:r>
      <w:r w:rsidR="005D72A1" w:rsidRPr="00824BC5">
        <w:rPr>
          <w:color w:val="808080" w:themeColor="background1" w:themeShade="80"/>
        </w:rPr>
        <w:t>(David Beymer,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(SourceCode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 xml:space="preserve">.2 it is clear that the UI elements are split into these three categories with the attempt to drive most user eye focus based on its priority. The main programming panel stands out the most since it is the core </w:t>
      </w:r>
      <w:r w:rsidR="008B4D2F">
        <w:lastRenderedPageBreak/>
        <w:t>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5" w:name="_Toc321063895"/>
      <w:r>
        <w:lastRenderedPageBreak/>
        <w:t>4.4</w:t>
      </w:r>
      <w:r w:rsidR="00851CE6">
        <w:t xml:space="preserve"> System implementation</w:t>
      </w:r>
      <w:bookmarkEnd w:id="25"/>
    </w:p>
    <w:p w14:paraId="35E1E974" w14:textId="60353047" w:rsidR="008F7857" w:rsidRDefault="008F7857" w:rsidP="008F7857">
      <w:pPr>
        <w:pStyle w:val="Heading2"/>
        <w:rPr>
          <w:sz w:val="22"/>
        </w:rPr>
      </w:pPr>
      <w:r>
        <w:rPr>
          <w:sz w:val="22"/>
        </w:rPr>
        <w:t>4.4.1</w:t>
      </w:r>
      <w:r w:rsidRPr="000D3964">
        <w:rPr>
          <w:sz w:val="22"/>
        </w:rPr>
        <w:t xml:space="preserve"> </w:t>
      </w:r>
      <w:r>
        <w:rPr>
          <w:sz w:val="22"/>
        </w:rPr>
        <w:t>Text editor</w:t>
      </w:r>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r w:rsidR="00F5777B">
        <w:t>Q</w:t>
      </w:r>
      <w:r>
        <w:t>PlainTextEdit”.</w:t>
      </w:r>
      <w:r w:rsidR="00F5777B" w:rsidRPr="00F5777B">
        <w:t xml:space="preserve"> </w:t>
      </w:r>
      <w:r w:rsidR="00F5777B">
        <w:t xml:space="preserve">However, apart from the ability to enter text, the “QPlainTextEdit”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QPlainTextEdit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r w:rsidRPr="00CA38A8">
        <w:rPr>
          <w:color w:val="4F81BD" w:themeColor="accent1"/>
          <w:sz w:val="22"/>
        </w:rPr>
        <w:lastRenderedPageBreak/>
        <w:t>4.4.1.1 Syntax highlighting</w:t>
      </w:r>
    </w:p>
    <w:p w14:paraId="046F5F90" w14:textId="093372FE" w:rsidR="00573620" w:rsidRDefault="00CE65ED" w:rsidP="00FD469B">
      <w:r>
        <w:t>As discussed above, the syntax highlighting functionality is fired whenever the overridden keyPressEvent</w:t>
      </w:r>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“SetFormat”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45B4B" w14:textId="5E2F3538" w:rsidR="00794F3E"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When this rule is 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4669CC76" w14:textId="77777777" w:rsidR="00622DF2" w:rsidRDefault="00622DF2" w:rsidP="00672DCC"/>
    <w:p w14:paraId="141385FE" w14:textId="77777777" w:rsidR="003E367A" w:rsidRDefault="003E367A" w:rsidP="00672DCC"/>
    <w:p w14:paraId="4C0824DC" w14:textId="77777777" w:rsidR="003E367A" w:rsidRDefault="003E367A" w:rsidP="00672DCC"/>
    <w:p w14:paraId="72862A15" w14:textId="7AE16747" w:rsidR="00794F3E" w:rsidRDefault="00794F3E" w:rsidP="00794F3E">
      <w:pPr>
        <w:spacing w:line="210" w:lineRule="atLeast"/>
        <w:rPr>
          <w:color w:val="000000" w:themeColor="text1"/>
          <w:u w:val="single"/>
        </w:rPr>
      </w:pPr>
      <w:r>
        <w:rPr>
          <w:color w:val="000000" w:themeColor="text1"/>
          <w:u w:val="single"/>
        </w:rPr>
        <w:lastRenderedPageBreak/>
        <w:t>Block changed optimisation</w:t>
      </w:r>
    </w:p>
    <w:p w14:paraId="3E9EA1AB" w14:textId="56E518E2" w:rsidR="00BF765F" w:rsidRDefault="00794F3E" w:rsidP="00672DCC">
      <w:r>
        <w:t>When working on large files it can be extremely taxing on the system if the syntax highlighting algorithm is forced to re-highlight the entire code file every time the users triggers the kreyPressEvent.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r w:rsidRPr="00CA38A8">
        <w:rPr>
          <w:color w:val="4F81BD" w:themeColor="accent1"/>
          <w:sz w:val="22"/>
        </w:rPr>
        <w:t>4.4.1.2 Auto completion</w:t>
      </w:r>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keyPressEvent discussed in section 4.4.1. </w:t>
      </w:r>
    </w:p>
    <w:p w14:paraId="62FE8274" w14:textId="354149D0" w:rsidR="00060360" w:rsidRDefault="00060360" w:rsidP="005D5C73">
      <w:r>
        <w:t>Once the auto-completer has be</w:t>
      </w:r>
      <w:r w:rsidR="005F68CB">
        <w:t>en</w:t>
      </w:r>
      <w:r>
        <w:t xml:space="preserve"> triggered vi</w:t>
      </w:r>
      <w:r w:rsidR="00480604">
        <w:t>a the keyPressEvent,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lastRenderedPageBreak/>
        <w:t xml:space="preserve">Figure 4.4.1.6 shows the auto-completer in full working order. The suggested values “del” and “def” are keywords reserved by python. The final suggestion “descriptionVar”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r w:rsidRPr="00CA38A8">
        <w:rPr>
          <w:color w:val="4F81BD" w:themeColor="accent1"/>
          <w:sz w:val="22"/>
        </w:rPr>
        <w:t>4.4.1.3 Editing functionality</w:t>
      </w:r>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480604">
      <w:pPr>
        <w:pStyle w:val="ListParagraph"/>
        <w:numPr>
          <w:ilvl w:val="0"/>
          <w:numId w:val="36"/>
        </w:numPr>
      </w:pPr>
      <w:r>
        <w:t>Regular expression search and replace</w:t>
      </w:r>
    </w:p>
    <w:p w14:paraId="7BA25B37" w14:textId="63A27614" w:rsidR="00480604" w:rsidRDefault="00480604" w:rsidP="00480604">
      <w:pPr>
        <w:pStyle w:val="ListParagraph"/>
        <w:numPr>
          <w:ilvl w:val="0"/>
          <w:numId w:val="36"/>
        </w:numPr>
      </w:pPr>
      <w:r>
        <w:t>Auto-indenting</w:t>
      </w:r>
    </w:p>
    <w:p w14:paraId="148E3D1C" w14:textId="715DD284" w:rsidR="00233F43" w:rsidRDefault="00233F43" w:rsidP="00480604">
      <w:pPr>
        <w:pStyle w:val="ListParagraph"/>
        <w:numPr>
          <w:ilvl w:val="0"/>
          <w:numId w:val="36"/>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6CC5D509">
            <wp:extent cx="4191000" cy="1552487"/>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195826" cy="1554275"/>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the 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lastRenderedPageBreak/>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&lt;[/a-zA-Z]+&gt;?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keyPressEvent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gramStart"/>
      <w:r w:rsidR="0073310A">
        <w:rPr>
          <w:color w:val="365F91" w:themeColor="accent1" w:themeShade="BF"/>
        </w:rPr>
        <w:t>getMargin(</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lastRenderedPageBreak/>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2948C4A5" w14:textId="7154CF6C" w:rsidR="00CE1A6D"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”.php”</w:t>
      </w:r>
      <w:r w:rsidR="00CC5F79">
        <w:t xml:space="preserve">) and matching it against </w:t>
      </w:r>
      <w:r>
        <w:t>the plug in configurations in its database.</w:t>
      </w:r>
    </w:p>
    <w:p w14:paraId="5DA6504D" w14:textId="77777777" w:rsidR="007567EB" w:rsidRDefault="007567EB" w:rsidP="00B33359"/>
    <w:p w14:paraId="18A13D8D" w14:textId="4D99812B" w:rsidR="008F7857" w:rsidRDefault="00F637EA" w:rsidP="008F7857">
      <w:pPr>
        <w:pStyle w:val="Heading2"/>
        <w:rPr>
          <w:sz w:val="22"/>
        </w:rPr>
      </w:pPr>
      <w:r>
        <w:rPr>
          <w:sz w:val="22"/>
        </w:rPr>
        <w:t>4.4.2</w:t>
      </w:r>
      <w:r w:rsidR="008F7857" w:rsidRPr="000D3964">
        <w:rPr>
          <w:sz w:val="22"/>
        </w:rPr>
        <w:t xml:space="preserve"> </w:t>
      </w:r>
      <w:r w:rsidR="008F7857">
        <w:rPr>
          <w:sz w:val="22"/>
        </w:rPr>
        <w:t>Plug-in system</w:t>
      </w:r>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“language_support”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language_support directory. These files are then available to be applied </w:t>
      </w:r>
      <w:r w:rsidR="0060312D">
        <w:t>from the footer bar of the code-</w:t>
      </w:r>
      <w:r>
        <w:t>editing 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language support configuration files are then parsed into a SyntaxHighlightingRuleSet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r>
        <w:rPr>
          <w:color w:val="4F81BD" w:themeColor="accent1"/>
          <w:sz w:val="22"/>
        </w:rPr>
        <w:lastRenderedPageBreak/>
        <w:t>4.4.2.1</w:t>
      </w:r>
      <w:r w:rsidRPr="00CA38A8">
        <w:rPr>
          <w:color w:val="4F81BD" w:themeColor="accent1"/>
          <w:sz w:val="22"/>
        </w:rPr>
        <w:t xml:space="preserve"> </w:t>
      </w:r>
      <w:r>
        <w:rPr>
          <w:color w:val="4F81BD" w:themeColor="accent1"/>
          <w:sz w:val="22"/>
        </w:rPr>
        <w:t>Language support plug-ins</w:t>
      </w:r>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-zA-Z_]+:\s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-zA-Z]+[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-zA-Z]+[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-zA-Z_]+:\s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python.cfg, cpp.cfg,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lastRenderedPageBreak/>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“qcss” parsing system. This means that specially equipped “</w:t>
      </w:r>
      <w:proofErr w:type="gramStart"/>
      <w:r w:rsidR="008C7EF3">
        <w:t>.css</w:t>
      </w:r>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E05081F" w14:textId="77777777" w:rsidR="00897826" w:rsidRPr="00E1700A" w:rsidRDefault="00897826" w:rsidP="00897826">
      <w:pPr>
        <w:spacing w:line="210" w:lineRule="atLeast"/>
        <w:jc w:val="center"/>
        <w:rPr>
          <w:color w:val="365F91" w:themeColor="accent1" w:themeShade="BF"/>
        </w:rPr>
      </w:pPr>
      <w:r>
        <w:rPr>
          <w:color w:val="365F91" w:themeColor="accent1" w:themeShade="BF"/>
        </w:rPr>
        <w:t>Figure 4.4.2.1 –Able’s plug-ins being loaded</w:t>
      </w:r>
    </w:p>
    <w:p w14:paraId="651126A9" w14:textId="77777777" w:rsidR="00897826" w:rsidRDefault="00897826" w:rsidP="00781538">
      <w:pPr>
        <w:spacing w:line="210" w:lineRule="atLeast"/>
        <w:rPr>
          <w:color w:val="365F91" w:themeColor="accent1" w:themeShade="BF"/>
        </w:rPr>
      </w:pPr>
    </w:p>
    <w:p w14:paraId="744D5D7F" w14:textId="77777777" w:rsidR="00671F35" w:rsidRDefault="00671F35" w:rsidP="00781538">
      <w:pPr>
        <w:spacing w:line="210" w:lineRule="atLeast"/>
        <w:rPr>
          <w:color w:val="365F91" w:themeColor="accent1" w:themeShade="BF"/>
        </w:rPr>
      </w:pPr>
    </w:p>
    <w:p w14:paraId="5708B4B7" w14:textId="77777777" w:rsidR="00671F35" w:rsidRPr="00781538" w:rsidRDefault="00671F35" w:rsidP="00781538">
      <w:pPr>
        <w:spacing w:line="210" w:lineRule="atLeast"/>
        <w:rPr>
          <w:color w:val="365F91" w:themeColor="accent1" w:themeShade="BF"/>
        </w:rPr>
      </w:pPr>
    </w:p>
    <w:p w14:paraId="05FACD2C" w14:textId="5E04311C" w:rsidR="00FE27F4" w:rsidRDefault="00FE27F4" w:rsidP="00FE27F4">
      <w:pPr>
        <w:pStyle w:val="Heading2"/>
        <w:rPr>
          <w:sz w:val="22"/>
        </w:rPr>
      </w:pPr>
      <w:r>
        <w:rPr>
          <w:sz w:val="22"/>
        </w:rPr>
        <w:lastRenderedPageBreak/>
        <w:t>4.4.3</w:t>
      </w:r>
      <w:r w:rsidRPr="000D3964">
        <w:rPr>
          <w:sz w:val="22"/>
        </w:rPr>
        <w:t xml:space="preserve"> </w:t>
      </w:r>
      <w:r>
        <w:rPr>
          <w:sz w:val="22"/>
        </w:rPr>
        <w:t>File tree</w:t>
      </w:r>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gramStart"/>
      <w:r>
        <w:rPr>
          <w:color w:val="365F91" w:themeColor="accent1" w:themeShade="BF"/>
        </w:rPr>
        <w:t>getFiles(</w:t>
      </w:r>
      <w:proofErr w:type="gramEnd"/>
      <w:r>
        <w:rPr>
          <w:color w:val="365F91" w:themeColor="accent1" w:themeShade="BF"/>
        </w:rPr>
        <w:t>) algorithm in flow chart form</w:t>
      </w:r>
    </w:p>
    <w:p w14:paraId="106B59D9" w14:textId="175E21AF" w:rsidR="00FA4636" w:rsidRDefault="00FA4636" w:rsidP="00FA4636">
      <w:r>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7BF9F476">
            <wp:extent cx="1257300" cy="1676400"/>
            <wp:effectExtent l="0" t="0" r="12700"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58642" cy="1678189"/>
                    </a:xfrm>
                    <a:prstGeom prst="rect">
                      <a:avLst/>
                    </a:prstGeom>
                    <a:noFill/>
                    <a:ln>
                      <a:noFill/>
                    </a:ln>
                  </pic:spPr>
                </pic:pic>
              </a:graphicData>
            </a:graphic>
          </wp:inline>
        </w:drawing>
      </w:r>
      <w:r>
        <w:rPr>
          <w:noProof/>
          <w:lang w:val="en-US" w:eastAsia="en-US"/>
        </w:rPr>
        <w:drawing>
          <wp:inline distT="0" distB="0" distL="0" distR="0" wp14:anchorId="23AFA977" wp14:editId="3776ADC7">
            <wp:extent cx="1233952" cy="1679905"/>
            <wp:effectExtent l="0" t="0" r="10795"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3952" cy="1679905"/>
                    </a:xfrm>
                    <a:prstGeom prst="rect">
                      <a:avLst/>
                    </a:prstGeom>
                    <a:noFill/>
                    <a:ln>
                      <a:noFill/>
                    </a:ln>
                  </pic:spPr>
                </pic:pic>
              </a:graphicData>
            </a:graphic>
          </wp:inline>
        </w:drawing>
      </w:r>
      <w:bookmarkStart w:id="26" w:name="_GoBack"/>
      <w:bookmarkEnd w:id="26"/>
    </w:p>
    <w:p w14:paraId="12D691C8" w14:textId="18189871" w:rsidR="00FA4636" w:rsidRPr="007567EB" w:rsidRDefault="00FA4636" w:rsidP="007567EB">
      <w:pPr>
        <w:spacing w:line="210" w:lineRule="atLeast"/>
        <w:jc w:val="center"/>
        <w:rPr>
          <w:color w:val="365F91" w:themeColor="accent1" w:themeShade="BF"/>
        </w:rPr>
      </w:pPr>
      <w:r>
        <w:rPr>
          <w:color w:val="365F91" w:themeColor="accent1" w:themeShade="BF"/>
        </w:rPr>
        <w:t>Figure 4.4.3.3 –Able’s file tree populated with documents folder</w:t>
      </w:r>
    </w:p>
    <w:p w14:paraId="260FFADE" w14:textId="7B9C112B" w:rsidR="00B47021" w:rsidRDefault="00D626B3" w:rsidP="00D032DD">
      <w:pPr>
        <w:pStyle w:val="Heading2"/>
      </w:pPr>
      <w:bookmarkStart w:id="27" w:name="_Toc321063897"/>
      <w:r>
        <w:lastRenderedPageBreak/>
        <w:t>4</w:t>
      </w:r>
      <w:r w:rsidR="002476E0">
        <w:t>.5</w:t>
      </w:r>
      <w:r w:rsidR="00CA6276">
        <w:t xml:space="preserve"> Testing</w:t>
      </w:r>
      <w:bookmarkEnd w:id="27"/>
      <w:r w:rsidR="00CA6276">
        <w:t xml:space="preserve"> </w:t>
      </w:r>
    </w:p>
    <w:p w14:paraId="0F828448" w14:textId="34391142" w:rsidR="009E4C0F" w:rsidRDefault="003C2517" w:rsidP="006F3ED9">
      <w:r>
        <w:t>Parasoft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093C3733" w14:textId="079B79FF" w:rsidR="00391EA2"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1F17880" w14:textId="77777777" w:rsidR="00391EA2" w:rsidRPr="00DA556F" w:rsidRDefault="00391EA2" w:rsidP="00391EA2">
      <w:pPr>
        <w:spacing w:line="210" w:lineRule="atLeast"/>
        <w:rPr>
          <w:color w:val="365F91" w:themeColor="accent1" w:themeShade="BF"/>
        </w:rPr>
      </w:pPr>
    </w:p>
    <w:p w14:paraId="568A94E0" w14:textId="47A7770E" w:rsidR="00DA556F" w:rsidRPr="000D3964" w:rsidRDefault="00D626B3" w:rsidP="00D032DD">
      <w:pPr>
        <w:pStyle w:val="Heading2"/>
        <w:rPr>
          <w:sz w:val="22"/>
        </w:rPr>
      </w:pPr>
      <w:bookmarkStart w:id="28" w:name="_Toc321063898"/>
      <w:r>
        <w:rPr>
          <w:sz w:val="22"/>
        </w:rPr>
        <w:t>4</w:t>
      </w:r>
      <w:r w:rsidR="00253918" w:rsidRPr="000D3964">
        <w:rPr>
          <w:sz w:val="22"/>
        </w:rPr>
        <w:t>.</w:t>
      </w:r>
      <w:r w:rsidR="002476E0">
        <w:rPr>
          <w:sz w:val="22"/>
        </w:rPr>
        <w:t>5</w:t>
      </w:r>
      <w:r w:rsidR="00253918" w:rsidRPr="000D3964">
        <w:rPr>
          <w:sz w:val="22"/>
        </w:rPr>
        <w:t>.1 Unit testing</w:t>
      </w:r>
      <w:bookmarkEnd w:id="28"/>
      <w:r w:rsidR="00253918" w:rsidRPr="000D3964">
        <w:rPr>
          <w:sz w:val="22"/>
        </w:rPr>
        <w:t xml:space="preserve"> </w:t>
      </w:r>
    </w:p>
    <w:p w14:paraId="50DC0383" w14:textId="3B9E191A" w:rsidR="00391EA2" w:rsidRDefault="009338E6" w:rsidP="005C26D0">
      <w:r>
        <w:t>All unit tests were</w:t>
      </w:r>
      <w:r w:rsidR="00DA556F">
        <w:t xml:space="preserve"> handled on the MacBook air machine with the El Capitan operating system (see Table 3.4)</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3B35BE2E" w14:textId="77777777" w:rsidR="006215E6" w:rsidRPr="00CA6276" w:rsidRDefault="006215E6"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lastRenderedPageBreak/>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F314DB" w:rsidRDefault="00081E0C" w:rsidP="00F314DB">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Num</w:t>
            </w:r>
            <w:r w:rsidR="00081E0C">
              <w:rPr>
                <w:rFonts w:ascii="Calibri" w:eastAsia="Times New Roman" w:hAnsi="Calibri" w:cs="Times New Roman"/>
                <w:color w:val="000000"/>
                <w:sz w:val="24"/>
                <w:szCs w:val="24"/>
                <w:lang w:eastAsia="en-US"/>
              </w:rPr>
              <w:t>ber</w:t>
            </w:r>
            <w:r w:rsidRPr="00F314DB">
              <w:rPr>
                <w:rFonts w:ascii="Calibri" w:eastAsia="Times New Roman" w:hAnsi="Calibri" w:cs="Times New Roman"/>
                <w:color w:val="000000"/>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Time (</w:t>
            </w:r>
            <w:proofErr w:type="spellStart"/>
            <w:r w:rsidRPr="00F314DB">
              <w:rPr>
                <w:rFonts w:ascii="Calibri" w:eastAsia="Times New Roman" w:hAnsi="Calibri" w:cs="Times New Roman"/>
                <w:color w:val="000000"/>
                <w:sz w:val="24"/>
                <w:szCs w:val="24"/>
                <w:lang w:eastAsia="en-US"/>
              </w:rPr>
              <w:t>ms</w:t>
            </w:r>
            <w:proofErr w:type="spellEnd"/>
            <w:r w:rsidRPr="00F314DB">
              <w:rPr>
                <w:rFonts w:ascii="Calibri" w:eastAsia="Times New Roman" w:hAnsi="Calibri" w:cs="Times New Roman"/>
                <w:color w:val="000000"/>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1929C629" w:rsidR="004C38FE" w:rsidRPr="004C38FE" w:rsidRDefault="00406A45" w:rsidP="00406A45">
      <w:r>
        <w:t xml:space="preserve">Another important process that is required by able is the ability to load entire project directories into the </w:t>
      </w:r>
      <w:r w:rsidR="0063319C">
        <w:t>project manager tree view</w:t>
      </w:r>
      <w:r>
        <w:t xml:space="preserve">. Here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27F3D338" w14:textId="77777777" w:rsidR="00FB2C33" w:rsidRDefault="00FB2C33" w:rsidP="000B2281">
      <w:pPr>
        <w:sectPr w:rsidR="00FB2C33" w:rsidSect="003A7AB9">
          <w:headerReference w:type="default" r:id="rId77"/>
          <w:pgSz w:w="11906" w:h="16838"/>
          <w:pgMar w:top="1361" w:right="1440" w:bottom="1361" w:left="1440" w:header="708" w:footer="708" w:gutter="0"/>
          <w:cols w:space="708"/>
          <w:docGrid w:linePitch="360"/>
        </w:sectPr>
      </w:pPr>
    </w:p>
    <w:p w14:paraId="4A428706" w14:textId="6891999F" w:rsidR="000E72A3" w:rsidRDefault="00185E51" w:rsidP="000E72A3">
      <w:pPr>
        <w:pStyle w:val="Heading1"/>
        <w:ind w:firstLine="720"/>
      </w:pPr>
      <w:bookmarkStart w:id="29" w:name="_Toc321063899"/>
      <w:r>
        <w:lastRenderedPageBreak/>
        <w:t>5</w:t>
      </w:r>
      <w:r w:rsidR="00CF0113">
        <w:t xml:space="preserve">. </w:t>
      </w:r>
      <w:r w:rsidR="000B2281">
        <w:t>Task List</w:t>
      </w:r>
      <w:bookmarkEnd w:id="29"/>
    </w:p>
    <w:p w14:paraId="098E03EC" w14:textId="2B5EDD9B" w:rsidR="00D34E33" w:rsidRPr="002D2984" w:rsidRDefault="00185E51" w:rsidP="00097B9E">
      <w:pPr>
        <w:pStyle w:val="Heading2"/>
      </w:pPr>
      <w:bookmarkStart w:id="30" w:name="_Toc321063900"/>
      <w:r>
        <w:t>5</w:t>
      </w:r>
      <w:r w:rsidR="00D34E33">
        <w:t>.1 Personal task list</w:t>
      </w:r>
      <w:bookmarkEnd w:id="30"/>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491CEA" w14:paraId="1F873099" w14:textId="77777777" w:rsidTr="00494B3E">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2A85C12" w14:textId="65EA7FBE" w:rsidR="00491CEA" w:rsidRPr="00240C9B" w:rsidRDefault="00491CEA" w:rsidP="00491CEA">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FE10065" w14:textId="7E8BE0CD" w:rsidR="00491CEA" w:rsidRPr="00240C9B" w:rsidRDefault="00491CEA" w:rsidP="00491CEA">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73E9A66" w14:textId="77777777" w:rsidR="00491CEA" w:rsidRDefault="00491CEA" w:rsidP="00491CEA">
            <w:pPr>
              <w:pStyle w:val="ListParagraph"/>
              <w:spacing w:line="210" w:lineRule="atLeast"/>
              <w:ind w:left="0"/>
              <w:jc w:val="center"/>
              <w:rPr>
                <w:color w:val="FFFFFF" w:themeColor="background1"/>
              </w:rPr>
            </w:pPr>
            <w:r>
              <w:rPr>
                <w:color w:val="FFFFFF" w:themeColor="background1"/>
              </w:rPr>
              <w:t>Duration</w:t>
            </w:r>
          </w:p>
          <w:p w14:paraId="35D90539" w14:textId="17B61C50" w:rsidR="00491CEA" w:rsidRPr="00240C9B" w:rsidRDefault="00491CEA" w:rsidP="00491CEA">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90336F9" w14:textId="20360262" w:rsidR="00491CEA" w:rsidRPr="00240C9B" w:rsidRDefault="00491CEA" w:rsidP="00491CEA">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9F6C888" w14:textId="3C281412" w:rsidR="00491CEA" w:rsidRPr="00240C9B" w:rsidRDefault="00491CEA" w:rsidP="00491CEA">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380E8167" w14:textId="5CD9C167" w:rsidR="00491CEA" w:rsidRPr="00240C9B" w:rsidRDefault="00491CEA" w:rsidP="00491CEA">
            <w:pPr>
              <w:pStyle w:val="ListParagraph"/>
              <w:spacing w:line="210" w:lineRule="atLeast"/>
              <w:ind w:left="0"/>
              <w:jc w:val="center"/>
              <w:rPr>
                <w:color w:val="FFFFFF" w:themeColor="background1"/>
              </w:rPr>
            </w:pPr>
            <w:r>
              <w:rPr>
                <w:color w:val="FFFFFF" w:themeColor="background1"/>
              </w:rPr>
              <w:t>Notes</w:t>
            </w:r>
          </w:p>
        </w:tc>
      </w:tr>
      <w:tr w:rsidR="00491CEA" w14:paraId="3AA3B43C" w14:textId="77777777" w:rsidTr="003E4AA0">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06031CE" w14:textId="063C9769" w:rsidR="00491CEA" w:rsidRDefault="00491CEA" w:rsidP="00491CEA">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563659C" w14:textId="0A0BEE90" w:rsidR="00491CEA" w:rsidRPr="00491CEA" w:rsidRDefault="00491CEA" w:rsidP="00491CEA">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13DC6DE" w14:textId="15801FD8"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A033180" w14:textId="0DE62F6F"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01</w:t>
            </w:r>
            <w:r w:rsidR="0071753E" w:rsidRPr="0071753E">
              <w:rPr>
                <w:color w:val="0D0D0D" w:themeColor="text1" w:themeTint="F2"/>
              </w:rPr>
              <w:t>/10/2015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78EE946" w14:textId="5E14EE42" w:rsidR="00491CEA" w:rsidRPr="0071753E" w:rsidRDefault="0071753E" w:rsidP="00491CEA">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3C8E5019" w14:textId="08179170" w:rsidR="00491CEA" w:rsidRDefault="00491CEA" w:rsidP="00491CEA">
            <w:pPr>
              <w:pStyle w:val="ListParagraph"/>
              <w:spacing w:line="210" w:lineRule="atLeast"/>
              <w:ind w:left="0"/>
              <w:jc w:val="center"/>
              <w:rPr>
                <w:color w:val="000000" w:themeColor="text1"/>
              </w:rPr>
            </w:pPr>
          </w:p>
        </w:tc>
      </w:tr>
      <w:tr w:rsidR="00C01FF2" w14:paraId="3B118C8D" w14:textId="77777777" w:rsidTr="00F503A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919B248" w14:textId="15DD784C" w:rsidR="00C01FF2" w:rsidRDefault="00494B3E" w:rsidP="00491CEA">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D97841" w14:textId="2834ABF3" w:rsidR="00C01FF2" w:rsidRPr="00491CEA" w:rsidRDefault="00494B3E" w:rsidP="00494B3E">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6E73871" w14:textId="1C0B9C14" w:rsidR="00C01FF2" w:rsidRPr="0071753E" w:rsidRDefault="00494B3E" w:rsidP="00494B3E">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6D374A" w14:textId="3530A936" w:rsidR="00C01FF2" w:rsidRPr="0071753E" w:rsidRDefault="00494B3E" w:rsidP="00494B3E">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BEF15D6" w14:textId="28F56C04" w:rsidR="00C01FF2" w:rsidRPr="0071753E" w:rsidRDefault="00494B3E" w:rsidP="00491CEA">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9512CC2" w14:textId="77777777" w:rsidR="00494B3E" w:rsidRDefault="00494B3E" w:rsidP="00491CEA">
            <w:pPr>
              <w:pStyle w:val="ListParagraph"/>
              <w:spacing w:line="210" w:lineRule="atLeast"/>
              <w:ind w:left="0"/>
              <w:jc w:val="center"/>
              <w:rPr>
                <w:color w:val="000000" w:themeColor="text1"/>
              </w:rPr>
            </w:pPr>
          </w:p>
          <w:p w14:paraId="3E256146" w14:textId="197BB165" w:rsidR="00C01FF2" w:rsidRDefault="00494B3E" w:rsidP="00491CEA">
            <w:pPr>
              <w:pStyle w:val="ListParagraph"/>
              <w:spacing w:line="210" w:lineRule="atLeast"/>
              <w:ind w:left="0"/>
              <w:jc w:val="center"/>
              <w:rPr>
                <w:color w:val="000000" w:themeColor="text1"/>
              </w:rPr>
            </w:pPr>
            <w:r>
              <w:rPr>
                <w:color w:val="000000" w:themeColor="text1"/>
              </w:rPr>
              <w:t>Lectures continue until exam revision begins</w:t>
            </w:r>
          </w:p>
        </w:tc>
      </w:tr>
      <w:tr w:rsidR="00491CEA" w14:paraId="009D1637" w14:textId="77777777" w:rsidTr="003E4AA0">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354643E1" w14:textId="39D29AE2" w:rsidR="00491CEA" w:rsidRDefault="00494B3E" w:rsidP="00491CEA">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63A6DFA9" w14:textId="07B551A9"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3DF36D5" w14:textId="4B6C9BF1"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473416" w14:textId="5165FB9C"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7A61E5D" w14:textId="0B4AE768"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5567865E" w14:textId="77777777" w:rsidR="0071753E" w:rsidRDefault="0071753E" w:rsidP="00491CEA">
            <w:pPr>
              <w:pStyle w:val="ListParagraph"/>
              <w:spacing w:line="210" w:lineRule="atLeast"/>
              <w:ind w:left="0"/>
              <w:jc w:val="center"/>
              <w:rPr>
                <w:color w:val="000000" w:themeColor="text1"/>
              </w:rPr>
            </w:pPr>
          </w:p>
          <w:p w14:paraId="32BFBC07" w14:textId="67EA102E" w:rsidR="00491CEA" w:rsidRDefault="00491CEA" w:rsidP="00491CEA">
            <w:pPr>
              <w:pStyle w:val="ListParagraph"/>
              <w:spacing w:line="210" w:lineRule="atLeast"/>
              <w:ind w:left="0"/>
              <w:jc w:val="center"/>
              <w:rPr>
                <w:color w:val="000000" w:themeColor="text1"/>
              </w:rPr>
            </w:pPr>
          </w:p>
        </w:tc>
      </w:tr>
      <w:tr w:rsidR="00491CEA" w:rsidRPr="00C01FF2" w14:paraId="79A3F301" w14:textId="77777777" w:rsidTr="003E4AA0">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569DBE7" w14:textId="2F5DF6E2" w:rsidR="00491CEA" w:rsidRDefault="00494B3E" w:rsidP="00491CEA">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6925EEEE" w14:textId="06BE78F4" w:rsidR="00491CEA" w:rsidRPr="00C01FF2" w:rsidRDefault="0071753E" w:rsidP="00491CEA">
            <w:pPr>
              <w:pStyle w:val="ListParagraph"/>
              <w:spacing w:line="210" w:lineRule="atLeast"/>
              <w:ind w:left="0"/>
              <w:jc w:val="center"/>
              <w:rPr>
                <w:color w:val="00B050"/>
              </w:rPr>
            </w:pPr>
            <w:r w:rsidRPr="00C01FF2">
              <w:rPr>
                <w:color w:val="0D0D0D" w:themeColor="text1" w:themeTint="F2"/>
              </w:rPr>
              <w:t>08341, 08348,08338 Revision</w:t>
            </w:r>
            <w:r w:rsidR="00207D84">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F4C06C6" w14:textId="25E26AE7"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2ACC813" w14:textId="352B5812"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9845B57" w14:textId="5ADE86B3" w:rsidR="00491CEA" w:rsidRPr="00C01FF2" w:rsidRDefault="00C01FF2" w:rsidP="00491CEA">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1B3612E" w14:textId="18388759" w:rsidR="00491CEA" w:rsidRPr="00C01FF2" w:rsidRDefault="00491CEA" w:rsidP="00491CEA">
            <w:pPr>
              <w:pStyle w:val="ListParagraph"/>
              <w:spacing w:line="210" w:lineRule="atLeast"/>
              <w:ind w:left="0"/>
              <w:jc w:val="center"/>
              <w:rPr>
                <w:color w:val="000000" w:themeColor="text1"/>
              </w:rPr>
            </w:pPr>
          </w:p>
        </w:tc>
      </w:tr>
      <w:tr w:rsidR="00C01FF2" w:rsidRPr="00C01FF2" w14:paraId="7196A1F3" w14:textId="77777777" w:rsidTr="000E72A3">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0066F370" w14:textId="299EB7F7"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895B335" w14:textId="6FFD0C8D"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7208AF7A" w14:textId="49045A9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240BE84" w14:textId="4714473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D9AB8B" w14:textId="77777777" w:rsidR="00C01FF2" w:rsidRPr="00C01FF2" w:rsidRDefault="00C01FF2" w:rsidP="00491CEA">
            <w:pPr>
              <w:pStyle w:val="ListParagraph"/>
              <w:spacing w:line="210" w:lineRule="atLeast"/>
              <w:ind w:left="0"/>
              <w:jc w:val="center"/>
              <w:rPr>
                <w:color w:val="FFFFFF" w:themeColor="background1"/>
              </w:rPr>
            </w:pPr>
          </w:p>
        </w:tc>
      </w:tr>
      <w:tr w:rsidR="00C91D21" w:rsidRPr="00C01FF2" w14:paraId="7C139C12" w14:textId="77777777" w:rsidTr="003E4AA0">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C94BDBA" w14:textId="0C5402E4" w:rsidR="00C91D21" w:rsidRPr="00C91D21" w:rsidRDefault="00C91D21" w:rsidP="00491CEA">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DC435F6" w14:textId="17DC5124"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B5729F5" w14:textId="1EA083A1"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9F18522" w14:textId="2295927C"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8D16D6" w14:textId="435F2187"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A219C54" w14:textId="77777777" w:rsidR="00C91D21" w:rsidRDefault="00C91D21" w:rsidP="00491CEA">
            <w:pPr>
              <w:pStyle w:val="ListParagraph"/>
              <w:spacing w:line="210" w:lineRule="atLeast"/>
              <w:ind w:left="0"/>
              <w:jc w:val="center"/>
              <w:rPr>
                <w:color w:val="262626" w:themeColor="text1" w:themeTint="D9"/>
              </w:rPr>
            </w:pPr>
          </w:p>
          <w:p w14:paraId="6CB1CD08" w14:textId="767742F1"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207D84" w:rsidRPr="00C01FF2" w14:paraId="70EB26D7" w14:textId="77777777" w:rsidTr="000E72A3">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2C73EA3A" w14:textId="1C19FF33" w:rsidR="00207D84" w:rsidRPr="00207D84" w:rsidRDefault="00207D84" w:rsidP="00C91D21">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5ED6EDC" w14:textId="2C601095" w:rsidR="00207D84" w:rsidRPr="00207D84" w:rsidRDefault="00207D84" w:rsidP="00C91D21">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0C2EC2D" w14:textId="7C6901C9" w:rsidR="00207D84" w:rsidRPr="00207D84" w:rsidRDefault="00207D84" w:rsidP="00491CEA">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0EB56BC" w14:textId="63767E2B" w:rsidR="00207D84" w:rsidRPr="00207D84" w:rsidRDefault="00207D84" w:rsidP="00491CEA">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1F6B42B7" w14:textId="77777777" w:rsidR="00207D84" w:rsidRPr="00207D84" w:rsidRDefault="00207D84" w:rsidP="00491CEA">
            <w:pPr>
              <w:pStyle w:val="ListParagraph"/>
              <w:spacing w:line="210" w:lineRule="atLeast"/>
              <w:ind w:left="0"/>
              <w:jc w:val="center"/>
              <w:rPr>
                <w:color w:val="FFFFFF" w:themeColor="background1"/>
              </w:rPr>
            </w:pPr>
          </w:p>
        </w:tc>
      </w:tr>
      <w:tr w:rsidR="00207D84" w:rsidRPr="00C01FF2" w14:paraId="1867FE8D" w14:textId="77777777" w:rsidTr="003E4AA0">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B2A453C" w14:textId="0F0D585E" w:rsidR="00207D84" w:rsidRDefault="00CA57D3" w:rsidP="00491CEA">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FAEFFF0" w14:textId="689D2603" w:rsidR="00207D84" w:rsidRDefault="00207D84" w:rsidP="00C91D21">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9D7ED2" w14:textId="1361B4D0" w:rsidR="00207D84" w:rsidRDefault="00207D84" w:rsidP="00491CEA">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16EF98" w14:textId="75A6E7B6" w:rsidR="00207D84" w:rsidRDefault="00207D84" w:rsidP="00491CEA">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AF261A0" w14:textId="6BFA1FE8" w:rsidR="00207D84" w:rsidRDefault="00207D84" w:rsidP="00491CEA">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F9814EF" w14:textId="77777777" w:rsidR="00207D84" w:rsidRDefault="00207D84" w:rsidP="00491CEA">
            <w:pPr>
              <w:pStyle w:val="ListParagraph"/>
              <w:spacing w:line="210" w:lineRule="atLeast"/>
              <w:ind w:left="0"/>
              <w:jc w:val="center"/>
              <w:rPr>
                <w:color w:val="262626" w:themeColor="text1" w:themeTint="D9"/>
              </w:rPr>
            </w:pPr>
          </w:p>
        </w:tc>
      </w:tr>
      <w:tr w:rsidR="00C91D21" w:rsidRPr="00C01FF2" w14:paraId="4BAD9AA7" w14:textId="77777777" w:rsidTr="00F503A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530E387C" w14:textId="43CB6A68" w:rsidR="00C91D21" w:rsidRPr="00C91D21" w:rsidRDefault="00CA57D3" w:rsidP="00491CEA">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399C5AF" w14:textId="5432CCFB" w:rsid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Revision</w:t>
            </w:r>
            <w:r w:rsidR="00207D84">
              <w:rPr>
                <w:color w:val="262626" w:themeColor="text1" w:themeTint="D9"/>
              </w:rPr>
              <w:t xml:space="preserve">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41C635" w14:textId="08D92047" w:rsidR="00C91D21" w:rsidRDefault="00207D84" w:rsidP="00491CEA">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5DADDA" w14:textId="1CFE3FA7" w:rsid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7E372CA" w14:textId="60DCA130" w:rsidR="00C91D21" w:rsidRDefault="00C91D21" w:rsidP="00491CEA">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E4E53E8" w14:textId="77777777" w:rsidR="00C91D21" w:rsidRDefault="00C91D21" w:rsidP="00491CEA">
            <w:pPr>
              <w:pStyle w:val="ListParagraph"/>
              <w:spacing w:line="210" w:lineRule="atLeast"/>
              <w:ind w:left="0"/>
              <w:jc w:val="center"/>
              <w:rPr>
                <w:color w:val="262626" w:themeColor="text1" w:themeTint="D9"/>
              </w:rPr>
            </w:pPr>
          </w:p>
          <w:p w14:paraId="7BB78D1D" w14:textId="1DF5D66E" w:rsidR="00F503AF" w:rsidRDefault="00F503AF" w:rsidP="00491CEA">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65B77A02" w14:textId="77777777" w:rsidR="003E4AA0" w:rsidRDefault="003E4AA0" w:rsidP="003E4AA0">
      <w:pPr>
        <w:pStyle w:val="ListParagraph"/>
        <w:spacing w:before="100" w:beforeAutospacing="1" w:after="120"/>
        <w:ind w:left="1635"/>
        <w:rPr>
          <w:b/>
          <w:bCs/>
          <w:color w:val="365F91" w:themeColor="accent1" w:themeShade="BF"/>
        </w:rPr>
      </w:pPr>
    </w:p>
    <w:p w14:paraId="3F3A4FF9" w14:textId="77777777" w:rsidR="003E4AA0" w:rsidRPr="003E4AA0" w:rsidRDefault="003E4AA0" w:rsidP="003E4AA0">
      <w:pPr>
        <w:spacing w:before="100" w:beforeAutospacing="1" w:after="120"/>
        <w:ind w:left="1275"/>
        <w:rPr>
          <w:b/>
          <w:bCs/>
          <w:color w:val="365F91" w:themeColor="accent1" w:themeShade="BF"/>
        </w:rPr>
      </w:pPr>
    </w:p>
    <w:p w14:paraId="60BB87ED" w14:textId="4A463DEF" w:rsidR="00D34E33" w:rsidRPr="002D2984" w:rsidRDefault="00185E51" w:rsidP="00097B9E">
      <w:pPr>
        <w:pStyle w:val="Heading2"/>
      </w:pPr>
      <w:bookmarkStart w:id="31" w:name="_Toc321063901"/>
      <w:r>
        <w:lastRenderedPageBreak/>
        <w:t>5</w:t>
      </w:r>
      <w:r w:rsidR="00D34E33">
        <w:t>.2 Project task list</w:t>
      </w:r>
      <w:bookmarkEnd w:id="31"/>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E72A3" w14:paraId="7F568FF0" w14:textId="77777777" w:rsidTr="00894C13">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24785F9"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CEB6A83"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620140" w14:textId="77777777" w:rsidR="000E72A3" w:rsidRDefault="000E72A3" w:rsidP="000E72A3">
            <w:pPr>
              <w:pStyle w:val="ListParagraph"/>
              <w:spacing w:line="210" w:lineRule="atLeast"/>
              <w:ind w:left="0"/>
              <w:jc w:val="center"/>
              <w:rPr>
                <w:color w:val="FFFFFF" w:themeColor="background1"/>
              </w:rPr>
            </w:pPr>
            <w:r>
              <w:rPr>
                <w:color w:val="FFFFFF" w:themeColor="background1"/>
              </w:rPr>
              <w:t>Duration</w:t>
            </w:r>
          </w:p>
          <w:p w14:paraId="20D6D00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BF7D6A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DF31918"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2165F66"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Notes</w:t>
            </w:r>
          </w:p>
        </w:tc>
      </w:tr>
      <w:tr w:rsidR="000E72A3" w14:paraId="08388C73" w14:textId="77777777" w:rsidTr="00894C13">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6DCD9C2" w14:textId="77777777" w:rsidR="000E72A3" w:rsidRDefault="000E72A3" w:rsidP="000E72A3">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19AACC9" w14:textId="77777777" w:rsidR="000E72A3" w:rsidRPr="00491CEA" w:rsidRDefault="000E72A3" w:rsidP="000E72A3">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35E37589"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220CC6D"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F4F729F"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5ED35DF" w14:textId="77777777" w:rsidR="000E72A3" w:rsidRDefault="000E72A3" w:rsidP="000E72A3">
            <w:pPr>
              <w:pStyle w:val="ListParagraph"/>
              <w:spacing w:line="210" w:lineRule="atLeast"/>
              <w:ind w:left="0"/>
              <w:jc w:val="center"/>
              <w:rPr>
                <w:color w:val="000000" w:themeColor="text1"/>
              </w:rPr>
            </w:pPr>
          </w:p>
        </w:tc>
      </w:tr>
      <w:tr w:rsidR="000E72A3" w14:paraId="4FEC8DAE" w14:textId="77777777" w:rsidTr="00894C13">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C70C27C" w14:textId="77777777" w:rsidR="000E72A3" w:rsidRDefault="000E72A3" w:rsidP="000E72A3">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E1FD6B" w14:textId="77777777" w:rsidR="000E72A3" w:rsidRPr="00491CEA" w:rsidRDefault="000E72A3" w:rsidP="000E72A3">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4C3BAC6"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3E1340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195617C"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AC99867" w14:textId="77777777" w:rsidR="000E72A3" w:rsidRDefault="000E72A3" w:rsidP="000E72A3">
            <w:pPr>
              <w:pStyle w:val="ListParagraph"/>
              <w:spacing w:line="210" w:lineRule="atLeast"/>
              <w:ind w:left="0"/>
              <w:jc w:val="center"/>
              <w:rPr>
                <w:color w:val="000000" w:themeColor="text1"/>
              </w:rPr>
            </w:pPr>
          </w:p>
          <w:p w14:paraId="22E896C3" w14:textId="74C3A284" w:rsidR="000E72A3" w:rsidRDefault="00894C13" w:rsidP="00894C13">
            <w:pPr>
              <w:pStyle w:val="ListParagraph"/>
              <w:spacing w:line="210" w:lineRule="atLeast"/>
              <w:ind w:left="0"/>
              <w:jc w:val="center"/>
              <w:rPr>
                <w:color w:val="000000" w:themeColor="text1"/>
              </w:rPr>
            </w:pPr>
            <w:r>
              <w:rPr>
                <w:color w:val="000000" w:themeColor="text1"/>
              </w:rPr>
              <w:t>All development processes</w:t>
            </w:r>
          </w:p>
        </w:tc>
      </w:tr>
      <w:tr w:rsidR="000E72A3" w14:paraId="5BDEA9F1" w14:textId="77777777" w:rsidTr="00894C13">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41043A0E" w14:textId="77777777" w:rsidR="000E72A3" w:rsidRDefault="000E72A3" w:rsidP="000E72A3">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5A340FDD"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5176E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24AC7FE"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E739D5"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6A2830F" w14:textId="77777777" w:rsidR="000E72A3" w:rsidRDefault="000E72A3" w:rsidP="000E72A3">
            <w:pPr>
              <w:pStyle w:val="ListParagraph"/>
              <w:spacing w:line="210" w:lineRule="atLeast"/>
              <w:ind w:left="0"/>
              <w:jc w:val="center"/>
              <w:rPr>
                <w:color w:val="000000" w:themeColor="text1"/>
              </w:rPr>
            </w:pPr>
          </w:p>
          <w:p w14:paraId="638AB8C1" w14:textId="77777777" w:rsidR="000E72A3" w:rsidRDefault="000E72A3" w:rsidP="000E72A3">
            <w:pPr>
              <w:pStyle w:val="ListParagraph"/>
              <w:spacing w:line="210" w:lineRule="atLeast"/>
              <w:ind w:left="0"/>
              <w:jc w:val="center"/>
              <w:rPr>
                <w:color w:val="000000" w:themeColor="text1"/>
              </w:rPr>
            </w:pPr>
          </w:p>
        </w:tc>
      </w:tr>
      <w:tr w:rsidR="000E72A3" w:rsidRPr="00C01FF2" w14:paraId="0DC341F0"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82A56A0" w14:textId="77777777" w:rsidR="000E72A3" w:rsidRDefault="000E72A3" w:rsidP="000E72A3">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5B49E3F5" w14:textId="77777777" w:rsidR="000E72A3" w:rsidRPr="00C01FF2" w:rsidRDefault="000E72A3" w:rsidP="000E72A3">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BB11CF" w14:textId="77777777" w:rsidR="000E72A3" w:rsidRPr="00C01FF2" w:rsidRDefault="000E72A3" w:rsidP="000E72A3">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FA709F0" w14:textId="77777777" w:rsidR="000E72A3" w:rsidRPr="00C01FF2" w:rsidRDefault="000E72A3" w:rsidP="000E72A3">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530EC" w14:textId="77777777" w:rsidR="000E72A3" w:rsidRPr="00C01FF2" w:rsidRDefault="000E72A3" w:rsidP="000E72A3">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1A2CDEF" w14:textId="77777777" w:rsidR="000E72A3" w:rsidRPr="00C01FF2" w:rsidRDefault="000E72A3" w:rsidP="000E72A3">
            <w:pPr>
              <w:pStyle w:val="ListParagraph"/>
              <w:spacing w:line="210" w:lineRule="atLeast"/>
              <w:ind w:left="0"/>
              <w:jc w:val="center"/>
              <w:rPr>
                <w:color w:val="000000" w:themeColor="text1"/>
              </w:rPr>
            </w:pPr>
          </w:p>
        </w:tc>
      </w:tr>
      <w:tr w:rsidR="000E72A3" w:rsidRPr="00C01FF2" w14:paraId="15532528"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16C54E43"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A580B0D"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ACB9BB"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35E03C4"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C33EF6" w14:textId="77777777" w:rsidR="000E72A3" w:rsidRPr="00C01FF2" w:rsidRDefault="000E72A3" w:rsidP="000E72A3">
            <w:pPr>
              <w:pStyle w:val="ListParagraph"/>
              <w:spacing w:line="210" w:lineRule="atLeast"/>
              <w:ind w:left="0"/>
              <w:jc w:val="center"/>
              <w:rPr>
                <w:color w:val="FFFFFF" w:themeColor="background1"/>
              </w:rPr>
            </w:pPr>
          </w:p>
        </w:tc>
      </w:tr>
      <w:tr w:rsidR="000E72A3" w:rsidRPr="00C01FF2" w14:paraId="1C2797CD"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1C53571" w14:textId="77777777" w:rsidR="000E72A3" w:rsidRPr="00C91D21" w:rsidRDefault="000E72A3" w:rsidP="000E72A3">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59FF595"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49D448D"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5B8C98"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32D85FA"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5D1C962" w14:textId="1B199B9F" w:rsidR="000E72A3" w:rsidRPr="00C91D21" w:rsidRDefault="000E72A3" w:rsidP="003E4AA0">
            <w:pPr>
              <w:pStyle w:val="ListParagraph"/>
              <w:spacing w:line="210" w:lineRule="atLeast"/>
              <w:ind w:left="0"/>
              <w:rPr>
                <w:color w:val="262626" w:themeColor="text1" w:themeTint="D9"/>
              </w:rPr>
            </w:pPr>
          </w:p>
        </w:tc>
      </w:tr>
      <w:tr w:rsidR="000E72A3" w:rsidRPr="00C01FF2" w14:paraId="720DBD97"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5F74A8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F3A3B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FDD836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078028"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ACC41A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9000D5E"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48388BCF"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42F4005"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3B7C48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BFB382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A6D49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E3762C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DD53AA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04A538BE"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C586E4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78C3B3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9C9870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4CDDC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E5A9EF"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3B512F5"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2C6494AC"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517E8EB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F34E294"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5681"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B346DC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65634540" w14:textId="77777777" w:rsidR="000E72A3" w:rsidRPr="00207D84" w:rsidRDefault="000E72A3" w:rsidP="000E72A3">
            <w:pPr>
              <w:pStyle w:val="ListParagraph"/>
              <w:spacing w:line="210" w:lineRule="atLeast"/>
              <w:ind w:left="0"/>
              <w:jc w:val="center"/>
              <w:rPr>
                <w:color w:val="FFFFFF" w:themeColor="background1"/>
              </w:rPr>
            </w:pPr>
          </w:p>
        </w:tc>
      </w:tr>
      <w:tr w:rsidR="000E72A3" w:rsidRPr="00C01FF2" w14:paraId="74037738"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9A85DF5"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940D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A8705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0EA67F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A419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16392C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188F9604"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4019AC0"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9A97E3"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1C194A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A71164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6F5C94"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6E3F96F8"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74CF3E6D"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577ADCE9"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79BF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A4DD8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BD252E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EC3A59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2B354F6"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5DBDB25A" w14:textId="77777777" w:rsidTr="00894C13">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D9ACC5D"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9EF3D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FE243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C08EB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303E4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5D0FE6F" w14:textId="77777777" w:rsidR="000E72A3" w:rsidRDefault="000E72A3" w:rsidP="000E72A3">
            <w:pPr>
              <w:pStyle w:val="ListParagraph"/>
              <w:spacing w:line="210" w:lineRule="atLeast"/>
              <w:ind w:left="0"/>
              <w:jc w:val="center"/>
              <w:rPr>
                <w:color w:val="262626" w:themeColor="text1" w:themeTint="D9"/>
              </w:rPr>
            </w:pPr>
          </w:p>
        </w:tc>
      </w:tr>
    </w:tbl>
    <w:p w14:paraId="4A1C8DE2" w14:textId="2957DB4E" w:rsidR="000B2281" w:rsidRDefault="000B2281" w:rsidP="00D1609D">
      <w:pPr>
        <w:pStyle w:val="NoSpacing"/>
      </w:pPr>
    </w:p>
    <w:p w14:paraId="4562DD3D" w14:textId="77777777" w:rsidR="004C38FE" w:rsidRDefault="004C38FE" w:rsidP="00D1609D">
      <w:pPr>
        <w:pStyle w:val="NoSpacing"/>
      </w:pPr>
    </w:p>
    <w:p w14:paraId="447BEBEC" w14:textId="6372C7AB" w:rsidR="000B2281" w:rsidRDefault="00185E51" w:rsidP="004C38FE">
      <w:pPr>
        <w:pStyle w:val="Heading2"/>
      </w:pPr>
      <w:bookmarkStart w:id="32" w:name="_Toc321063902"/>
      <w:r>
        <w:lastRenderedPageBreak/>
        <w:t>5.3 Time plan</w:t>
      </w:r>
      <w:bookmarkEnd w:id="32"/>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14"/>
        <w:gridCol w:w="101"/>
      </w:tblGrid>
      <w:tr w:rsidR="000B2281" w:rsidRPr="008B18C6" w14:paraId="59FC9CBA" w14:textId="77777777" w:rsidTr="00966191">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611687E3" w14:textId="77777777" w:rsidR="000B2281" w:rsidRPr="00DE1E6D" w:rsidRDefault="000B2281" w:rsidP="00690879">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3867F06C" w14:textId="77777777" w:rsidR="000B2281" w:rsidRPr="00DE1E6D" w:rsidRDefault="000B2281" w:rsidP="00690879">
            <w:pPr>
              <w:jc w:val="center"/>
              <w:rPr>
                <w:b/>
                <w:color w:val="FFFFFF" w:themeColor="background1"/>
                <w:sz w:val="18"/>
                <w:szCs w:val="18"/>
              </w:rPr>
            </w:pPr>
          </w:p>
        </w:tc>
        <w:tc>
          <w:tcPr>
            <w:tcW w:w="12804" w:type="dxa"/>
            <w:gridSpan w:val="34"/>
            <w:tcBorders>
              <w:left w:val="single" w:sz="4" w:space="0" w:color="1F497D" w:themeColor="text2"/>
              <w:right w:val="single" w:sz="4" w:space="0" w:color="1F497D" w:themeColor="text2"/>
            </w:tcBorders>
            <w:shd w:val="clear" w:color="auto" w:fill="365F91" w:themeFill="accent1" w:themeFillShade="BF"/>
            <w:vAlign w:val="center"/>
          </w:tcPr>
          <w:p w14:paraId="0B116FE1" w14:textId="77777777" w:rsidR="00F100C3" w:rsidRDefault="00F100C3" w:rsidP="00690879">
            <w:pPr>
              <w:jc w:val="center"/>
              <w:rPr>
                <w:b/>
                <w:sz w:val="18"/>
                <w:szCs w:val="18"/>
              </w:rPr>
            </w:pPr>
          </w:p>
          <w:p w14:paraId="067F3ABA" w14:textId="77777777" w:rsidR="000B2281" w:rsidRPr="008B18C6" w:rsidRDefault="000B2281" w:rsidP="00690879">
            <w:pPr>
              <w:jc w:val="center"/>
              <w:rPr>
                <w:b/>
                <w:sz w:val="18"/>
                <w:szCs w:val="18"/>
              </w:rPr>
            </w:pPr>
            <w:r w:rsidRPr="00DE1E6D">
              <w:rPr>
                <w:b/>
                <w:color w:val="FFFFFF" w:themeColor="background1"/>
                <w:sz w:val="18"/>
                <w:szCs w:val="18"/>
              </w:rPr>
              <w:t>University Calendar Weeks</w:t>
            </w:r>
          </w:p>
        </w:tc>
      </w:tr>
      <w:tr w:rsidR="00966191" w:rsidRPr="00157131" w14:paraId="0156E9E3" w14:textId="77777777" w:rsidTr="00966191">
        <w:trPr>
          <w:gridAfter w:val="1"/>
          <w:wAfter w:w="101" w:type="dxa"/>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4B157D63"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1278156F"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3DB0E54" w14:textId="77777777" w:rsidR="000B2281" w:rsidRPr="00DE1E6D" w:rsidRDefault="000B2281" w:rsidP="00690879">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C17F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468E8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CD5954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CC70E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150D6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0B062C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C9C92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D36AF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00C5F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B6980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5F3FAF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BEFEA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05801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0F783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0831CD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F51AB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0E154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553185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FD9896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778754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33713B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2FCD3F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5C54D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92F991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10F13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03312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81CB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671D3F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DDC7C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24612B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548756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35</w:t>
            </w:r>
          </w:p>
        </w:tc>
        <w:tc>
          <w:tcPr>
            <w:tcW w:w="414"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07CDE85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36</w:t>
            </w:r>
          </w:p>
        </w:tc>
      </w:tr>
      <w:tr w:rsidR="00F100C3" w:rsidRPr="008B18C6" w14:paraId="62D732C9" w14:textId="77777777" w:rsidTr="00966191">
        <w:trPr>
          <w:gridAfter w:val="1"/>
          <w:wAfter w:w="101" w:type="dxa"/>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E57573E"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7BAE50D" w14:textId="02E2B07F" w:rsidR="000B2281" w:rsidRPr="00DE1E6D" w:rsidRDefault="00D67877" w:rsidP="00FB4192">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F20EF2"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34310D"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94AC970"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51EC87F" w14:textId="3368F2FC" w:rsidR="000B2281" w:rsidRPr="008B18C6" w:rsidRDefault="00D67877" w:rsidP="00FB4192">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FE7EE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56A0A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5D3C5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E0DF7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EA07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229B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AC8AF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B6C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4C74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188DC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46A3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6B355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EA2C8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BB6D3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58E07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A7419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8D19D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247BD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AE8AF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160C9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E7F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92F97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79CCB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B0151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2640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9438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43BB0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69E011"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74C5C9AF" w14:textId="77777777" w:rsidR="000B2281" w:rsidRPr="008B18C6" w:rsidRDefault="000B2281" w:rsidP="00FB4192">
            <w:pPr>
              <w:jc w:val="center"/>
              <w:rPr>
                <w:sz w:val="18"/>
                <w:szCs w:val="18"/>
              </w:rPr>
            </w:pPr>
          </w:p>
        </w:tc>
      </w:tr>
      <w:tr w:rsidR="00F100C3" w:rsidRPr="008B18C6" w14:paraId="1FA9C4E9" w14:textId="77777777" w:rsidTr="00966191">
        <w:trPr>
          <w:gridAfter w:val="1"/>
          <w:wAfter w:w="101" w:type="dxa"/>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B931318"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450767B" w14:textId="498E1B2D" w:rsidR="00F40CD5" w:rsidRPr="00DE1E6D" w:rsidRDefault="00F40CD5" w:rsidP="00FB4192">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DE22C7"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E8FAD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B0B8E"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270215" w14:textId="77777777" w:rsidR="00F40CD5" w:rsidRPr="00D67877" w:rsidRDefault="00F40CD5" w:rsidP="00FB4192">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C879BA5"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AF5B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762239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FCEA3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3B32CC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CAC45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CDAE77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EF94D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62E65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CF33F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C6E4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B3D1D6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29E8F8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F4F8F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C00348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EB471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129AD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BCA018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FA90AA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09C5F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FD4C4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8644A0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7919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E67C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40AEC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7CE2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037D9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F6ECB7"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38E40BE9" w14:textId="77777777" w:rsidR="00F40CD5" w:rsidRPr="008B18C6" w:rsidRDefault="00F40CD5" w:rsidP="00FB4192">
            <w:pPr>
              <w:jc w:val="center"/>
              <w:rPr>
                <w:sz w:val="18"/>
                <w:szCs w:val="18"/>
              </w:rPr>
            </w:pPr>
          </w:p>
        </w:tc>
      </w:tr>
      <w:tr w:rsidR="00F100C3" w:rsidRPr="008B18C6" w14:paraId="53301DA2" w14:textId="77777777" w:rsidTr="00966191">
        <w:trPr>
          <w:gridAfter w:val="1"/>
          <w:wAfter w:w="101" w:type="dxa"/>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4C43EBB"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7A7737C" w14:textId="4452CD8C" w:rsidR="000B2281" w:rsidRPr="00DE1E6D" w:rsidRDefault="00F40CD5" w:rsidP="00FB4192">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63715"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7C1512"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41115B"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43A447"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17ED"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5CBAA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71BDE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8E74C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238CF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3343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564DE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F7C5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5242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CF10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AA8C3B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768B4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6E9D90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436AD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09942E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A7A14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E418F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9D5C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ED7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F9C7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68A7E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FD967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83305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19DB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6D67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35EA4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6904E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DCF5C"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4438D42A" w14:textId="77777777" w:rsidR="000B2281" w:rsidRPr="008B18C6" w:rsidRDefault="000B2281" w:rsidP="00FB4192">
            <w:pPr>
              <w:jc w:val="center"/>
              <w:rPr>
                <w:sz w:val="18"/>
                <w:szCs w:val="18"/>
              </w:rPr>
            </w:pPr>
          </w:p>
        </w:tc>
      </w:tr>
      <w:tr w:rsidR="00F100C3" w:rsidRPr="008B18C6" w14:paraId="6A77228B" w14:textId="77777777" w:rsidTr="00966191">
        <w:trPr>
          <w:gridAfter w:val="1"/>
          <w:wAfter w:w="101" w:type="dxa"/>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EDA98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38DFD3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38A21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AE33B9"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034056"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C7EE19"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05FA2B"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5B09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7DEC7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E51E0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BE683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B1904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F8BC8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62F1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92BD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184CB6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7CDE0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575E8CAE" w14:textId="77777777" w:rsidR="000B2281" w:rsidRPr="008B18C6" w:rsidRDefault="000B2281" w:rsidP="00FB4192">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47DCC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ECC7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9CA5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C3B6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0EF5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5B5E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42A32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79554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C842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9490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6488C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E053A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F6C0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3E38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17DC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67D55D"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2D713125" w14:textId="77777777" w:rsidR="000B2281" w:rsidRPr="008B18C6" w:rsidRDefault="000B2281" w:rsidP="00FB4192">
            <w:pPr>
              <w:jc w:val="center"/>
              <w:rPr>
                <w:sz w:val="18"/>
                <w:szCs w:val="18"/>
              </w:rPr>
            </w:pPr>
          </w:p>
        </w:tc>
      </w:tr>
      <w:tr w:rsidR="00F100C3" w:rsidRPr="008B18C6" w14:paraId="34A4B61C" w14:textId="77777777" w:rsidTr="00966191">
        <w:trPr>
          <w:gridAfter w:val="1"/>
          <w:wAfter w:w="101" w:type="dxa"/>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55B6F321"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9A1CA4" w14:textId="25344BDA" w:rsidR="00F40CD5" w:rsidRPr="00DE1E6D" w:rsidRDefault="00F40CD5" w:rsidP="00FB4192">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49AFBF"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2E8090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AE444D"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7F2F1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3F5004"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ED73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768A1B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11134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1D087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DACB9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C1648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3B69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648BCF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8609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388E4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8B76CA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FCFE5E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B2F72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C15EA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58F65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EE96D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1D4A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7C24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2E15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E8697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2279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A6DB0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2E63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9AE80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C51E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1CE8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FF4F61"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0952477" w14:textId="77777777" w:rsidR="00F40CD5" w:rsidRDefault="00F40CD5" w:rsidP="00FB4192">
            <w:pPr>
              <w:jc w:val="center"/>
              <w:rPr>
                <w:sz w:val="18"/>
                <w:szCs w:val="18"/>
              </w:rPr>
            </w:pPr>
          </w:p>
        </w:tc>
      </w:tr>
      <w:tr w:rsidR="00F100C3" w:rsidRPr="008B18C6" w14:paraId="3CC2B09B" w14:textId="77777777" w:rsidTr="00966191">
        <w:trPr>
          <w:gridAfter w:val="1"/>
          <w:wAfter w:w="101" w:type="dxa"/>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AA0DE30"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878D279" w14:textId="22A96602" w:rsidR="00F100C3" w:rsidRPr="00DE1E6D" w:rsidRDefault="00F100C3" w:rsidP="00FB4192">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F2953"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5125EE"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28C798"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7DEB89"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C1AE07"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3E126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555E7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1162C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B0AE8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2504A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F71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115994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A5E8A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DBEAF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D125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90B73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2D1945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33D1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27F4239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C056DC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7507D8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EC538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4E01D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9A9891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D3E7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951AEB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DA8CD1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FD0DC0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96996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8773D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7493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436BF4" w14:textId="77777777" w:rsidR="00F100C3" w:rsidRPr="008B18C6" w:rsidRDefault="00F100C3"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19142F7" w14:textId="77777777" w:rsidR="00F100C3" w:rsidRDefault="00F100C3" w:rsidP="00FB4192">
            <w:pPr>
              <w:jc w:val="center"/>
              <w:rPr>
                <w:sz w:val="18"/>
                <w:szCs w:val="18"/>
              </w:rPr>
            </w:pPr>
          </w:p>
        </w:tc>
      </w:tr>
      <w:tr w:rsidR="00F100C3" w:rsidRPr="008B18C6" w14:paraId="773F3FD1" w14:textId="77777777" w:rsidTr="00966191">
        <w:trPr>
          <w:gridAfter w:val="1"/>
          <w:wAfter w:w="101" w:type="dxa"/>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5D848C"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1EB296F3" w14:textId="7AF7F20E" w:rsidR="00F40CD5" w:rsidRPr="00DE1E6D" w:rsidRDefault="00F40CD5" w:rsidP="00FB4192">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55A293"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4AAF68"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7DFA1"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8AFBD4"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EBD3C7"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28320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138A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A918E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2CF1A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F02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4A5E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25024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D5ED4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FBDA1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EB5BE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1B72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4C7EA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A4AA7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B51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D9A1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6EEF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AAA7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A787E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1164B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803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9728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5587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4FF32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2ECBF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52DB0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A98CC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A89D9FF"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57CFE94" w14:textId="77777777" w:rsidR="00F40CD5" w:rsidRDefault="00F40CD5" w:rsidP="00FB4192">
            <w:pPr>
              <w:jc w:val="center"/>
              <w:rPr>
                <w:sz w:val="18"/>
                <w:szCs w:val="18"/>
              </w:rPr>
            </w:pPr>
          </w:p>
        </w:tc>
      </w:tr>
      <w:tr w:rsidR="00F100C3" w:rsidRPr="008B18C6" w14:paraId="49B47292" w14:textId="77777777" w:rsidTr="00966191">
        <w:trPr>
          <w:gridAfter w:val="1"/>
          <w:wAfter w:w="101" w:type="dxa"/>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7520FC" w14:textId="5B3D4DD0" w:rsidR="000B2281" w:rsidRPr="00DE1E6D" w:rsidRDefault="00690879" w:rsidP="00FB4192">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37F525D" w14:textId="7A895DDC" w:rsidR="000B2281" w:rsidRPr="00DE1E6D" w:rsidRDefault="00D67877" w:rsidP="00FB4192">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7AC8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F187DC"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F5E932"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00210A"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0082D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A7E52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0E861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3B35D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8D3A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19291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4A8FF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82593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A656D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5D92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B9D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78D4F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DF98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AA20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A36B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516F7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EBF1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6697E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DF112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A1C5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23CD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8A7C9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DBA1B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DD723D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18805A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4E3AE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376C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52816C"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233BD704" w14:textId="7B0030C5" w:rsidR="000B2281" w:rsidRPr="008B18C6" w:rsidRDefault="00D67877" w:rsidP="00FB4192">
            <w:pPr>
              <w:jc w:val="center"/>
              <w:rPr>
                <w:sz w:val="18"/>
                <w:szCs w:val="18"/>
              </w:rPr>
            </w:pPr>
            <w:r>
              <w:rPr>
                <w:sz w:val="18"/>
                <w:szCs w:val="18"/>
              </w:rPr>
              <w:t>D</w:t>
            </w:r>
          </w:p>
        </w:tc>
      </w:tr>
      <w:tr w:rsidR="00F100C3" w:rsidRPr="008B18C6" w14:paraId="53E10732" w14:textId="77777777" w:rsidTr="00966191">
        <w:trPr>
          <w:gridAfter w:val="1"/>
          <w:wAfter w:w="101" w:type="dxa"/>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2DD6F2E"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3FF0783" w14:textId="357FFA26" w:rsidR="00F40CD5" w:rsidRPr="00DE1E6D" w:rsidRDefault="00F100C3" w:rsidP="00FB4192">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CFF13A"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66003C"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23C02F"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90A25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B1BB13"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62BA5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29D4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87D5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DD56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4E91A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35939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D153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D328A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CB9A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FDDE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44E15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84E1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DE26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84B2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C506F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A98BC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3F4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5276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6906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3DEF3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10101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4611C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324ED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C41B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0594C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CD4813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6E734C"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B4A13A9" w14:textId="77777777" w:rsidR="00F40CD5" w:rsidRDefault="00F40CD5" w:rsidP="00FB4192">
            <w:pPr>
              <w:jc w:val="center"/>
              <w:rPr>
                <w:sz w:val="18"/>
                <w:szCs w:val="18"/>
              </w:rPr>
            </w:pPr>
          </w:p>
        </w:tc>
      </w:tr>
      <w:tr w:rsidR="00F100C3" w:rsidRPr="008B18C6" w14:paraId="4B64860E" w14:textId="77777777" w:rsidTr="00966191">
        <w:trPr>
          <w:gridAfter w:val="1"/>
          <w:wAfter w:w="101" w:type="dxa"/>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6F08119"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339583EF" w14:textId="6A7799A8" w:rsidR="00F100C3" w:rsidRPr="00DE1E6D" w:rsidRDefault="00F100C3" w:rsidP="00FB4192">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09F3383A"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52C0B8B9"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467B7F20"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0AC8DA60"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566E4FFE"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0FFA9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B09FE6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970EA0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BCF65D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E81B0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067C8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88EC8F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8BFC46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FDE913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874BC3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66A69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293D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5BDE7B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16FE83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D2C8C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217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20012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FD924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54D81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F25E5E"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1B139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3CB60B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C4A5D2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BE50A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CDBF56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0D611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61FD3B87" w14:textId="77777777" w:rsidR="00F100C3" w:rsidRPr="008B18C6" w:rsidRDefault="00F100C3" w:rsidP="00FB4192">
            <w:pPr>
              <w:jc w:val="center"/>
              <w:rPr>
                <w:sz w:val="18"/>
                <w:szCs w:val="18"/>
              </w:rPr>
            </w:pPr>
          </w:p>
        </w:tc>
        <w:tc>
          <w:tcPr>
            <w:tcW w:w="414" w:type="dxa"/>
            <w:tcBorders>
              <w:top w:val="single" w:sz="4" w:space="0" w:color="FFFFFF" w:themeColor="background1"/>
              <w:left w:val="single" w:sz="4" w:space="0" w:color="FFFFFF" w:themeColor="background1"/>
            </w:tcBorders>
            <w:shd w:val="clear" w:color="auto" w:fill="8DB3E2" w:themeFill="text2" w:themeFillTint="66"/>
            <w:vAlign w:val="bottom"/>
          </w:tcPr>
          <w:p w14:paraId="4AE196D7" w14:textId="77777777" w:rsidR="00F100C3" w:rsidRDefault="00F100C3" w:rsidP="00FB4192">
            <w:pPr>
              <w:jc w:val="center"/>
              <w:rPr>
                <w:sz w:val="18"/>
                <w:szCs w:val="18"/>
              </w:rPr>
            </w:pPr>
          </w:p>
        </w:tc>
      </w:tr>
    </w:tbl>
    <w:p w14:paraId="2A9C14C5" w14:textId="77777777" w:rsidR="000B2281" w:rsidRDefault="000B2281" w:rsidP="000B2281">
      <w:r>
        <w:br w:type="page"/>
      </w:r>
    </w:p>
    <w:p w14:paraId="40D59937" w14:textId="7CCE3922" w:rsidR="00817FD4" w:rsidRDefault="004C38FE" w:rsidP="004C38FE">
      <w:pPr>
        <w:pStyle w:val="Heading1"/>
      </w:pPr>
      <w:bookmarkStart w:id="33" w:name="_Toc321063903"/>
      <w:r>
        <w:lastRenderedPageBreak/>
        <w:t xml:space="preserve">6. </w:t>
      </w:r>
      <w:r w:rsidR="000B2281">
        <w:t>Risk Analysis</w:t>
      </w:r>
      <w:bookmarkEnd w:id="33"/>
    </w:p>
    <w:p w14:paraId="08E78D75" w14:textId="77777777" w:rsidR="003E4AA0" w:rsidRPr="003E4AA0" w:rsidRDefault="003E4AA0" w:rsidP="003E4AA0"/>
    <w:tbl>
      <w:tblPr>
        <w:tblStyle w:val="TableGrid"/>
        <w:tblW w:w="12895" w:type="dxa"/>
        <w:tblLook w:val="04A0" w:firstRow="1" w:lastRow="0" w:firstColumn="1" w:lastColumn="0" w:noHBand="0" w:noVBand="1"/>
      </w:tblPr>
      <w:tblGrid>
        <w:gridCol w:w="1609"/>
        <w:gridCol w:w="1150"/>
        <w:gridCol w:w="1416"/>
        <w:gridCol w:w="1630"/>
        <w:gridCol w:w="2837"/>
        <w:gridCol w:w="4253"/>
      </w:tblGrid>
      <w:tr w:rsidR="000B2281" w:rsidRPr="008057EA" w14:paraId="5E283DCD" w14:textId="77777777" w:rsidTr="003E4AA0">
        <w:tc>
          <w:tcPr>
            <w:tcW w:w="1609" w:type="dxa"/>
            <w:tcBorders>
              <w:bottom w:val="single" w:sz="4" w:space="0" w:color="17365D" w:themeColor="text2" w:themeShade="BF"/>
              <w:right w:val="single" w:sz="4" w:space="0" w:color="17365D" w:themeColor="text2" w:themeShade="BF"/>
            </w:tcBorders>
            <w:shd w:val="clear" w:color="auto" w:fill="1F497D" w:themeFill="text2"/>
            <w:vAlign w:val="center"/>
          </w:tcPr>
          <w:p w14:paraId="5D63B00A"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Risk</w:t>
            </w:r>
          </w:p>
        </w:tc>
        <w:tc>
          <w:tcPr>
            <w:tcW w:w="1150" w:type="dxa"/>
            <w:tcBorders>
              <w:left w:val="single" w:sz="4" w:space="0" w:color="17365D" w:themeColor="text2" w:themeShade="BF"/>
              <w:right w:val="single" w:sz="4" w:space="0" w:color="17365D" w:themeColor="text2" w:themeShade="BF"/>
            </w:tcBorders>
            <w:shd w:val="clear" w:color="auto" w:fill="1F497D" w:themeFill="text2"/>
            <w:vAlign w:val="center"/>
          </w:tcPr>
          <w:p w14:paraId="546560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Severity</w:t>
            </w:r>
          </w:p>
          <w:p w14:paraId="5030110E"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416" w:type="dxa"/>
            <w:tcBorders>
              <w:left w:val="single" w:sz="4" w:space="0" w:color="17365D" w:themeColor="text2" w:themeShade="BF"/>
              <w:right w:val="single" w:sz="4" w:space="0" w:color="17365D" w:themeColor="text2" w:themeShade="BF"/>
            </w:tcBorders>
            <w:shd w:val="clear" w:color="auto" w:fill="1F497D" w:themeFill="text2"/>
            <w:vAlign w:val="center"/>
          </w:tcPr>
          <w:p w14:paraId="5F0B246B"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Likelihood</w:t>
            </w:r>
          </w:p>
          <w:p w14:paraId="49811102"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630" w:type="dxa"/>
            <w:tcBorders>
              <w:left w:val="single" w:sz="4" w:space="0" w:color="17365D" w:themeColor="text2" w:themeShade="BF"/>
              <w:right w:val="single" w:sz="4" w:space="0" w:color="17365D" w:themeColor="text2" w:themeShade="BF"/>
            </w:tcBorders>
            <w:shd w:val="clear" w:color="auto" w:fill="1F497D" w:themeFill="text2"/>
            <w:vAlign w:val="center"/>
          </w:tcPr>
          <w:p w14:paraId="77766865"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2837" w:type="dxa"/>
            <w:tcBorders>
              <w:left w:val="single" w:sz="4" w:space="0" w:color="17365D" w:themeColor="text2" w:themeShade="BF"/>
              <w:right w:val="single" w:sz="4" w:space="0" w:color="17365D" w:themeColor="text2" w:themeShade="BF"/>
            </w:tcBorders>
            <w:shd w:val="clear" w:color="auto" w:fill="1F497D" w:themeFill="text2"/>
            <w:vAlign w:val="center"/>
          </w:tcPr>
          <w:p w14:paraId="148FCF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Avoid</w:t>
            </w:r>
          </w:p>
        </w:tc>
        <w:tc>
          <w:tcPr>
            <w:tcW w:w="4253" w:type="dxa"/>
            <w:tcBorders>
              <w:left w:val="single" w:sz="4" w:space="0" w:color="17365D" w:themeColor="text2" w:themeShade="BF"/>
            </w:tcBorders>
            <w:shd w:val="clear" w:color="auto" w:fill="1F497D" w:themeFill="text2"/>
            <w:vAlign w:val="center"/>
          </w:tcPr>
          <w:p w14:paraId="6C143453"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Recover</w:t>
            </w:r>
          </w:p>
        </w:tc>
      </w:tr>
      <w:tr w:rsidR="003E4AA0" w:rsidRPr="00157131" w14:paraId="7A825C52" w14:textId="77777777" w:rsidTr="00EA33C6">
        <w:trPr>
          <w:trHeight w:val="666"/>
        </w:trPr>
        <w:tc>
          <w:tcPr>
            <w:tcW w:w="1609" w:type="dxa"/>
            <w:tcBorders>
              <w:top w:val="single" w:sz="4" w:space="0" w:color="17365D" w:themeColor="text2" w:themeShade="BF"/>
              <w:bottom w:val="single" w:sz="4" w:space="0" w:color="1F497D" w:themeColor="text2"/>
            </w:tcBorders>
            <w:shd w:val="clear" w:color="auto" w:fill="4F81BD" w:themeFill="accent1"/>
            <w:vAlign w:val="center"/>
          </w:tcPr>
          <w:p w14:paraId="48D7BFCF" w14:textId="63DB6872" w:rsidR="000B2281" w:rsidRPr="00EA33C6" w:rsidRDefault="00EA33C6" w:rsidP="003E4AA0">
            <w:pPr>
              <w:jc w:val="center"/>
              <w:rPr>
                <w:color w:val="FFFFFF" w:themeColor="background1"/>
              </w:rPr>
            </w:pPr>
            <w:r>
              <w:rPr>
                <w:color w:val="FFFFFF" w:themeColor="background1"/>
              </w:rPr>
              <w:t>Loss of data</w:t>
            </w:r>
          </w:p>
        </w:tc>
        <w:tc>
          <w:tcPr>
            <w:tcW w:w="1150"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7E635FA"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5B18020" w14:textId="77777777" w:rsidR="000B2281" w:rsidRPr="00EA33C6" w:rsidRDefault="000B2281" w:rsidP="003E4AA0">
            <w:pPr>
              <w:jc w:val="center"/>
              <w:rPr>
                <w:color w:val="000000" w:themeColor="text1"/>
              </w:rPr>
            </w:pPr>
            <w:r w:rsidRPr="00EA33C6">
              <w:rPr>
                <w:color w:val="000000" w:themeColor="text1"/>
              </w:rPr>
              <w:t>M</w:t>
            </w:r>
          </w:p>
        </w:tc>
        <w:tc>
          <w:tcPr>
            <w:tcW w:w="1630"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58D3054" w14:textId="6A3FD00F" w:rsidR="000B2281" w:rsidRPr="00EA33C6" w:rsidRDefault="000B2281" w:rsidP="002B2E5F">
            <w:pPr>
              <w:jc w:val="center"/>
              <w:rPr>
                <w:color w:val="000000" w:themeColor="text1"/>
              </w:rPr>
            </w:pPr>
            <w:r w:rsidRPr="00EA33C6">
              <w:rPr>
                <w:color w:val="000000" w:themeColor="text1"/>
              </w:rPr>
              <w:t>H</w:t>
            </w:r>
          </w:p>
        </w:tc>
        <w:tc>
          <w:tcPr>
            <w:tcW w:w="2837"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483E527" w14:textId="5F15065D" w:rsidR="000B2281" w:rsidRPr="00EA33C6" w:rsidRDefault="00EA33C6" w:rsidP="003E4AA0">
            <w:pPr>
              <w:jc w:val="center"/>
              <w:rPr>
                <w:color w:val="000000" w:themeColor="text1"/>
              </w:rPr>
            </w:pPr>
            <w:r>
              <w:rPr>
                <w:color w:val="000000" w:themeColor="text1"/>
              </w:rPr>
              <w:t>Create contingency backups</w:t>
            </w:r>
          </w:p>
        </w:tc>
        <w:tc>
          <w:tcPr>
            <w:tcW w:w="4253"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52FACC74" w14:textId="207FBE64" w:rsidR="000B2281" w:rsidRPr="00EA33C6" w:rsidRDefault="00EA33C6" w:rsidP="003E4AA0">
            <w:pPr>
              <w:jc w:val="center"/>
              <w:rPr>
                <w:color w:val="000000" w:themeColor="text1"/>
              </w:rPr>
            </w:pPr>
            <w:r>
              <w:rPr>
                <w:color w:val="000000" w:themeColor="text1"/>
              </w:rPr>
              <w:t>Recover from back ups</w:t>
            </w:r>
          </w:p>
        </w:tc>
      </w:tr>
      <w:tr w:rsidR="003E4AA0" w:rsidRPr="00157131" w14:paraId="5875DEE7"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61CC25A" w14:textId="6DDAFD78" w:rsidR="000B2281" w:rsidRPr="00EA33C6" w:rsidRDefault="000B2281" w:rsidP="00EA33C6">
            <w:pPr>
              <w:jc w:val="center"/>
              <w:rPr>
                <w:color w:val="FFFFFF" w:themeColor="background1"/>
              </w:rPr>
            </w:pPr>
            <w:r w:rsidRPr="00EA33C6">
              <w:rPr>
                <w:color w:val="FFFFFF" w:themeColor="background1"/>
              </w:rPr>
              <w:t xml:space="preserve">Loss of </w:t>
            </w:r>
            <w:r w:rsidR="00EA33C6">
              <w:rPr>
                <w:color w:val="FFFFFF" w:themeColor="background1"/>
              </w:rPr>
              <w:t>all data assets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58ED9B"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A03757" w14:textId="77777777" w:rsidR="000B2281" w:rsidRPr="00EA33C6" w:rsidRDefault="000B2281"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93E87A9" w14:textId="77777777" w:rsidR="000B2281" w:rsidRPr="00EA33C6" w:rsidRDefault="000B2281" w:rsidP="002B2E5F">
            <w:pPr>
              <w:jc w:val="center"/>
              <w:rPr>
                <w:color w:val="000000" w:themeColor="text1"/>
              </w:rPr>
            </w:pPr>
            <w:r w:rsidRPr="00EA33C6">
              <w:rPr>
                <w:color w:val="000000" w:themeColor="text1"/>
              </w:rPr>
              <w:t>H</w:t>
            </w:r>
          </w:p>
          <w:p w14:paraId="1B77CAE4" w14:textId="2D1DBF3E" w:rsidR="002B2E5F" w:rsidRPr="00EA33C6" w:rsidRDefault="002B2E5F" w:rsidP="002B2E5F">
            <w:pPr>
              <w:jc w:val="center"/>
              <w:rPr>
                <w:color w:val="000000" w:themeColor="text1"/>
              </w:rPr>
            </w:pP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AF4ED7" w14:textId="4657C3D8" w:rsidR="000B2281" w:rsidRPr="00EA33C6" w:rsidRDefault="00EA33C6" w:rsidP="00EA33C6">
            <w:pPr>
              <w:jc w:val="center"/>
              <w:rPr>
                <w:color w:val="000000" w:themeColor="text1"/>
              </w:rPr>
            </w:pPr>
            <w:r>
              <w:rPr>
                <w:color w:val="000000" w:themeColor="text1"/>
              </w:rPr>
              <w:t>Backup to cloud services</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97068EC" w14:textId="497772D1" w:rsidR="000B2281" w:rsidRPr="00EA33C6" w:rsidRDefault="00EA33C6" w:rsidP="003E4AA0">
            <w:pPr>
              <w:jc w:val="center"/>
              <w:rPr>
                <w:color w:val="000000" w:themeColor="text1"/>
              </w:rPr>
            </w:pPr>
            <w:r>
              <w:rPr>
                <w:color w:val="000000" w:themeColor="text1"/>
              </w:rPr>
              <w:t>Recover from cloud</w:t>
            </w:r>
          </w:p>
        </w:tc>
      </w:tr>
      <w:tr w:rsidR="003E4AA0" w:rsidRPr="00157131" w14:paraId="0349FEFF" w14:textId="77777777" w:rsidTr="00EA33C6">
        <w:trPr>
          <w:trHeight w:val="584"/>
        </w:trPr>
        <w:tc>
          <w:tcPr>
            <w:tcW w:w="1609" w:type="dxa"/>
            <w:tcBorders>
              <w:top w:val="single" w:sz="4" w:space="0" w:color="1F497D" w:themeColor="text2"/>
              <w:bottom w:val="single" w:sz="4" w:space="0" w:color="1F497D" w:themeColor="text2"/>
            </w:tcBorders>
            <w:shd w:val="clear" w:color="auto" w:fill="4F81BD" w:themeFill="accent1"/>
            <w:vAlign w:val="center"/>
          </w:tcPr>
          <w:p w14:paraId="3CF53476" w14:textId="6119F675" w:rsidR="000B2281" w:rsidRPr="00EA33C6" w:rsidRDefault="003E4AA0" w:rsidP="003E4AA0">
            <w:pPr>
              <w:jc w:val="center"/>
              <w:rPr>
                <w:color w:val="FFFFFF" w:themeColor="background1"/>
              </w:rPr>
            </w:pPr>
            <w:r w:rsidRPr="00EA33C6">
              <w:rPr>
                <w:color w:val="FFFFFF" w:themeColor="background1"/>
              </w:rPr>
              <w:t>Failure to produce software that meets requirements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EA65F7" w14:textId="3C10C597" w:rsidR="000B2281" w:rsidRPr="00EA33C6" w:rsidRDefault="003E4AA0"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567911" w14:textId="6A78F896" w:rsidR="000B2281" w:rsidRPr="00EA33C6" w:rsidRDefault="003E4AA0" w:rsidP="003E4AA0">
            <w:pPr>
              <w:jc w:val="center"/>
              <w:rPr>
                <w:color w:val="000000" w:themeColor="text1"/>
              </w:rPr>
            </w:pPr>
            <w:r w:rsidRPr="00EA33C6">
              <w:rPr>
                <w:color w:val="000000" w:themeColor="text1"/>
              </w:rPr>
              <w:t>M</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C6F4DD5" w14:textId="3DE57E50" w:rsidR="000B2281" w:rsidRPr="00EA33C6" w:rsidRDefault="003E4AA0"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0990E3" w14:textId="25E4F1ED" w:rsidR="000B2281" w:rsidRPr="00EA33C6" w:rsidRDefault="002B2E5F" w:rsidP="003E4AA0">
            <w:pPr>
              <w:jc w:val="center"/>
              <w:rPr>
                <w:color w:val="000000" w:themeColor="text1"/>
              </w:rPr>
            </w:pPr>
            <w:r w:rsidRPr="00EA33C6">
              <w:rPr>
                <w:color w:val="000000" w:themeColor="text1"/>
              </w:rPr>
              <w:t>Ensure that the requirements stage of product planning has sufficient attention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B082A41" w14:textId="606268EC" w:rsidR="000B2281" w:rsidRPr="00EA33C6" w:rsidRDefault="002B2E5F" w:rsidP="003E4AA0">
            <w:pPr>
              <w:jc w:val="center"/>
              <w:rPr>
                <w:color w:val="000000" w:themeColor="text1"/>
              </w:rPr>
            </w:pPr>
            <w:r w:rsidRPr="00EA33C6">
              <w:rPr>
                <w:color w:val="000000" w:themeColor="text1"/>
              </w:rPr>
              <w:t>Re-plan software requirements</w:t>
            </w:r>
          </w:p>
        </w:tc>
      </w:tr>
      <w:tr w:rsidR="000B2281" w:rsidRPr="00157131" w14:paraId="0FA980A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48C82805" w14:textId="6AFF7B64" w:rsidR="000B2281" w:rsidRPr="00EA33C6" w:rsidRDefault="002B2E5F" w:rsidP="003E4AA0">
            <w:pPr>
              <w:jc w:val="center"/>
              <w:rPr>
                <w:color w:val="FFFFFF" w:themeColor="background1"/>
              </w:rPr>
            </w:pPr>
            <w:r w:rsidRPr="00EA33C6">
              <w:rPr>
                <w:color w:val="FFFFFF" w:themeColor="background1"/>
              </w:rPr>
              <w:t xml:space="preserve">External tasks (exams, revision </w:t>
            </w:r>
            <w:r w:rsidR="00856D5B" w:rsidRPr="00EA33C6">
              <w:rPr>
                <w:color w:val="FFFFFF" w:themeColor="background1"/>
              </w:rPr>
              <w:t>etc.</w:t>
            </w:r>
            <w:r w:rsidRPr="00EA33C6">
              <w:rPr>
                <w:color w:val="FFFFFF" w:themeColor="background1"/>
              </w:rPr>
              <w:t xml:space="preserve">) interfering with time </w:t>
            </w:r>
            <w:proofErr w:type="gramStart"/>
            <w:r w:rsidRPr="00EA33C6">
              <w:rPr>
                <w:color w:val="FFFFFF" w:themeColor="background1"/>
              </w:rPr>
              <w:t xml:space="preserve">allocation  </w:t>
            </w:r>
            <w:proofErr w:type="gramEnd"/>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1B4282D" w14:textId="6F75B331" w:rsidR="000B2281" w:rsidRPr="00EA33C6" w:rsidRDefault="002B2E5F"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7762775" w14:textId="116852DE" w:rsidR="000B2281" w:rsidRPr="00EA33C6" w:rsidRDefault="002B2E5F" w:rsidP="003E4AA0">
            <w:pPr>
              <w:jc w:val="center"/>
              <w:rPr>
                <w:color w:val="000000" w:themeColor="text1"/>
              </w:rPr>
            </w:pPr>
            <w:r w:rsidRPr="00EA33C6">
              <w:rPr>
                <w:color w:val="000000" w:themeColor="text1"/>
              </w:rPr>
              <w:t>H</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D47690" w14:textId="662DA0F7" w:rsidR="000B2281" w:rsidRPr="00EA33C6" w:rsidRDefault="00856D5B"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3D561F4" w14:textId="2B73660D" w:rsidR="000B2281" w:rsidRPr="00EA33C6" w:rsidRDefault="00856D5B" w:rsidP="00856D5B">
            <w:pPr>
              <w:jc w:val="center"/>
              <w:rPr>
                <w:color w:val="000000" w:themeColor="text1"/>
              </w:rPr>
            </w:pPr>
            <w:r w:rsidRPr="00EA33C6">
              <w:rPr>
                <w:color w:val="000000" w:themeColor="text1"/>
              </w:rPr>
              <w:t>Plan for contingency time allocation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3C1BC035" w14:textId="051ECE21" w:rsidR="000B2281" w:rsidRPr="00EA33C6" w:rsidRDefault="00856D5B" w:rsidP="00856D5B">
            <w:pPr>
              <w:jc w:val="center"/>
              <w:rPr>
                <w:color w:val="000000" w:themeColor="text1"/>
              </w:rPr>
            </w:pPr>
            <w:r w:rsidRPr="00EA33C6">
              <w:rPr>
                <w:color w:val="000000" w:themeColor="text1"/>
              </w:rPr>
              <w:t xml:space="preserve">Adjust method of external task time management </w:t>
            </w:r>
          </w:p>
        </w:tc>
      </w:tr>
      <w:tr w:rsidR="000B2281" w:rsidRPr="00157131" w14:paraId="2483C8C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4BA5B5D" w14:textId="09D66D75" w:rsidR="000B2281" w:rsidRPr="00EA33C6" w:rsidRDefault="00856D5B" w:rsidP="00856D5B">
            <w:pPr>
              <w:jc w:val="center"/>
              <w:rPr>
                <w:color w:val="FFFFFF" w:themeColor="background1"/>
              </w:rPr>
            </w:pPr>
            <w:r w:rsidRPr="00EA33C6">
              <w:rPr>
                <w:color w:val="FFFFFF" w:themeColor="background1"/>
              </w:rPr>
              <w:t>Hardware defects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4FFBEB" w14:textId="0231CE17" w:rsidR="000B2281" w:rsidRPr="00EA33C6" w:rsidRDefault="00856D5B" w:rsidP="003E4AA0">
            <w:pPr>
              <w:jc w:val="center"/>
              <w:rPr>
                <w:color w:val="000000" w:themeColor="text1"/>
              </w:rPr>
            </w:pPr>
            <w:r w:rsidRPr="00EA33C6">
              <w:rPr>
                <w:color w:val="000000" w:themeColor="text1"/>
              </w:rPr>
              <w:t>L</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380270A" w14:textId="4BBBFEC1" w:rsidR="000B2281" w:rsidRPr="00EA33C6" w:rsidRDefault="00856D5B"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66654BE" w14:textId="06290703" w:rsidR="000B2281" w:rsidRPr="00EA33C6" w:rsidRDefault="00856D5B" w:rsidP="003E4AA0">
            <w:pPr>
              <w:jc w:val="center"/>
              <w:rPr>
                <w:color w:val="000000" w:themeColor="text1"/>
              </w:rPr>
            </w:pPr>
            <w:r w:rsidRPr="00EA33C6">
              <w:rPr>
                <w:color w:val="000000" w:themeColor="text1"/>
              </w:rPr>
              <w:t>L</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ECDDA03" w14:textId="6EFEC0D9" w:rsidR="000B2281" w:rsidRPr="00EA33C6" w:rsidRDefault="00856D5B" w:rsidP="003E4AA0">
            <w:pPr>
              <w:jc w:val="center"/>
              <w:rPr>
                <w:color w:val="000000" w:themeColor="text1"/>
              </w:rPr>
            </w:pPr>
            <w:r w:rsidRPr="00EA33C6">
              <w:rPr>
                <w:color w:val="000000" w:themeColor="text1"/>
              </w:rPr>
              <w:t>Make use of other university provided equipment</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316887" w14:textId="3E393EF7" w:rsidR="000B2281" w:rsidRPr="00EA33C6" w:rsidRDefault="00856D5B" w:rsidP="003E4AA0">
            <w:pPr>
              <w:jc w:val="center"/>
              <w:rPr>
                <w:color w:val="000000" w:themeColor="text1"/>
              </w:rPr>
            </w:pPr>
            <w:r w:rsidRPr="00EA33C6">
              <w:rPr>
                <w:color w:val="000000" w:themeColor="text1"/>
              </w:rPr>
              <w:t>Reinstate from backups</w:t>
            </w:r>
          </w:p>
        </w:tc>
      </w:tr>
      <w:tr w:rsidR="00856D5B" w:rsidRPr="00157131" w14:paraId="0C2432A5" w14:textId="77777777" w:rsidTr="00EA33C6">
        <w:tc>
          <w:tcPr>
            <w:tcW w:w="1609" w:type="dxa"/>
            <w:tcBorders>
              <w:top w:val="single" w:sz="4" w:space="0" w:color="1F497D" w:themeColor="text2"/>
            </w:tcBorders>
            <w:shd w:val="clear" w:color="auto" w:fill="4F81BD" w:themeFill="accent1"/>
            <w:vAlign w:val="center"/>
          </w:tcPr>
          <w:p w14:paraId="4CA467AE" w14:textId="4308F308" w:rsidR="00856D5B" w:rsidRPr="00EA33C6" w:rsidRDefault="00EA33C6" w:rsidP="00856D5B">
            <w:pPr>
              <w:jc w:val="center"/>
              <w:rPr>
                <w:color w:val="FFFFFF" w:themeColor="background1"/>
              </w:rPr>
            </w:pPr>
            <w:r>
              <w:rPr>
                <w:color w:val="FFFFFF" w:themeColor="background1"/>
              </w:rPr>
              <w:t xml:space="preserve">Failure to implement 3ed party </w:t>
            </w:r>
            <w:r>
              <w:rPr>
                <w:color w:val="FFFFFF" w:themeColor="background1"/>
              </w:rPr>
              <w:lastRenderedPageBreak/>
              <w:t>technologies</w:t>
            </w:r>
          </w:p>
        </w:tc>
        <w:tc>
          <w:tcPr>
            <w:tcW w:w="1150"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5A2A6B61" w14:textId="4960485B" w:rsidR="00856D5B" w:rsidRPr="00EA33C6" w:rsidRDefault="00EA33C6" w:rsidP="003E4AA0">
            <w:pPr>
              <w:jc w:val="center"/>
              <w:rPr>
                <w:color w:val="000000" w:themeColor="text1"/>
              </w:rPr>
            </w:pPr>
            <w:r>
              <w:rPr>
                <w:color w:val="000000" w:themeColor="text1"/>
              </w:rPr>
              <w:lastRenderedPageBreak/>
              <w:t>M</w:t>
            </w:r>
          </w:p>
        </w:tc>
        <w:tc>
          <w:tcPr>
            <w:tcW w:w="1416"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8665B08" w14:textId="0DC4ABB8" w:rsidR="00856D5B" w:rsidRPr="00EA33C6" w:rsidRDefault="00EA33C6" w:rsidP="003E4AA0">
            <w:pPr>
              <w:jc w:val="center"/>
              <w:rPr>
                <w:color w:val="000000" w:themeColor="text1"/>
              </w:rPr>
            </w:pPr>
            <w:r>
              <w:rPr>
                <w:color w:val="000000" w:themeColor="text1"/>
              </w:rPr>
              <w:t>M</w:t>
            </w:r>
          </w:p>
        </w:tc>
        <w:tc>
          <w:tcPr>
            <w:tcW w:w="1630"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9BEFFDE" w14:textId="4CFC7175" w:rsidR="00856D5B" w:rsidRPr="00EA33C6" w:rsidRDefault="00EA33C6" w:rsidP="003E4AA0">
            <w:pPr>
              <w:jc w:val="center"/>
              <w:rPr>
                <w:color w:val="000000" w:themeColor="text1"/>
              </w:rPr>
            </w:pPr>
            <w:r>
              <w:rPr>
                <w:color w:val="000000" w:themeColor="text1"/>
              </w:rPr>
              <w:t>M</w:t>
            </w:r>
          </w:p>
        </w:tc>
        <w:tc>
          <w:tcPr>
            <w:tcW w:w="2837"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6AF02B" w14:textId="0B997783" w:rsidR="00856D5B" w:rsidRPr="00EA33C6" w:rsidRDefault="00EA33C6" w:rsidP="003E4AA0">
            <w:pPr>
              <w:jc w:val="center"/>
              <w:rPr>
                <w:color w:val="000000" w:themeColor="text1"/>
              </w:rPr>
            </w:pPr>
            <w:r>
              <w:rPr>
                <w:color w:val="000000" w:themeColor="text1"/>
              </w:rPr>
              <w:t>Allow for more time allocated to research</w:t>
            </w:r>
          </w:p>
        </w:tc>
        <w:tc>
          <w:tcPr>
            <w:tcW w:w="4253"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348C79AA" w14:textId="7DE050D5" w:rsidR="00856D5B" w:rsidRPr="00EA33C6" w:rsidRDefault="00EA33C6" w:rsidP="003E4AA0">
            <w:pPr>
              <w:jc w:val="center"/>
              <w:rPr>
                <w:color w:val="000000" w:themeColor="text1"/>
              </w:rPr>
            </w:pPr>
            <w:r>
              <w:rPr>
                <w:color w:val="000000" w:themeColor="text1"/>
              </w:rPr>
              <w:t>Switch to a technology which the author has more experience with</w:t>
            </w:r>
          </w:p>
        </w:tc>
      </w:tr>
    </w:tbl>
    <w:p w14:paraId="6EBB3E6E" w14:textId="77777777" w:rsidR="000B2281" w:rsidRPr="000B2281" w:rsidRDefault="000B2281" w:rsidP="000B2281"/>
    <w:p w14:paraId="2056F9A0" w14:textId="77777777" w:rsidR="00FB2C33" w:rsidRDefault="00FB2C33" w:rsidP="00FB2C33">
      <w:pPr>
        <w:sectPr w:rsidR="00FB2C33" w:rsidSect="00FB2C33">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34" w:name="_Toc321063904"/>
      <w:r>
        <w:lastRenderedPageBreak/>
        <w:t xml:space="preserve">7. </w:t>
      </w:r>
      <w:r w:rsidR="00CF0113">
        <w:t>Appendices</w:t>
      </w:r>
      <w:bookmarkEnd w:id="34"/>
      <w:r w:rsidR="00CF0113">
        <w:t xml:space="preserve"> </w:t>
      </w:r>
    </w:p>
    <w:p w14:paraId="2ABE2855" w14:textId="7C45EAA1" w:rsidR="00CF0113" w:rsidRPr="00CF0113" w:rsidRDefault="00CF0113" w:rsidP="00CF0113">
      <w:pPr>
        <w:pStyle w:val="ListParagraph"/>
        <w:numPr>
          <w:ilvl w:val="1"/>
          <w:numId w:val="21"/>
        </w:numPr>
        <w:spacing w:before="100" w:beforeAutospacing="1" w:after="120"/>
        <w:rPr>
          <w:b/>
          <w:bCs/>
          <w:color w:val="000000" w:themeColor="text1"/>
        </w:rPr>
      </w:pPr>
      <w:r>
        <w:rPr>
          <w:b/>
          <w:bCs/>
          <w:color w:val="000000" w:themeColor="text1"/>
        </w:rPr>
        <w:t>Appendix A</w:t>
      </w:r>
    </w:p>
    <w:p w14:paraId="4ABBFA2F" w14:textId="3425D737" w:rsidR="00440A7F" w:rsidRDefault="00440A7F"/>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lastRenderedPageBreak/>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lastRenderedPageBreak/>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01656751" w14:textId="77777777" w:rsidR="00CF0113" w:rsidRDefault="00CF0113"/>
    <w:p w14:paraId="2A3931CB" w14:textId="77777777" w:rsidR="00CF0113" w:rsidRDefault="00CF0113"/>
    <w:p w14:paraId="6F380865" w14:textId="77777777" w:rsidR="00CF0113" w:rsidRDefault="00CF0113"/>
    <w:p w14:paraId="53A6F341" w14:textId="77777777" w:rsidR="00CF0113" w:rsidRDefault="00CF0113"/>
    <w:p w14:paraId="46CEDDB4" w14:textId="77777777" w:rsidR="00CF0113" w:rsidRDefault="00CF0113"/>
    <w:p w14:paraId="091C1B1C" w14:textId="77777777" w:rsidR="00CF0113" w:rsidRDefault="00CF0113"/>
    <w:p w14:paraId="1648B70C" w14:textId="77777777" w:rsidR="00CF0113" w:rsidRDefault="00CF0113"/>
    <w:p w14:paraId="7EA311D6" w14:textId="77777777" w:rsidR="00CF0113" w:rsidRDefault="00CF0113"/>
    <w:p w14:paraId="50F02DB6" w14:textId="77777777" w:rsidR="00CF0113" w:rsidRDefault="00CF0113"/>
    <w:p w14:paraId="29167968" w14:textId="77777777" w:rsidR="00CF0113" w:rsidRDefault="00CF0113"/>
    <w:p w14:paraId="5E3C5FE6" w14:textId="77777777" w:rsidR="00CF0113" w:rsidRDefault="00CF0113"/>
    <w:p w14:paraId="5036563E" w14:textId="77777777" w:rsidR="00CF0113" w:rsidRDefault="00CF0113"/>
    <w:bookmarkStart w:id="35" w:name="_Toc321063905"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875DBE">
          <w:pPr>
            <w:pStyle w:val="AppendixHeading"/>
            <w:numPr>
              <w:ilvl w:val="0"/>
              <w:numId w:val="14"/>
            </w:numPr>
          </w:pPr>
          <w:r>
            <w:t>References</w:t>
          </w:r>
          <w:bookmarkEnd w:id="35"/>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72CF2A19" w:rsidR="000A32B7" w:rsidRDefault="000D2C17" w:rsidP="005D72A1">
              <w:pPr>
                <w:spacing w:after="0" w:line="240" w:lineRule="auto"/>
                <w:ind w:left="720"/>
                <w:rPr>
                  <w:rFonts w:ascii="Verdana" w:eastAsia="Times New Roman" w:hAnsi="Verdana" w:cs="Times New Roman"/>
                  <w:color w:val="000000"/>
                  <w:sz w:val="20"/>
                  <w:szCs w:val="20"/>
                  <w:lang w:eastAsia="en-US"/>
                </w:rPr>
              </w:pPr>
              <w:r w:rsidRPr="000D2C17">
                <w:rPr>
                  <w:rFonts w:ascii="Verdana" w:eastAsia="Times New Roman" w:hAnsi="Verdana" w:cs="Times New Roman"/>
                  <w:color w:val="000000"/>
                  <w:sz w:val="20"/>
                  <w:szCs w:val="20"/>
                  <w:lang w:eastAsia="en-US"/>
                </w:rPr>
                <w:t>Advait Sarkar. (2015)</w:t>
              </w:r>
              <w:proofErr w:type="gramStart"/>
              <w:r w:rsidRPr="000D2C17">
                <w:rPr>
                  <w:rFonts w:ascii="Verdana" w:eastAsia="Times New Roman" w:hAnsi="Verdana" w:cs="Times New Roman"/>
                  <w:color w:val="000000"/>
                  <w:sz w:val="20"/>
                  <w:szCs w:val="20"/>
                  <w:lang w:eastAsia="en-US"/>
                </w:rPr>
                <w:t>. </w:t>
              </w:r>
              <w:r w:rsidRPr="000D2C17">
                <w:rPr>
                  <w:rFonts w:ascii="Verdana" w:eastAsia="Times New Roman" w:hAnsi="Verdana" w:cs="Times New Roman"/>
                  <w:i/>
                  <w:iCs/>
                  <w:color w:val="000000"/>
                  <w:sz w:val="20"/>
                  <w:szCs w:val="20"/>
                  <w:lang w:eastAsia="en-US"/>
                </w:rPr>
                <w:t>The impact of syntax colouring on program comprehension.</w:t>
              </w:r>
              <w:proofErr w:type="gramEnd"/>
              <w:r w:rsidRPr="000D2C17">
                <w:rPr>
                  <w:rFonts w:ascii="Verdana" w:eastAsia="Times New Roman" w:hAnsi="Verdana" w:cs="Times New Roman"/>
                  <w:color w:val="000000"/>
                  <w:sz w:val="20"/>
                  <w:szCs w:val="20"/>
                  <w:lang w:eastAsia="en-US"/>
                </w:rPr>
                <w:t> Available: https://www.cl.cam.ac.uk/~as2006/files/sarkar_2015_syntax_colouring.pdf. Last accessed 6th March 2016.</w:t>
              </w:r>
            </w:p>
            <w:p w14:paraId="173F832C" w14:textId="6C1E08B0" w:rsidR="000A32B7" w:rsidRDefault="000A32B7" w:rsidP="000A32B7">
              <w:pPr>
                <w:pStyle w:val="ReferenceHeading"/>
                <w:ind w:firstLine="720"/>
                <w:rPr>
                  <w:rFonts w:asciiTheme="minorHAnsi" w:eastAsiaTheme="minorEastAsia" w:hAnsiTheme="minorHAnsi" w:cstheme="minorBidi"/>
                  <w:bCs w:val="0"/>
                  <w:sz w:val="22"/>
                </w:rPr>
              </w:pPr>
              <w:bookmarkStart w:id="36" w:name="_Toc321063906"/>
              <w:proofErr w:type="gramStart"/>
              <w:r>
                <w:rPr>
                  <w:rFonts w:asciiTheme="minorHAnsi" w:eastAsiaTheme="minorEastAsia" w:hAnsiTheme="minorHAnsi" w:cstheme="minorBidi"/>
                  <w:bCs w:val="0"/>
                  <w:sz w:val="22"/>
                </w:rPr>
                <w:t>Android Studio, 2016.</w:t>
              </w:r>
              <w:proofErr w:type="gramEnd"/>
              <w:r>
                <w:rPr>
                  <w:rFonts w:asciiTheme="minorHAnsi" w:eastAsiaTheme="minorEastAsia" w:hAnsiTheme="minorHAnsi" w:cstheme="minorBidi"/>
                  <w:bCs w:val="0"/>
                  <w:sz w:val="22"/>
                </w:rPr>
                <w:t xml:space="preserve"> IDE for the development of android applications [online]</w:t>
              </w:r>
              <w:bookmarkEnd w:id="36"/>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37" w:name="_Toc321063907"/>
              <w:proofErr w:type="gramStart"/>
              <w:r>
                <w:rPr>
                  <w:rFonts w:asciiTheme="minorHAnsi" w:eastAsiaTheme="minorEastAsia" w:hAnsiTheme="minorHAnsi" w:cstheme="minorBidi"/>
                  <w:bCs w:val="0"/>
                  <w:sz w:val="22"/>
                </w:rPr>
                <w:t>Atom, 2015.</w:t>
              </w:r>
              <w:proofErr w:type="gramEnd"/>
              <w:r>
                <w:rPr>
                  <w:rFonts w:asciiTheme="minorHAnsi" w:eastAsiaTheme="minorEastAsia" w:hAnsiTheme="minorHAnsi" w:cstheme="minorBidi"/>
                  <w:bCs w:val="0"/>
                  <w:sz w:val="22"/>
                </w:rPr>
                <w:t xml:space="preserve"> Code editor [online]</w:t>
              </w:r>
              <w:bookmarkEnd w:id="37"/>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38" w:name="_Toc321063908"/>
              <w:proofErr w:type="gramStart"/>
              <w:r>
                <w:rPr>
                  <w:rFonts w:asciiTheme="minorHAnsi" w:eastAsiaTheme="minorEastAsia" w:hAnsiTheme="minorHAnsi" w:cstheme="minorBidi"/>
                  <w:bCs w:val="0"/>
                  <w:sz w:val="22"/>
                </w:rPr>
                <w:t>Biomedcentral, 2015.</w:t>
              </w:r>
              <w:proofErr w:type="gramEnd"/>
              <w:r>
                <w:rPr>
                  <w:rFonts w:asciiTheme="minorHAnsi" w:eastAsiaTheme="minorEastAsia" w:hAnsiTheme="minorHAnsi" w:cstheme="minorBidi"/>
                  <w:bCs w:val="0"/>
                  <w:sz w:val="22"/>
                </w:rPr>
                <w:t xml:space="preserve"> Efficiency comparison of languages [online]</w:t>
              </w:r>
              <w:bookmarkEnd w:id="38"/>
            </w:p>
            <w:p w14:paraId="6F7BD2F3" w14:textId="645A9B85" w:rsidR="006A1D38" w:rsidRDefault="008F1410" w:rsidP="00391EA2">
              <w:r>
                <w:tab/>
                <w:t>Available at</w:t>
              </w:r>
              <w:r w:rsidRPr="008F1410">
                <w:t xml:space="preserve"> http</w:t>
              </w:r>
              <w:r w:rsidR="00391EA2" w:rsidRPr="00391EA2">
                <w:t xml:space="preserve"> 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39" w:name="_Toc321063909"/>
              <w:proofErr w:type="gramStart"/>
              <w:r w:rsidRPr="000B42A8">
                <w:rPr>
                  <w:rFonts w:asciiTheme="minorHAnsi" w:eastAsiaTheme="minorEastAsia" w:hAnsiTheme="minorHAnsi" w:cstheme="minorBidi"/>
                  <w:bCs w:val="0"/>
                  <w:sz w:val="22"/>
                </w:rPr>
                <w:t>Businessdictionary</w:t>
              </w:r>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39"/>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108EF85F" w14:textId="1A52CCB1" w:rsidR="005D72A1" w:rsidRPr="005D72A1" w:rsidRDefault="005D72A1" w:rsidP="005D72A1">
              <w:pPr>
                <w:spacing w:after="0" w:line="240" w:lineRule="auto"/>
                <w:ind w:left="720"/>
                <w:rPr>
                  <w:rFonts w:eastAsia="Times New Roman" w:cs="Times New Roman"/>
                  <w:lang w:val="en-US" w:eastAsia="en-US"/>
                </w:rPr>
              </w:pPr>
              <w:r w:rsidRPr="005D72A1">
                <w:rPr>
                  <w:rFonts w:eastAsia="Times New Roman" w:cs="Arial"/>
                  <w:color w:val="000000"/>
                  <w:shd w:val="clear" w:color="auto" w:fill="FFFFFF"/>
                  <w:lang w:val="en-US" w:eastAsia="en-US"/>
                </w:rPr>
                <w:t>David Beymer, Daniel Russell, Peter Orton</w:t>
              </w:r>
              <w:r>
                <w:rPr>
                  <w:rFonts w:eastAsia="Times New Roman" w:cs="Arial"/>
                  <w:color w:val="000000"/>
                  <w:shd w:val="clear" w:color="auto" w:fill="FFFFFF"/>
                  <w:lang w:val="en-US" w:eastAsia="en-US"/>
                </w:rPr>
                <w:t>, 2008.</w:t>
              </w:r>
              <w:r w:rsidRPr="005D72A1">
                <w:rPr>
                  <w:rFonts w:eastAsia="Times New Roman" w:cs="Arial"/>
                  <w:color w:val="000000"/>
                  <w:shd w:val="clear" w:color="auto" w:fill="FFFFFF"/>
                  <w:lang w:val="en-US" w:eastAsia="en-US"/>
                </w:rPr>
                <w:t> </w:t>
              </w:r>
              <w:r w:rsidRPr="005D72A1">
                <w:rPr>
                  <w:rFonts w:eastAsia="Times New Roman" w:cs="Arial"/>
                  <w:i/>
                  <w:iCs/>
                  <w:color w:val="000000"/>
                  <w:shd w:val="clear" w:color="auto" w:fill="FFFFFF"/>
                  <w:lang w:val="en-US" w:eastAsia="en-US"/>
                </w:rPr>
                <w:t>An Eye Tracking Study of How Font Size and Type Influence Online Reading. </w:t>
              </w:r>
              <w:proofErr w:type="gramStart"/>
              <w:r w:rsidRPr="005D72A1">
                <w:rPr>
                  <w:rFonts w:eastAsia="Times New Roman" w:cs="Arial"/>
                  <w:color w:val="000000"/>
                  <w:shd w:val="clear" w:color="auto" w:fill="FFFFFF"/>
                  <w:lang w:val="en-US" w:eastAsia="en-US"/>
                </w:rPr>
                <w:t>[Online].</w:t>
              </w:r>
              <w:proofErr w:type="gramEnd"/>
              <w:r w:rsidRPr="005D72A1">
                <w:rPr>
                  <w:rFonts w:eastAsia="Times New Roman" w:cs="Arial"/>
                  <w:color w:val="000000"/>
                  <w:shd w:val="clear" w:color="auto" w:fill="FFFFFF"/>
                  <w:lang w:val="en-US" w:eastAsia="en-US"/>
                </w:rPr>
                <w:t xml:space="preserve"> Available at:</w:t>
              </w:r>
              <w:r>
                <w:rPr>
                  <w:rFonts w:eastAsia="Times New Roman" w:cs="Arial"/>
                  <w:color w:val="000000"/>
                  <w:shd w:val="clear" w:color="auto" w:fill="FFFFFF"/>
                  <w:lang w:val="en-US" w:eastAsia="en-US"/>
                </w:rPr>
                <w:t xml:space="preserve"> </w:t>
              </w:r>
              <w:r w:rsidRPr="005D72A1">
                <w:rPr>
                  <w:rFonts w:eastAsia="Times New Roman" w:cs="Arial"/>
                  <w:i/>
                  <w:iCs/>
                  <w:color w:val="000000"/>
                  <w:u w:val="single"/>
                  <w:shd w:val="clear" w:color="auto" w:fill="FFFFFF"/>
                  <w:lang w:val="en-US" w:eastAsia="en-US"/>
                </w:rPr>
                <w:t>http://www.bcs.org/upload/pdf/ewic_hc08_v2_paper4.pdf</w:t>
              </w:r>
              <w:r w:rsidRPr="005D72A1">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2nd April 2016]</w:t>
              </w:r>
              <w:r w:rsidRPr="005D72A1">
                <w:rPr>
                  <w:rFonts w:eastAsia="Times New Roman" w:cs="Arial"/>
                  <w:color w:val="000000"/>
                  <w:shd w:val="clear" w:color="auto" w:fill="FFFFFF"/>
                  <w:lang w:val="en-US" w:eastAsia="en-US"/>
                </w:rPr>
                <w:t>.</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bookmarkStart w:id="40" w:name="_Toc321063910"/>
              <w:proofErr w:type="gramStart"/>
              <w:r>
                <w:rPr>
                  <w:rFonts w:asciiTheme="minorHAnsi" w:eastAsiaTheme="minorEastAsia" w:hAnsiTheme="minorHAnsi" w:cstheme="minorBidi"/>
                  <w:bCs w:val="0"/>
                  <w:sz w:val="22"/>
                </w:rPr>
                <w:t>FLTK, 2014.</w:t>
              </w:r>
              <w:proofErr w:type="gramEnd"/>
              <w:r>
                <w:rPr>
                  <w:rFonts w:asciiTheme="minorHAnsi" w:eastAsiaTheme="minorEastAsia" w:hAnsiTheme="minorHAnsi" w:cstheme="minorBidi"/>
                  <w:bCs w:val="0"/>
                  <w:sz w:val="22"/>
                </w:rPr>
                <w:t xml:space="preserve"> Fast light toolkit C++ framework [online]</w:t>
              </w:r>
              <w:bookmarkEnd w:id="40"/>
            </w:p>
            <w:p w14:paraId="0CD2D764" w14:textId="75191DD9" w:rsidR="00766999" w:rsidRPr="00766999" w:rsidRDefault="007C1FDA" w:rsidP="00766999">
              <w:r>
                <w:tab/>
                <w:t xml:space="preserve">Available at: </w:t>
              </w:r>
              <w:hyperlink r:id="rId78" w:history="1">
                <w:r w:rsidRPr="00B9552A">
                  <w:rPr>
                    <w:rStyle w:val="Hyperlink"/>
                  </w:rPr>
                  <w:t>http://www.fltk.org</w:t>
                </w:r>
              </w:hyperlink>
              <w:r w:rsidR="00665CA3">
                <w:t xml:space="preserve"> [Accessed 2016 March 10</w:t>
              </w:r>
            </w:p>
            <w:p w14:paraId="3CE36F8C" w14:textId="529D2107" w:rsidR="0033681F" w:rsidRPr="0033681F" w:rsidRDefault="0033681F" w:rsidP="0033681F">
              <w:pPr>
                <w:spacing w:after="0" w:line="240" w:lineRule="auto"/>
                <w:ind w:left="720"/>
                <w:rPr>
                  <w:rFonts w:eastAsia="Times New Roman" w:cs="Times New Roman"/>
                  <w:lang w:eastAsia="en-US"/>
                </w:rPr>
              </w:pPr>
              <w:r w:rsidRPr="009E5995">
                <w:rPr>
                  <w:rFonts w:eastAsia="Times New Roman" w:cs="Times New Roman"/>
                  <w:color w:val="000000"/>
                  <w:lang w:eastAsia="en-US"/>
                </w:rPr>
                <w:t>Laxmi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proofErr w:type="gramStart"/>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w:t>
              </w:r>
              <w:proofErr w:type="gramEnd"/>
              <w:r w:rsidRPr="009E5995">
                <w:rPr>
                  <w:rFonts w:eastAsia="Times New Roman" w:cs="Times New Roman"/>
                  <w:color w:val="000000"/>
                  <w:lang w:eastAsia="en-US"/>
                </w:rPr>
                <w:t xml:space="preserve"> </w:t>
              </w:r>
              <w:proofErr w:type="gramStart"/>
              <w:r w:rsidRPr="009E5995">
                <w:rPr>
                  <w:rFonts w:eastAsia="Times New Roman" w:cs="Times New Roman"/>
                  <w:color w:val="000000"/>
                  <w:lang w:eastAsia="en-US"/>
                </w:rPr>
                <w:t>4 (2), p6-8.</w:t>
              </w:r>
              <w:proofErr w:type="gramEnd"/>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41" w:name="_Toc321063911"/>
              <w:proofErr w:type="gramStart"/>
              <w:r>
                <w:rPr>
                  <w:rFonts w:asciiTheme="minorHAnsi" w:eastAsiaTheme="minorEastAsia" w:hAnsiTheme="minorHAnsi" w:cstheme="minorBidi"/>
                  <w:bCs w:val="0"/>
                  <w:sz w:val="22"/>
                </w:rPr>
                <w:t>Microsoft, 2013.</w:t>
              </w:r>
              <w:proofErr w:type="gramEnd"/>
              <w:r>
                <w:rPr>
                  <w:rFonts w:asciiTheme="minorHAnsi" w:eastAsiaTheme="minorEastAsia" w:hAnsiTheme="minorHAnsi" w:cstheme="minorBidi"/>
                  <w:bCs w:val="0"/>
                  <w:sz w:val="22"/>
                </w:rPr>
                <w:t xml:space="preserve"> Visual studios 2013 [online]</w:t>
              </w:r>
              <w:bookmarkEnd w:id="41"/>
            </w:p>
            <w:p w14:paraId="40169C82" w14:textId="7CB61F6A" w:rsidR="000D2C17" w:rsidRDefault="000D2C17" w:rsidP="00391EA2">
              <w:r>
                <w:tab/>
                <w:t xml:space="preserve">Available at: </w:t>
              </w:r>
              <w:hyperlink r:id="rId79"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42" w:name="_Toc321063912"/>
              <w:proofErr w:type="gramStart"/>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w:t>
              </w:r>
              <w:proofErr w:type="gramEnd"/>
              <w:r w:rsidR="000D2C17">
                <w:rPr>
                  <w:rFonts w:asciiTheme="minorHAnsi" w:eastAsiaTheme="minorEastAsia" w:hAnsiTheme="minorHAnsi" w:cstheme="minorBidi"/>
                  <w:bCs w:val="0"/>
                  <w:sz w:val="22"/>
                </w:rPr>
                <w:t xml:space="preserve"> Code/Rich text editor [online]</w:t>
              </w:r>
              <w:bookmarkEnd w:id="42"/>
            </w:p>
            <w:p w14:paraId="660CAEAD" w14:textId="5ACEF664" w:rsidR="000D2C17" w:rsidRDefault="000D2C17" w:rsidP="00391EA2">
              <w:r>
                <w:tab/>
                <w:t xml:space="preserve">Available at: </w:t>
              </w:r>
              <w:r w:rsidRPr="00D2758F">
                <w:t xml:space="preserve">https://notepad-plus-plus.org/ </w:t>
              </w:r>
              <w:r>
                <w:t>[Accessed 2016 March 3]</w:t>
              </w:r>
            </w:p>
            <w:p w14:paraId="1BE55DA0" w14:textId="3E4FB8FC" w:rsidR="00766999" w:rsidRDefault="00F0429F"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Phillip A. Laplante, 2007.</w:t>
              </w:r>
              <w:r w:rsidR="00766999" w:rsidRPr="00766999">
                <w:rPr>
                  <w:rFonts w:eastAsia="Times New Roman" w:cs="Arial"/>
                  <w:color w:val="000000"/>
                  <w:shd w:val="clear" w:color="auto" w:fill="FFFFFF"/>
                  <w:lang w:val="en-US" w:eastAsia="en-US"/>
                </w:rPr>
                <w:t> </w:t>
              </w:r>
              <w:r w:rsidR="00766999" w:rsidRPr="00766999">
                <w:rPr>
                  <w:rFonts w:eastAsia="Times New Roman" w:cs="Arial"/>
                  <w:i/>
                  <w:iCs/>
                  <w:color w:val="000000"/>
                  <w:shd w:val="clear" w:color="auto" w:fill="FFFFFF"/>
                  <w:lang w:val="en-US" w:eastAsia="en-US"/>
                </w:rPr>
                <w:t>What every engineer should know about software engineering</w:t>
              </w:r>
              <w:r w:rsidR="00766999">
                <w:rPr>
                  <w:rFonts w:eastAsia="Times New Roman" w:cs="Arial"/>
                  <w:color w:val="000000"/>
                  <w:shd w:val="clear" w:color="auto" w:fill="FFFFFF"/>
                  <w:lang w:val="en-US" w:eastAsia="en-US"/>
                </w:rPr>
                <w:t xml:space="preserve">. </w:t>
              </w:r>
            </w:p>
            <w:p w14:paraId="5F9B020C" w14:textId="7028ADD1" w:rsidR="00766999" w:rsidRPr="00766999" w:rsidRDefault="00766999" w:rsidP="00766999">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CRC press. </w:t>
              </w:r>
              <w:r w:rsidRPr="00766999">
                <w:rPr>
                  <w:rFonts w:eastAsia="Times New Roman" w:cs="Arial"/>
                  <w:color w:val="000000"/>
                  <w:shd w:val="clear" w:color="auto" w:fill="FFFFFF"/>
                  <w:lang w:val="en-US" w:eastAsia="en-US"/>
                </w:rPr>
                <w:t>ISBN 0849372283</w:t>
              </w:r>
              <w:r>
                <w:rPr>
                  <w:rFonts w:eastAsia="Times New Roman" w:cs="Arial"/>
                  <w:color w:val="000000"/>
                  <w:shd w:val="clear" w:color="auto" w:fill="FFFFFF"/>
                  <w:lang w:val="en-US" w:eastAsia="en-US"/>
                </w:rPr>
                <w:t>.</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43" w:name="_Toc321063913"/>
              <w:proofErr w:type="gramStart"/>
              <w:r>
                <w:rPr>
                  <w:rFonts w:asciiTheme="minorHAnsi" w:eastAsiaTheme="minorEastAsia" w:hAnsiTheme="minorHAnsi" w:cstheme="minorBidi"/>
                  <w:bCs w:val="0"/>
                  <w:sz w:val="22"/>
                </w:rPr>
                <w:t>Ultimate++, 2016.</w:t>
              </w:r>
              <w:proofErr w:type="gramEnd"/>
              <w:r>
                <w:rPr>
                  <w:rFonts w:asciiTheme="minorHAnsi" w:eastAsiaTheme="minorEastAsia" w:hAnsiTheme="minorHAnsi" w:cstheme="minorBidi"/>
                  <w:bCs w:val="0"/>
                  <w:sz w:val="22"/>
                </w:rPr>
                <w:t xml:space="preserve">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bookmarkEnd w:id="43"/>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bookmarkStart w:id="44" w:name="_Toc321063914"/>
              <w:proofErr w:type="gramStart"/>
              <w:r>
                <w:rPr>
                  <w:rFonts w:asciiTheme="minorHAnsi" w:eastAsiaTheme="minorEastAsia" w:hAnsiTheme="minorHAnsi" w:cstheme="minorBidi"/>
                  <w:bCs w:val="0"/>
                  <w:sz w:val="22"/>
                </w:rPr>
                <w:lastRenderedPageBreak/>
                <w:t>Yourdictionary, 2015.</w:t>
              </w:r>
              <w:proofErr w:type="gramEnd"/>
              <w:r>
                <w:rPr>
                  <w:rFonts w:asciiTheme="minorHAnsi" w:eastAsiaTheme="minorEastAsia" w:hAnsiTheme="minorHAnsi" w:cstheme="minorBidi"/>
                  <w:bCs w:val="0"/>
                  <w:sz w:val="22"/>
                </w:rPr>
                <w:t xml:space="preserve"> Software engineering definition [online]</w:t>
              </w:r>
              <w:bookmarkEnd w:id="44"/>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5E4F2456" w14:textId="6BAD25F2" w:rsidR="00824BC5" w:rsidRDefault="00824BC5" w:rsidP="00824BC5">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SourceCode Pro, 2016. Code editor [online]</w:t>
              </w:r>
            </w:p>
            <w:p w14:paraId="1D31CD43" w14:textId="6A88C0BC" w:rsidR="00824BC5" w:rsidRDefault="00824BC5" w:rsidP="00824BC5">
              <w:r>
                <w:tab/>
                <w:t xml:space="preserve">Available at: </w:t>
              </w:r>
              <w:r w:rsidRPr="00824BC5">
                <w:t xml:space="preserve">https://github.com/adobe-fonts/source-code-pro </w:t>
              </w:r>
              <w:r>
                <w:t>[Accessed 2016 April 2nd]</w:t>
              </w:r>
            </w:p>
            <w:p w14:paraId="20104F3B" w14:textId="77777777" w:rsidR="00824BC5" w:rsidRDefault="00824BC5" w:rsidP="00391EA2"/>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45" w:name="_Toc321063915"/>
              <w:proofErr w:type="gramStart"/>
              <w:r>
                <w:rPr>
                  <w:rFonts w:asciiTheme="minorHAnsi" w:eastAsiaTheme="minorEastAsia" w:hAnsiTheme="minorHAnsi" w:cstheme="minorBidi"/>
                  <w:bCs w:val="0"/>
                  <w:sz w:val="22"/>
                </w:rPr>
                <w:t>Sublime 2, 2015.</w:t>
              </w:r>
              <w:proofErr w:type="gramEnd"/>
              <w:r>
                <w:rPr>
                  <w:rFonts w:asciiTheme="minorHAnsi" w:eastAsiaTheme="minorEastAsia" w:hAnsiTheme="minorHAnsi" w:cstheme="minorBidi"/>
                  <w:bCs w:val="0"/>
                  <w:sz w:val="22"/>
                </w:rPr>
                <w:t xml:space="preserve"> Code editor [online]</w:t>
              </w:r>
              <w:bookmarkEnd w:id="45"/>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bookmarkStart w:id="46" w:name="_Toc321063916"/>
              <w:proofErr w:type="gramStart"/>
              <w:r>
                <w:rPr>
                  <w:rFonts w:asciiTheme="minorHAnsi" w:eastAsiaTheme="minorEastAsia" w:hAnsiTheme="minorHAnsi" w:cstheme="minorBidi"/>
                  <w:bCs w:val="0"/>
                  <w:sz w:val="22"/>
                </w:rPr>
                <w:t>QT, 2015.</w:t>
              </w:r>
              <w:proofErr w:type="gramEnd"/>
              <w:r>
                <w:rPr>
                  <w:rFonts w:asciiTheme="minorHAnsi" w:eastAsiaTheme="minorEastAsia" w:hAnsiTheme="minorHAnsi" w:cstheme="minorBidi"/>
                  <w:bCs w:val="0"/>
                  <w:sz w:val="22"/>
                </w:rPr>
                <w:t xml:space="preserve"> C++ development framework [online]</w:t>
              </w:r>
              <w:bookmarkEnd w:id="46"/>
            </w:p>
            <w:p w14:paraId="11EA13BE" w14:textId="041D555F" w:rsidR="002F34F6" w:rsidRDefault="0092002D" w:rsidP="0092002D">
              <w:r>
                <w:tab/>
                <w:t xml:space="preserve">Available at: </w:t>
              </w:r>
              <w:hyperlink r:id="rId80" w:history="1">
                <w:r w:rsidRPr="00B9552A">
                  <w:rPr>
                    <w:rStyle w:val="Hyperlink"/>
                  </w:rPr>
                  <w:t>http://www.qt.io</w:t>
                </w:r>
              </w:hyperlink>
              <w:r>
                <w:t xml:space="preserve"> [Accessed 2016 March 10]</w:t>
              </w:r>
            </w:p>
            <w:bookmarkStart w:id="47" w:name="_Toc321063917"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bookmarkEnd w:id="47"/>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090C616F" w14:textId="1609150F" w:rsidR="001D3BA5" w:rsidRDefault="001D3BA5" w:rsidP="001D3BA5">
                  <w:pPr>
                    <w:ind w:left="720"/>
                  </w:pPr>
                  <w:proofErr w:type="gramStart"/>
                  <w:r>
                    <w:t>Walker, D. M., 2013.</w:t>
                  </w:r>
                  <w:proofErr w:type="gramEnd"/>
                  <w:r>
                    <w:t xml:space="preserve"> </w:t>
                  </w:r>
                  <w:r>
                    <w:rPr>
                      <w:i/>
                      <w:iCs/>
                    </w:rPr>
                    <w:t xml:space="preserve">Code editor with syntax highlighting &amp; autocomplete. </w:t>
                  </w:r>
                  <w:r>
                    <w:t>Hull: University of Hull.</w:t>
                  </w:r>
                </w:p>
                <w:p w14:paraId="3B98E4B8" w14:textId="6A8C2AE7" w:rsidR="002F34F6" w:rsidRDefault="002F34F6" w:rsidP="002F34F6">
                  <w:pPr>
                    <w:spacing w:after="0" w:line="240" w:lineRule="auto"/>
                    <w:ind w:left="720"/>
                    <w:rPr>
                      <w:rFonts w:eastAsia="Times New Roman" w:cs="Arial"/>
                      <w:color w:val="000000"/>
                      <w:shd w:val="clear" w:color="auto" w:fill="FFFFFF"/>
                      <w:lang w:val="en-US" w:eastAsia="en-US"/>
                    </w:rPr>
                  </w:pPr>
                  <w:proofErr w:type="gramStart"/>
                  <w:r w:rsidRPr="002F34F6">
                    <w:rPr>
                      <w:rFonts w:eastAsia="Times New Roman" w:cs="Arial"/>
                      <w:color w:val="000000"/>
                      <w:shd w:val="clear" w:color="auto" w:fill="FFFFFF"/>
                      <w:lang w:val="en-US" w:eastAsia="en-US"/>
                    </w:rPr>
                    <w:t>Wangping S</w:t>
                  </w:r>
                  <w:r w:rsidR="00F0429F">
                    <w:rPr>
                      <w:rFonts w:eastAsia="Times New Roman" w:cs="Arial"/>
                      <w:color w:val="000000"/>
                      <w:shd w:val="clear" w:color="auto" w:fill="FFFFFF"/>
                      <w:lang w:val="en-US" w:eastAsia="en-US"/>
                    </w:rPr>
                    <w:t>un, Xin Wang and Xian Sun, 2012.</w:t>
                  </w:r>
                  <w:proofErr w:type="gramEnd"/>
                  <w:r w:rsidRPr="002F34F6">
                    <w:rPr>
                      <w:rFonts w:eastAsia="Times New Roman" w:cs="Arial"/>
                      <w:color w:val="000000"/>
                      <w:shd w:val="clear" w:color="auto" w:fill="FFFFFF"/>
                      <w:lang w:val="en-US" w:eastAsia="en-US"/>
                    </w:rPr>
                    <w:t> </w:t>
                  </w:r>
                  <w:r w:rsidRPr="002F34F6">
                    <w:rPr>
                      <w:rFonts w:eastAsia="Times New Roman" w:cs="Arial"/>
                      <w:i/>
                      <w:iCs/>
                      <w:color w:val="000000"/>
                      <w:shd w:val="clear" w:color="auto" w:fill="FFFFFF"/>
                      <w:lang w:val="en-US" w:eastAsia="en-US"/>
                    </w:rPr>
                    <w:t>USING MODULAR PROGRAMMING STRATEGY TO PRACTICE COMPUTER PROGRAMMING: A CASE STUDY. </w:t>
                  </w:r>
                  <w:proofErr w:type="gramStart"/>
                  <w:r w:rsidRPr="002F34F6">
                    <w:rPr>
                      <w:rFonts w:eastAsia="Times New Roman" w:cs="Arial"/>
                      <w:color w:val="000000"/>
                      <w:shd w:val="clear" w:color="auto" w:fill="FFFFFF"/>
                      <w:lang w:val="en-US" w:eastAsia="en-US"/>
                    </w:rPr>
                    <w:t>[Online].</w:t>
                  </w:r>
                  <w:proofErr w:type="gramEnd"/>
                  <w:r w:rsidRPr="002F34F6">
                    <w:rPr>
                      <w:rFonts w:eastAsia="Times New Roman" w:cs="Arial"/>
                      <w:color w:val="000000"/>
                      <w:shd w:val="clear" w:color="auto" w:fill="FFFFFF"/>
                      <w:lang w:val="en-US" w:eastAsia="en-US"/>
                    </w:rPr>
                    <w:t xml:space="preserve"> </w:t>
                  </w:r>
                </w:p>
                <w:p w14:paraId="37B3306D" w14:textId="2CD3298A"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Available at:</w:t>
                  </w:r>
                  <w:r>
                    <w:rPr>
                      <w:rFonts w:eastAsia="Times New Roman" w:cs="Arial"/>
                      <w:color w:val="000000"/>
                      <w:shd w:val="clear" w:color="auto" w:fill="FFFFFF"/>
                      <w:lang w:val="en-US" w:eastAsia="en-US"/>
                    </w:rPr>
                    <w:t xml:space="preserve"> </w:t>
                  </w:r>
                  <w:r w:rsidRPr="002F34F6">
                    <w:rPr>
                      <w:rFonts w:eastAsia="Times New Roman" w:cs="Arial"/>
                      <w:i/>
                      <w:iCs/>
                      <w:color w:val="000000"/>
                      <w:u w:val="single"/>
                      <w:shd w:val="clear" w:color="auto" w:fill="FFFFFF"/>
                      <w:lang w:val="en-US" w:eastAsia="en-US"/>
                    </w:rPr>
                    <w:t>https://www.asee.org/public/conferences/8/papers/3155/download</w:t>
                  </w:r>
                  <w:r w:rsidR="00882C8D">
                    <w:rPr>
                      <w:rFonts w:eastAsia="Times New Roman" w:cs="Arial"/>
                      <w:color w:val="000000"/>
                      <w:shd w:val="clear" w:color="auto" w:fill="FFFFFF"/>
                      <w:lang w:val="en-US" w:eastAsia="en-US"/>
                    </w:rPr>
                    <w:t> [Accessed: 1st April 2016]</w:t>
                  </w:r>
                  <w:r w:rsidRPr="002F34F6">
                    <w:rPr>
                      <w:rFonts w:eastAsia="Times New Roman" w:cs="Arial"/>
                      <w:color w:val="000000"/>
                      <w:shd w:val="clear" w:color="auto" w:fill="FFFFFF"/>
                      <w:lang w:val="en-US" w:eastAsia="en-US"/>
                    </w:rPr>
                    <w:t>.</w:t>
                  </w:r>
                </w:p>
                <w:p w14:paraId="5EBEFB8F" w14:textId="77777777" w:rsidR="00882C8D"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882C8D" w:rsidRDefault="00882C8D" w:rsidP="00882C8D">
                  <w:pPr>
                    <w:spacing w:after="0" w:line="240" w:lineRule="auto"/>
                    <w:ind w:left="720"/>
                    <w:rPr>
                      <w:rFonts w:eastAsia="Times New Roman" w:cs="Times New Roman"/>
                      <w:lang w:val="en-US" w:eastAsia="en-US"/>
                    </w:rPr>
                  </w:pPr>
                  <w:r w:rsidRPr="00882C8D">
                    <w:rPr>
                      <w:rFonts w:eastAsia="Times New Roman" w:cs="Arial"/>
                      <w:color w:val="000000"/>
                      <w:shd w:val="clear" w:color="auto" w:fill="FFFFFF"/>
                      <w:lang w:val="en-US" w:eastAsia="en-US"/>
                    </w:rPr>
                    <w:t xml:space="preserve">Won Kim, </w:t>
                  </w:r>
                  <w:proofErr w:type="spellStart"/>
                  <w:r w:rsidRPr="00882C8D">
                    <w:rPr>
                      <w:rFonts w:eastAsia="Times New Roman" w:cs="Arial"/>
                      <w:color w:val="000000"/>
                      <w:shd w:val="clear" w:color="auto" w:fill="FFFFFF"/>
                      <w:lang w:val="en-US" w:eastAsia="en-US"/>
                    </w:rPr>
                    <w:t>Seonghoon</w:t>
                  </w:r>
                  <w:proofErr w:type="spellEnd"/>
                  <w:r w:rsidRPr="00882C8D">
                    <w:rPr>
                      <w:rFonts w:eastAsia="Times New Roman" w:cs="Arial"/>
                      <w:color w:val="000000"/>
                      <w:shd w:val="clear" w:color="auto" w:fill="FFFFFF"/>
                      <w:lang w:val="en-US" w:eastAsia="en-US"/>
                    </w:rPr>
                    <w:t xml:space="preserve"> Kang (2007) </w:t>
                  </w:r>
                  <w:r w:rsidRPr="00882C8D">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Pr="00882C8D">
                    <w:rPr>
                      <w:rFonts w:eastAsia="Times New Roman" w:cs="Arial"/>
                      <w:i/>
                      <w:iCs/>
                      <w:color w:val="000000"/>
                      <w:shd w:val="clear" w:color="auto" w:fill="FFFFFF"/>
                      <w:lang w:val="en-US" w:eastAsia="en-US"/>
                    </w:rPr>
                    <w:t>Devices . </w:t>
                  </w:r>
                  <w:r w:rsidRPr="00882C8D">
                    <w:rPr>
                      <w:rFonts w:eastAsia="Times New Roman" w:cs="Arial"/>
                      <w:color w:val="000000"/>
                      <w:shd w:val="clear" w:color="auto" w:fill="FFFFFF"/>
                      <w:lang w:val="en-US" w:eastAsia="en-US"/>
                    </w:rPr>
                    <w:t>[Online].</w:t>
                  </w:r>
                  <w:proofErr w:type="gramEnd"/>
                  <w:r w:rsidRPr="00882C8D">
                    <w:rPr>
                      <w:rFonts w:eastAsia="Times New Roman" w:cs="Arial"/>
                      <w:color w:val="000000"/>
                      <w:shd w:val="clear" w:color="auto" w:fill="FFFFFF"/>
                      <w:lang w:val="en-US" w:eastAsia="en-US"/>
                    </w:rPr>
                    <w:t xml:space="preserve"> Available </w:t>
                  </w:r>
                  <w:proofErr w:type="spellStart"/>
                  <w:r w:rsidRPr="00882C8D">
                    <w:rPr>
                      <w:rFonts w:eastAsia="Times New Roman" w:cs="Arial"/>
                      <w:color w:val="000000"/>
                      <w:shd w:val="clear" w:color="auto" w:fill="FFFFFF"/>
                      <w:lang w:val="en-US" w:eastAsia="en-US"/>
                    </w:rPr>
                    <w:t>at</w:t>
                  </w:r>
                  <w:proofErr w:type="gramStart"/>
                  <w:r w:rsidRPr="00882C8D">
                    <w:rPr>
                      <w:rFonts w:eastAsia="Times New Roman" w:cs="Arial"/>
                      <w:color w:val="000000"/>
                      <w:shd w:val="clear" w:color="auto" w:fill="FFFFFF"/>
                      <w:lang w:val="en-US" w:eastAsia="en-US"/>
                    </w:rPr>
                    <w:t>:</w:t>
                  </w:r>
                  <w:r w:rsidRPr="00882C8D">
                    <w:rPr>
                      <w:rFonts w:eastAsia="Times New Roman" w:cs="Arial"/>
                      <w:i/>
                      <w:iCs/>
                      <w:color w:val="000000"/>
                      <w:u w:val="single"/>
                      <w:shd w:val="clear" w:color="auto" w:fill="FFFFFF"/>
                      <w:lang w:val="en-US" w:eastAsia="en-US"/>
                    </w:rPr>
                    <w:t>http</w:t>
                  </w:r>
                  <w:proofErr w:type="spellEnd"/>
                  <w:proofErr w:type="gramEnd"/>
                  <w:r w:rsidRPr="00882C8D">
                    <w:rPr>
                      <w:rFonts w:eastAsia="Times New Roman" w:cs="Arial"/>
                      <w:i/>
                      <w:iCs/>
                      <w:color w:val="000000"/>
                      <w:u w:val="single"/>
                      <w:shd w:val="clear" w:color="auto" w:fill="FFFFFF"/>
                      <w:lang w:val="en-US" w:eastAsia="en-US"/>
                    </w:rPr>
                    <w:t>://www.jot.fm/issues/issue_2007_03/column5.pdf</w:t>
                  </w:r>
                  <w:r w:rsidRPr="00882C8D">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1st April 2016]</w:t>
                  </w:r>
                  <w:r w:rsidRPr="00882C8D">
                    <w:rPr>
                      <w:rFonts w:eastAsia="Times New Roman" w:cs="Arial"/>
                      <w:color w:val="000000"/>
                      <w:shd w:val="clear" w:color="auto" w:fill="FFFFFF"/>
                      <w:lang w:val="en-US" w:eastAsia="en-US"/>
                    </w:rPr>
                    <w:t>.</w:t>
                  </w:r>
                </w:p>
                <w:p w14:paraId="230F5079" w14:textId="77777777" w:rsidR="00882C8D" w:rsidRPr="002F34F6" w:rsidRDefault="00882C8D" w:rsidP="002F34F6">
                  <w:pPr>
                    <w:spacing w:after="0" w:line="240" w:lineRule="auto"/>
                    <w:ind w:left="720"/>
                    <w:rPr>
                      <w:rFonts w:eastAsia="Times New Roman" w:cs="Times New Roman"/>
                      <w:lang w:val="en-US" w:eastAsia="en-US"/>
                    </w:rPr>
                  </w:pPr>
                </w:p>
                <w:p w14:paraId="744507F1" w14:textId="77777777" w:rsidR="002F34F6" w:rsidRDefault="002F34F6" w:rsidP="001D3BA5">
                  <w:pPr>
                    <w:ind w:left="720"/>
                  </w:pP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566573" w:rsidP="000B42A8">
                  <w:pPr>
                    <w:pStyle w:val="Bibliography"/>
                  </w:pPr>
                </w:p>
              </w:sdtContent>
            </w:sdt>
            <w:p w14:paraId="7F943E2C" w14:textId="77777777" w:rsidR="000B42A8" w:rsidRPr="000B42A8" w:rsidRDefault="000B42A8" w:rsidP="000B42A8"/>
            <w:p w14:paraId="76E1E8CE" w14:textId="74EAE336" w:rsidR="00012F29" w:rsidRDefault="00566573"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F87E2A" w:rsidRDefault="00F87E2A" w:rsidP="009C527C">
      <w:r>
        <w:separator/>
      </w:r>
    </w:p>
  </w:endnote>
  <w:endnote w:type="continuationSeparator" w:id="0">
    <w:p w14:paraId="0924647D" w14:textId="77777777" w:rsidR="00F87E2A" w:rsidRDefault="00F87E2A"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F87E2A" w:rsidRDefault="00F87E2A"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B4C18">
          <w:rPr>
            <w:noProof/>
          </w:rPr>
          <w:t>41</w:t>
        </w:r>
        <w:r>
          <w:rPr>
            <w:noProof/>
          </w:rPr>
          <w:fldChar w:fldCharType="end"/>
        </w:r>
      </w:sdtContent>
    </w:sdt>
  </w:p>
  <w:p w14:paraId="655A01B3" w14:textId="77777777" w:rsidR="00F87E2A" w:rsidRDefault="00F87E2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F87E2A" w:rsidRDefault="00F87E2A" w:rsidP="009C527C">
      <w:r>
        <w:separator/>
      </w:r>
    </w:p>
  </w:footnote>
  <w:footnote w:type="continuationSeparator" w:id="0">
    <w:p w14:paraId="36A23B99" w14:textId="77777777" w:rsidR="00F87E2A" w:rsidRDefault="00F87E2A"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F87E2A" w:rsidRPr="00515D41" w:rsidRDefault="00F87E2A">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F87E2A" w:rsidRDefault="00F87E2A"/>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F87E2A" w:rsidRPr="00515D41" w:rsidRDefault="00F87E2A"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F87E2A" w:rsidRDefault="00F87E2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F87E2A" w:rsidRPr="00515D41" w:rsidRDefault="00F87E2A">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69A9"/>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A8963FB"/>
    <w:multiLevelType w:val="hybridMultilevel"/>
    <w:tmpl w:val="045ED9B4"/>
    <w:lvl w:ilvl="0" w:tplc="D29C45B0">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0B020624"/>
    <w:multiLevelType w:val="hybridMultilevel"/>
    <w:tmpl w:val="3BA475D4"/>
    <w:lvl w:ilvl="0" w:tplc="C938189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0913A52"/>
    <w:multiLevelType w:val="multilevel"/>
    <w:tmpl w:val="390261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10EE265E"/>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9">
    <w:nsid w:val="17426324"/>
    <w:multiLevelType w:val="multilevel"/>
    <w:tmpl w:val="3BA475D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7290975"/>
    <w:multiLevelType w:val="hybridMultilevel"/>
    <w:tmpl w:val="96DCDDC0"/>
    <w:lvl w:ilvl="0" w:tplc="F10AC4C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2E9A0070"/>
    <w:multiLevelType w:val="hybridMultilevel"/>
    <w:tmpl w:val="8D48AC46"/>
    <w:lvl w:ilvl="0" w:tplc="DF62663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nsid w:val="2F23081B"/>
    <w:multiLevelType w:val="hybridMultilevel"/>
    <w:tmpl w:val="B540EBC2"/>
    <w:lvl w:ilvl="0" w:tplc="D4A66776">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3F3F01"/>
    <w:multiLevelType w:val="hybridMultilevel"/>
    <w:tmpl w:val="8A6823F0"/>
    <w:lvl w:ilvl="0" w:tplc="84BE01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3B933F0A"/>
    <w:multiLevelType w:val="hybridMultilevel"/>
    <w:tmpl w:val="6D9C8858"/>
    <w:lvl w:ilvl="0" w:tplc="AEACA932">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44855B39"/>
    <w:multiLevelType w:val="hybridMultilevel"/>
    <w:tmpl w:val="EEBAFEC8"/>
    <w:lvl w:ilvl="0" w:tplc="B598318A">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4BAB2389"/>
    <w:multiLevelType w:val="multilevel"/>
    <w:tmpl w:val="F86E2A08"/>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2">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229192D"/>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25">
    <w:nsid w:val="65C63BE5"/>
    <w:multiLevelType w:val="hybridMultilevel"/>
    <w:tmpl w:val="52D4110E"/>
    <w:lvl w:ilvl="0" w:tplc="833E7C76">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7C251EE"/>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7">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8">
    <w:nsid w:val="68DA3BA1"/>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9">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nsid w:val="76E74721"/>
    <w:multiLevelType w:val="hybridMultilevel"/>
    <w:tmpl w:val="0486E54C"/>
    <w:lvl w:ilvl="0" w:tplc="BF7EF31C">
      <w:numFmt w:val="bullet"/>
      <w:lvlText w:val="-"/>
      <w:lvlJc w:val="left"/>
      <w:pPr>
        <w:ind w:left="1800" w:hanging="360"/>
      </w:pPr>
      <w:rPr>
        <w:rFonts w:ascii="Arial" w:eastAsia="Times New Roman"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nsid w:val="772E65BF"/>
    <w:multiLevelType w:val="multilevel"/>
    <w:tmpl w:val="6068DF0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num w:numId="1">
    <w:abstractNumId w:val="1"/>
  </w:num>
  <w:num w:numId="2">
    <w:abstractNumId w:val="22"/>
  </w:num>
  <w:num w:numId="3">
    <w:abstractNumId w:val="1"/>
  </w:num>
  <w:num w:numId="4">
    <w:abstractNumId w:val="29"/>
  </w:num>
  <w:num w:numId="5">
    <w:abstractNumId w:val="6"/>
  </w:num>
  <w:num w:numId="6">
    <w:abstractNumId w:val="7"/>
  </w:num>
  <w:num w:numId="7">
    <w:abstractNumId w:val="10"/>
  </w:num>
  <w:num w:numId="8">
    <w:abstractNumId w:val="10"/>
    <w:lvlOverride w:ilvl="0">
      <w:startOverride w:val="1"/>
    </w:lvlOverride>
  </w:num>
  <w:num w:numId="9">
    <w:abstractNumId w:val="17"/>
  </w:num>
  <w:num w:numId="10">
    <w:abstractNumId w:val="4"/>
  </w:num>
  <w:num w:numId="11">
    <w:abstractNumId w:val="14"/>
  </w:num>
  <w:num w:numId="12">
    <w:abstractNumId w:val="30"/>
  </w:num>
  <w:num w:numId="13">
    <w:abstractNumId w:val="16"/>
  </w:num>
  <w:num w:numId="14">
    <w:abstractNumId w:val="5"/>
  </w:num>
  <w:num w:numId="15">
    <w:abstractNumId w:val="12"/>
  </w:num>
  <w:num w:numId="16">
    <w:abstractNumId w:val="11"/>
  </w:num>
  <w:num w:numId="17">
    <w:abstractNumId w:val="13"/>
  </w:num>
  <w:num w:numId="18">
    <w:abstractNumId w:val="7"/>
  </w:num>
  <w:num w:numId="19">
    <w:abstractNumId w:val="2"/>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21"/>
  </w:num>
  <w:num w:numId="23">
    <w:abstractNumId w:val="27"/>
  </w:num>
  <w:num w:numId="24">
    <w:abstractNumId w:val="3"/>
  </w:num>
  <w:num w:numId="25">
    <w:abstractNumId w:val="18"/>
  </w:num>
  <w:num w:numId="26">
    <w:abstractNumId w:val="31"/>
  </w:num>
  <w:num w:numId="27">
    <w:abstractNumId w:val="8"/>
  </w:num>
  <w:num w:numId="28">
    <w:abstractNumId w:val="28"/>
  </w:num>
  <w:num w:numId="29">
    <w:abstractNumId w:val="23"/>
  </w:num>
  <w:num w:numId="30">
    <w:abstractNumId w:val="25"/>
  </w:num>
  <w:num w:numId="31">
    <w:abstractNumId w:val="9"/>
  </w:num>
  <w:num w:numId="32">
    <w:abstractNumId w:val="19"/>
  </w:num>
  <w:num w:numId="33">
    <w:abstractNumId w:val="0"/>
  </w:num>
  <w:num w:numId="34">
    <w:abstractNumId w:val="26"/>
  </w:num>
  <w:num w:numId="35">
    <w:abstractNumId w:val="24"/>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38DF"/>
    <w:rsid w:val="0000671D"/>
    <w:rsid w:val="000067A2"/>
    <w:rsid w:val="000102CA"/>
    <w:rsid w:val="00012F29"/>
    <w:rsid w:val="00020169"/>
    <w:rsid w:val="00023D0C"/>
    <w:rsid w:val="00027BD3"/>
    <w:rsid w:val="000306BD"/>
    <w:rsid w:val="000306F3"/>
    <w:rsid w:val="000412F2"/>
    <w:rsid w:val="000442C1"/>
    <w:rsid w:val="000450F8"/>
    <w:rsid w:val="00047D60"/>
    <w:rsid w:val="00050C15"/>
    <w:rsid w:val="00056137"/>
    <w:rsid w:val="000568FB"/>
    <w:rsid w:val="0005781D"/>
    <w:rsid w:val="00057945"/>
    <w:rsid w:val="00060360"/>
    <w:rsid w:val="00066DAD"/>
    <w:rsid w:val="0007107A"/>
    <w:rsid w:val="00071CFC"/>
    <w:rsid w:val="00075CFD"/>
    <w:rsid w:val="00080505"/>
    <w:rsid w:val="00081015"/>
    <w:rsid w:val="000810FF"/>
    <w:rsid w:val="00081E0C"/>
    <w:rsid w:val="000825C5"/>
    <w:rsid w:val="000920CF"/>
    <w:rsid w:val="00097229"/>
    <w:rsid w:val="00097B9E"/>
    <w:rsid w:val="000A1753"/>
    <w:rsid w:val="000A2398"/>
    <w:rsid w:val="000A29F2"/>
    <w:rsid w:val="000A32B7"/>
    <w:rsid w:val="000B1968"/>
    <w:rsid w:val="000B1B8F"/>
    <w:rsid w:val="000B2281"/>
    <w:rsid w:val="000B2DFB"/>
    <w:rsid w:val="000B42A8"/>
    <w:rsid w:val="000B593C"/>
    <w:rsid w:val="000C2825"/>
    <w:rsid w:val="000C3183"/>
    <w:rsid w:val="000C4278"/>
    <w:rsid w:val="000D2C17"/>
    <w:rsid w:val="000D3964"/>
    <w:rsid w:val="000E084B"/>
    <w:rsid w:val="000E0E0A"/>
    <w:rsid w:val="000E2E0D"/>
    <w:rsid w:val="000E72A3"/>
    <w:rsid w:val="00105562"/>
    <w:rsid w:val="0010710A"/>
    <w:rsid w:val="00113F4B"/>
    <w:rsid w:val="00114591"/>
    <w:rsid w:val="001157B4"/>
    <w:rsid w:val="0012039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639"/>
    <w:rsid w:val="001A6622"/>
    <w:rsid w:val="001B0921"/>
    <w:rsid w:val="001B0BE7"/>
    <w:rsid w:val="001B7092"/>
    <w:rsid w:val="001C0676"/>
    <w:rsid w:val="001C3844"/>
    <w:rsid w:val="001D3BA5"/>
    <w:rsid w:val="001D442D"/>
    <w:rsid w:val="001D767C"/>
    <w:rsid w:val="001E3622"/>
    <w:rsid w:val="001E4D3F"/>
    <w:rsid w:val="001F28EB"/>
    <w:rsid w:val="001F57AF"/>
    <w:rsid w:val="00200392"/>
    <w:rsid w:val="00200FC9"/>
    <w:rsid w:val="00202758"/>
    <w:rsid w:val="00204666"/>
    <w:rsid w:val="00207536"/>
    <w:rsid w:val="00207B45"/>
    <w:rsid w:val="00207D84"/>
    <w:rsid w:val="00211038"/>
    <w:rsid w:val="0021245A"/>
    <w:rsid w:val="00212F59"/>
    <w:rsid w:val="00233F43"/>
    <w:rsid w:val="002364F7"/>
    <w:rsid w:val="00240892"/>
    <w:rsid w:val="00240C9B"/>
    <w:rsid w:val="002448B4"/>
    <w:rsid w:val="00246BC6"/>
    <w:rsid w:val="002476E0"/>
    <w:rsid w:val="00253918"/>
    <w:rsid w:val="002604A3"/>
    <w:rsid w:val="00266E79"/>
    <w:rsid w:val="00266E96"/>
    <w:rsid w:val="00267F3B"/>
    <w:rsid w:val="0028653A"/>
    <w:rsid w:val="002B2E5F"/>
    <w:rsid w:val="002B5913"/>
    <w:rsid w:val="002B63DB"/>
    <w:rsid w:val="002B6410"/>
    <w:rsid w:val="002B65FC"/>
    <w:rsid w:val="002C5ED5"/>
    <w:rsid w:val="002C6EF2"/>
    <w:rsid w:val="002C76BC"/>
    <w:rsid w:val="002D13D9"/>
    <w:rsid w:val="002D24AF"/>
    <w:rsid w:val="002D2984"/>
    <w:rsid w:val="002E00E2"/>
    <w:rsid w:val="002E16E3"/>
    <w:rsid w:val="002E182D"/>
    <w:rsid w:val="002E4D08"/>
    <w:rsid w:val="002E553A"/>
    <w:rsid w:val="002E779F"/>
    <w:rsid w:val="002F009A"/>
    <w:rsid w:val="002F24EA"/>
    <w:rsid w:val="002F34F6"/>
    <w:rsid w:val="002F5711"/>
    <w:rsid w:val="003116EC"/>
    <w:rsid w:val="00314BFC"/>
    <w:rsid w:val="0031534C"/>
    <w:rsid w:val="00317F76"/>
    <w:rsid w:val="0032750B"/>
    <w:rsid w:val="00327526"/>
    <w:rsid w:val="003346CB"/>
    <w:rsid w:val="0033681F"/>
    <w:rsid w:val="00337D3D"/>
    <w:rsid w:val="00346EE6"/>
    <w:rsid w:val="00351FCE"/>
    <w:rsid w:val="00354FBF"/>
    <w:rsid w:val="00356311"/>
    <w:rsid w:val="00364250"/>
    <w:rsid w:val="0037005D"/>
    <w:rsid w:val="00371570"/>
    <w:rsid w:val="00372CE2"/>
    <w:rsid w:val="0037432E"/>
    <w:rsid w:val="00374839"/>
    <w:rsid w:val="00377363"/>
    <w:rsid w:val="00382FDE"/>
    <w:rsid w:val="003838EE"/>
    <w:rsid w:val="00387F9D"/>
    <w:rsid w:val="00391EA2"/>
    <w:rsid w:val="0039273C"/>
    <w:rsid w:val="00394C35"/>
    <w:rsid w:val="003A0011"/>
    <w:rsid w:val="003A2D40"/>
    <w:rsid w:val="003A30CA"/>
    <w:rsid w:val="003A748E"/>
    <w:rsid w:val="003A7AB9"/>
    <w:rsid w:val="003B3DFD"/>
    <w:rsid w:val="003B6AFF"/>
    <w:rsid w:val="003C2517"/>
    <w:rsid w:val="003C2C54"/>
    <w:rsid w:val="003C4F85"/>
    <w:rsid w:val="003C5B9D"/>
    <w:rsid w:val="003C5D25"/>
    <w:rsid w:val="003C64E8"/>
    <w:rsid w:val="003E1170"/>
    <w:rsid w:val="003E367A"/>
    <w:rsid w:val="003E4AA0"/>
    <w:rsid w:val="003E6A57"/>
    <w:rsid w:val="003F1445"/>
    <w:rsid w:val="003F79E7"/>
    <w:rsid w:val="0040068E"/>
    <w:rsid w:val="00400E61"/>
    <w:rsid w:val="00406686"/>
    <w:rsid w:val="00406A45"/>
    <w:rsid w:val="00410521"/>
    <w:rsid w:val="004113BB"/>
    <w:rsid w:val="004123D6"/>
    <w:rsid w:val="00426ADC"/>
    <w:rsid w:val="00433724"/>
    <w:rsid w:val="00434B42"/>
    <w:rsid w:val="00434C14"/>
    <w:rsid w:val="00434D83"/>
    <w:rsid w:val="004358B1"/>
    <w:rsid w:val="00436293"/>
    <w:rsid w:val="0043671E"/>
    <w:rsid w:val="00436CE6"/>
    <w:rsid w:val="00440832"/>
    <w:rsid w:val="004409FD"/>
    <w:rsid w:val="00440A7F"/>
    <w:rsid w:val="004415EC"/>
    <w:rsid w:val="00443BE8"/>
    <w:rsid w:val="00445778"/>
    <w:rsid w:val="004525B8"/>
    <w:rsid w:val="004616D9"/>
    <w:rsid w:val="004703FC"/>
    <w:rsid w:val="00472348"/>
    <w:rsid w:val="00473555"/>
    <w:rsid w:val="004744B3"/>
    <w:rsid w:val="004748D0"/>
    <w:rsid w:val="0047737C"/>
    <w:rsid w:val="0047791A"/>
    <w:rsid w:val="00480604"/>
    <w:rsid w:val="00485784"/>
    <w:rsid w:val="00487E50"/>
    <w:rsid w:val="00491424"/>
    <w:rsid w:val="00491CEA"/>
    <w:rsid w:val="00494B3E"/>
    <w:rsid w:val="004966DC"/>
    <w:rsid w:val="004A177E"/>
    <w:rsid w:val="004A2829"/>
    <w:rsid w:val="004A69F6"/>
    <w:rsid w:val="004A720A"/>
    <w:rsid w:val="004B18D9"/>
    <w:rsid w:val="004B2472"/>
    <w:rsid w:val="004B4C18"/>
    <w:rsid w:val="004C3221"/>
    <w:rsid w:val="004C38FE"/>
    <w:rsid w:val="004C41F0"/>
    <w:rsid w:val="004C51B1"/>
    <w:rsid w:val="004C59F5"/>
    <w:rsid w:val="004D180B"/>
    <w:rsid w:val="004D224C"/>
    <w:rsid w:val="004D3C59"/>
    <w:rsid w:val="004D6C46"/>
    <w:rsid w:val="004D7376"/>
    <w:rsid w:val="004E76BA"/>
    <w:rsid w:val="004F1739"/>
    <w:rsid w:val="004F2FBC"/>
    <w:rsid w:val="004F500E"/>
    <w:rsid w:val="004F5AE9"/>
    <w:rsid w:val="00501EE2"/>
    <w:rsid w:val="005035E6"/>
    <w:rsid w:val="005046AD"/>
    <w:rsid w:val="00505392"/>
    <w:rsid w:val="00515D41"/>
    <w:rsid w:val="00521604"/>
    <w:rsid w:val="00525B7B"/>
    <w:rsid w:val="00527C5D"/>
    <w:rsid w:val="00531560"/>
    <w:rsid w:val="005364CD"/>
    <w:rsid w:val="00536742"/>
    <w:rsid w:val="00536918"/>
    <w:rsid w:val="00541BFD"/>
    <w:rsid w:val="00546A1B"/>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A7749"/>
    <w:rsid w:val="005A7F73"/>
    <w:rsid w:val="005B2FAA"/>
    <w:rsid w:val="005B3065"/>
    <w:rsid w:val="005C1B1C"/>
    <w:rsid w:val="005C26D0"/>
    <w:rsid w:val="005C5BF0"/>
    <w:rsid w:val="005D4C67"/>
    <w:rsid w:val="005D5C73"/>
    <w:rsid w:val="005D72A1"/>
    <w:rsid w:val="005E0FFC"/>
    <w:rsid w:val="005E133B"/>
    <w:rsid w:val="005E3003"/>
    <w:rsid w:val="005E5056"/>
    <w:rsid w:val="005E7C18"/>
    <w:rsid w:val="005F02C3"/>
    <w:rsid w:val="005F030E"/>
    <w:rsid w:val="005F11E7"/>
    <w:rsid w:val="005F68CB"/>
    <w:rsid w:val="00601927"/>
    <w:rsid w:val="0060312D"/>
    <w:rsid w:val="00605A81"/>
    <w:rsid w:val="00611AEB"/>
    <w:rsid w:val="00612A08"/>
    <w:rsid w:val="00613850"/>
    <w:rsid w:val="00615B07"/>
    <w:rsid w:val="00620C5E"/>
    <w:rsid w:val="006215E6"/>
    <w:rsid w:val="00622DF2"/>
    <w:rsid w:val="006232A7"/>
    <w:rsid w:val="00623AC5"/>
    <w:rsid w:val="00625260"/>
    <w:rsid w:val="0063319C"/>
    <w:rsid w:val="006376FD"/>
    <w:rsid w:val="006409FA"/>
    <w:rsid w:val="006509FE"/>
    <w:rsid w:val="0065267F"/>
    <w:rsid w:val="00654D0A"/>
    <w:rsid w:val="00657E8C"/>
    <w:rsid w:val="00665CA3"/>
    <w:rsid w:val="00671D37"/>
    <w:rsid w:val="00671F35"/>
    <w:rsid w:val="00672DCC"/>
    <w:rsid w:val="00682AF0"/>
    <w:rsid w:val="00683F7E"/>
    <w:rsid w:val="00690842"/>
    <w:rsid w:val="00690879"/>
    <w:rsid w:val="006908B8"/>
    <w:rsid w:val="00691836"/>
    <w:rsid w:val="00691A18"/>
    <w:rsid w:val="00692094"/>
    <w:rsid w:val="00692F6E"/>
    <w:rsid w:val="006A1D38"/>
    <w:rsid w:val="006B1E66"/>
    <w:rsid w:val="006B486C"/>
    <w:rsid w:val="006C1F3B"/>
    <w:rsid w:val="006C5C6E"/>
    <w:rsid w:val="006D3BA6"/>
    <w:rsid w:val="006D6401"/>
    <w:rsid w:val="006D71EF"/>
    <w:rsid w:val="006E6ABE"/>
    <w:rsid w:val="006F0996"/>
    <w:rsid w:val="006F2131"/>
    <w:rsid w:val="006F3ED9"/>
    <w:rsid w:val="00700E80"/>
    <w:rsid w:val="00703C02"/>
    <w:rsid w:val="007159AE"/>
    <w:rsid w:val="0071753E"/>
    <w:rsid w:val="0073310A"/>
    <w:rsid w:val="00733A1F"/>
    <w:rsid w:val="0073771A"/>
    <w:rsid w:val="00740187"/>
    <w:rsid w:val="0074029D"/>
    <w:rsid w:val="00745112"/>
    <w:rsid w:val="0075390C"/>
    <w:rsid w:val="00756680"/>
    <w:rsid w:val="007567EB"/>
    <w:rsid w:val="007571F5"/>
    <w:rsid w:val="007623C1"/>
    <w:rsid w:val="00766999"/>
    <w:rsid w:val="0077238E"/>
    <w:rsid w:val="007726EB"/>
    <w:rsid w:val="00772B3C"/>
    <w:rsid w:val="00772EB8"/>
    <w:rsid w:val="00775209"/>
    <w:rsid w:val="00775D52"/>
    <w:rsid w:val="00776929"/>
    <w:rsid w:val="00781538"/>
    <w:rsid w:val="007860C3"/>
    <w:rsid w:val="00787832"/>
    <w:rsid w:val="00792477"/>
    <w:rsid w:val="00794F3E"/>
    <w:rsid w:val="007955AC"/>
    <w:rsid w:val="007959BB"/>
    <w:rsid w:val="007A199C"/>
    <w:rsid w:val="007A2313"/>
    <w:rsid w:val="007A5476"/>
    <w:rsid w:val="007B1312"/>
    <w:rsid w:val="007B1AB6"/>
    <w:rsid w:val="007B3A17"/>
    <w:rsid w:val="007B401A"/>
    <w:rsid w:val="007B5EB6"/>
    <w:rsid w:val="007B616B"/>
    <w:rsid w:val="007B7AAA"/>
    <w:rsid w:val="007C0224"/>
    <w:rsid w:val="007C1FDA"/>
    <w:rsid w:val="007C2EDB"/>
    <w:rsid w:val="007C32A8"/>
    <w:rsid w:val="007C4740"/>
    <w:rsid w:val="007C4CA4"/>
    <w:rsid w:val="007C549A"/>
    <w:rsid w:val="007D0224"/>
    <w:rsid w:val="007D0228"/>
    <w:rsid w:val="007D056E"/>
    <w:rsid w:val="007D069D"/>
    <w:rsid w:val="007D3992"/>
    <w:rsid w:val="007E456A"/>
    <w:rsid w:val="007E55AA"/>
    <w:rsid w:val="007F3ECE"/>
    <w:rsid w:val="007F42DA"/>
    <w:rsid w:val="007F4E76"/>
    <w:rsid w:val="007F6199"/>
    <w:rsid w:val="007F779C"/>
    <w:rsid w:val="008000B6"/>
    <w:rsid w:val="00801F52"/>
    <w:rsid w:val="008033C9"/>
    <w:rsid w:val="008057EA"/>
    <w:rsid w:val="008064B7"/>
    <w:rsid w:val="0080780F"/>
    <w:rsid w:val="00812B8C"/>
    <w:rsid w:val="00815363"/>
    <w:rsid w:val="00817FD4"/>
    <w:rsid w:val="00823489"/>
    <w:rsid w:val="00823739"/>
    <w:rsid w:val="00824BC5"/>
    <w:rsid w:val="00824FC8"/>
    <w:rsid w:val="0082696C"/>
    <w:rsid w:val="00832C0E"/>
    <w:rsid w:val="008353CD"/>
    <w:rsid w:val="008369AB"/>
    <w:rsid w:val="0083724B"/>
    <w:rsid w:val="00842181"/>
    <w:rsid w:val="00843033"/>
    <w:rsid w:val="008439B5"/>
    <w:rsid w:val="008471E3"/>
    <w:rsid w:val="00847644"/>
    <w:rsid w:val="00851CE6"/>
    <w:rsid w:val="00854084"/>
    <w:rsid w:val="008558B8"/>
    <w:rsid w:val="00856D5B"/>
    <w:rsid w:val="008606CA"/>
    <w:rsid w:val="00860E80"/>
    <w:rsid w:val="00865E06"/>
    <w:rsid w:val="008730B9"/>
    <w:rsid w:val="00873FA5"/>
    <w:rsid w:val="00875DBE"/>
    <w:rsid w:val="00882C8D"/>
    <w:rsid w:val="008840DE"/>
    <w:rsid w:val="008929F4"/>
    <w:rsid w:val="00892D1A"/>
    <w:rsid w:val="00894C13"/>
    <w:rsid w:val="00897826"/>
    <w:rsid w:val="00897D85"/>
    <w:rsid w:val="00897F1E"/>
    <w:rsid w:val="008A7226"/>
    <w:rsid w:val="008A7773"/>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410"/>
    <w:rsid w:val="008F1BDF"/>
    <w:rsid w:val="008F29D0"/>
    <w:rsid w:val="008F53E5"/>
    <w:rsid w:val="008F6890"/>
    <w:rsid w:val="008F7857"/>
    <w:rsid w:val="008F7F0A"/>
    <w:rsid w:val="00901902"/>
    <w:rsid w:val="009022E7"/>
    <w:rsid w:val="0090426C"/>
    <w:rsid w:val="00904C04"/>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6191"/>
    <w:rsid w:val="009677DF"/>
    <w:rsid w:val="00971ACB"/>
    <w:rsid w:val="00972A24"/>
    <w:rsid w:val="00973DE2"/>
    <w:rsid w:val="00980515"/>
    <w:rsid w:val="00987FEC"/>
    <w:rsid w:val="00991A1A"/>
    <w:rsid w:val="00991E9C"/>
    <w:rsid w:val="00992176"/>
    <w:rsid w:val="0099707C"/>
    <w:rsid w:val="00997A28"/>
    <w:rsid w:val="00997D01"/>
    <w:rsid w:val="009A1A37"/>
    <w:rsid w:val="009A6055"/>
    <w:rsid w:val="009B1CDD"/>
    <w:rsid w:val="009B3F2A"/>
    <w:rsid w:val="009C09DF"/>
    <w:rsid w:val="009C3DE7"/>
    <w:rsid w:val="009C527C"/>
    <w:rsid w:val="009C6F6B"/>
    <w:rsid w:val="009D3848"/>
    <w:rsid w:val="009E4C0F"/>
    <w:rsid w:val="009E5995"/>
    <w:rsid w:val="00A02D45"/>
    <w:rsid w:val="00A04170"/>
    <w:rsid w:val="00A04562"/>
    <w:rsid w:val="00A054EA"/>
    <w:rsid w:val="00A07745"/>
    <w:rsid w:val="00A10491"/>
    <w:rsid w:val="00A153CA"/>
    <w:rsid w:val="00A20856"/>
    <w:rsid w:val="00A22845"/>
    <w:rsid w:val="00A244A1"/>
    <w:rsid w:val="00A251AA"/>
    <w:rsid w:val="00A3556C"/>
    <w:rsid w:val="00A4028B"/>
    <w:rsid w:val="00A41D30"/>
    <w:rsid w:val="00A4240C"/>
    <w:rsid w:val="00A43172"/>
    <w:rsid w:val="00A44F08"/>
    <w:rsid w:val="00A458EE"/>
    <w:rsid w:val="00A474B3"/>
    <w:rsid w:val="00A47511"/>
    <w:rsid w:val="00A50534"/>
    <w:rsid w:val="00A508EE"/>
    <w:rsid w:val="00A5429D"/>
    <w:rsid w:val="00A54C16"/>
    <w:rsid w:val="00A56743"/>
    <w:rsid w:val="00A578B6"/>
    <w:rsid w:val="00A602F2"/>
    <w:rsid w:val="00A71CB1"/>
    <w:rsid w:val="00A73D59"/>
    <w:rsid w:val="00A77050"/>
    <w:rsid w:val="00A828D8"/>
    <w:rsid w:val="00A838BF"/>
    <w:rsid w:val="00A90B98"/>
    <w:rsid w:val="00A914C1"/>
    <w:rsid w:val="00A9474F"/>
    <w:rsid w:val="00A9499D"/>
    <w:rsid w:val="00A95C24"/>
    <w:rsid w:val="00A97003"/>
    <w:rsid w:val="00AA1696"/>
    <w:rsid w:val="00AA2A55"/>
    <w:rsid w:val="00AA3C4A"/>
    <w:rsid w:val="00AA3CF2"/>
    <w:rsid w:val="00AA3DB3"/>
    <w:rsid w:val="00AA760C"/>
    <w:rsid w:val="00AB4830"/>
    <w:rsid w:val="00AB65FB"/>
    <w:rsid w:val="00AB7B48"/>
    <w:rsid w:val="00AC0235"/>
    <w:rsid w:val="00AC2F56"/>
    <w:rsid w:val="00AC388A"/>
    <w:rsid w:val="00AC3EE0"/>
    <w:rsid w:val="00AC469E"/>
    <w:rsid w:val="00AC5386"/>
    <w:rsid w:val="00AC7E94"/>
    <w:rsid w:val="00AD0058"/>
    <w:rsid w:val="00AD7E79"/>
    <w:rsid w:val="00AE147B"/>
    <w:rsid w:val="00AE2318"/>
    <w:rsid w:val="00AE469E"/>
    <w:rsid w:val="00AF19C3"/>
    <w:rsid w:val="00AF64D9"/>
    <w:rsid w:val="00B008C6"/>
    <w:rsid w:val="00B045C8"/>
    <w:rsid w:val="00B0483D"/>
    <w:rsid w:val="00B0615B"/>
    <w:rsid w:val="00B07D74"/>
    <w:rsid w:val="00B10D99"/>
    <w:rsid w:val="00B12B2C"/>
    <w:rsid w:val="00B16744"/>
    <w:rsid w:val="00B200C7"/>
    <w:rsid w:val="00B21335"/>
    <w:rsid w:val="00B21EEF"/>
    <w:rsid w:val="00B2766A"/>
    <w:rsid w:val="00B3258F"/>
    <w:rsid w:val="00B32ED7"/>
    <w:rsid w:val="00B33359"/>
    <w:rsid w:val="00B37DD2"/>
    <w:rsid w:val="00B43EC9"/>
    <w:rsid w:val="00B47021"/>
    <w:rsid w:val="00B5105F"/>
    <w:rsid w:val="00B52443"/>
    <w:rsid w:val="00B54CE4"/>
    <w:rsid w:val="00B650C4"/>
    <w:rsid w:val="00B67B8E"/>
    <w:rsid w:val="00B67C98"/>
    <w:rsid w:val="00B76B2C"/>
    <w:rsid w:val="00B91E82"/>
    <w:rsid w:val="00B92E67"/>
    <w:rsid w:val="00B957C9"/>
    <w:rsid w:val="00BA54B5"/>
    <w:rsid w:val="00BA5FDE"/>
    <w:rsid w:val="00BB30A4"/>
    <w:rsid w:val="00BB47A1"/>
    <w:rsid w:val="00BC480F"/>
    <w:rsid w:val="00BC503C"/>
    <w:rsid w:val="00BC522D"/>
    <w:rsid w:val="00BD1050"/>
    <w:rsid w:val="00BD556A"/>
    <w:rsid w:val="00BD7A46"/>
    <w:rsid w:val="00BE31FC"/>
    <w:rsid w:val="00BE37F1"/>
    <w:rsid w:val="00BE695E"/>
    <w:rsid w:val="00BF5C7F"/>
    <w:rsid w:val="00BF765F"/>
    <w:rsid w:val="00C01FF2"/>
    <w:rsid w:val="00C05687"/>
    <w:rsid w:val="00C07A7C"/>
    <w:rsid w:val="00C11253"/>
    <w:rsid w:val="00C140CE"/>
    <w:rsid w:val="00C143A2"/>
    <w:rsid w:val="00C17F6D"/>
    <w:rsid w:val="00C17FFA"/>
    <w:rsid w:val="00C21118"/>
    <w:rsid w:val="00C218D3"/>
    <w:rsid w:val="00C2202E"/>
    <w:rsid w:val="00C31FFE"/>
    <w:rsid w:val="00C3452B"/>
    <w:rsid w:val="00C3498F"/>
    <w:rsid w:val="00C35BA1"/>
    <w:rsid w:val="00C37EEC"/>
    <w:rsid w:val="00C5499A"/>
    <w:rsid w:val="00C55987"/>
    <w:rsid w:val="00C643DB"/>
    <w:rsid w:val="00C65F83"/>
    <w:rsid w:val="00C66431"/>
    <w:rsid w:val="00C716AD"/>
    <w:rsid w:val="00C7402B"/>
    <w:rsid w:val="00C81E57"/>
    <w:rsid w:val="00C85C54"/>
    <w:rsid w:val="00C91C05"/>
    <w:rsid w:val="00C91D21"/>
    <w:rsid w:val="00C91E04"/>
    <w:rsid w:val="00C92CD5"/>
    <w:rsid w:val="00C940A3"/>
    <w:rsid w:val="00C94E05"/>
    <w:rsid w:val="00C9785F"/>
    <w:rsid w:val="00C97997"/>
    <w:rsid w:val="00C97B3B"/>
    <w:rsid w:val="00C97DDE"/>
    <w:rsid w:val="00CA362B"/>
    <w:rsid w:val="00CA38A8"/>
    <w:rsid w:val="00CA4F36"/>
    <w:rsid w:val="00CA553C"/>
    <w:rsid w:val="00CA57D3"/>
    <w:rsid w:val="00CA5F68"/>
    <w:rsid w:val="00CA6276"/>
    <w:rsid w:val="00CB19FF"/>
    <w:rsid w:val="00CB6482"/>
    <w:rsid w:val="00CC5F79"/>
    <w:rsid w:val="00CD65DD"/>
    <w:rsid w:val="00CE1A6D"/>
    <w:rsid w:val="00CE65ED"/>
    <w:rsid w:val="00CF0113"/>
    <w:rsid w:val="00CF257C"/>
    <w:rsid w:val="00CF7460"/>
    <w:rsid w:val="00D032DD"/>
    <w:rsid w:val="00D12C8A"/>
    <w:rsid w:val="00D13CE6"/>
    <w:rsid w:val="00D1609D"/>
    <w:rsid w:val="00D2180F"/>
    <w:rsid w:val="00D24D10"/>
    <w:rsid w:val="00D26BB2"/>
    <w:rsid w:val="00D2758F"/>
    <w:rsid w:val="00D27BDF"/>
    <w:rsid w:val="00D30167"/>
    <w:rsid w:val="00D34E33"/>
    <w:rsid w:val="00D366AD"/>
    <w:rsid w:val="00D42BDA"/>
    <w:rsid w:val="00D61065"/>
    <w:rsid w:val="00D626B3"/>
    <w:rsid w:val="00D649E5"/>
    <w:rsid w:val="00D64D54"/>
    <w:rsid w:val="00D65838"/>
    <w:rsid w:val="00D67877"/>
    <w:rsid w:val="00D70C5E"/>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D5D66"/>
    <w:rsid w:val="00DD6229"/>
    <w:rsid w:val="00DE1E6D"/>
    <w:rsid w:val="00DE7FAA"/>
    <w:rsid w:val="00DF2A69"/>
    <w:rsid w:val="00DF6070"/>
    <w:rsid w:val="00E05815"/>
    <w:rsid w:val="00E05E75"/>
    <w:rsid w:val="00E1080E"/>
    <w:rsid w:val="00E12648"/>
    <w:rsid w:val="00E151C6"/>
    <w:rsid w:val="00E1700A"/>
    <w:rsid w:val="00E17A58"/>
    <w:rsid w:val="00E2521A"/>
    <w:rsid w:val="00E26B67"/>
    <w:rsid w:val="00E41D42"/>
    <w:rsid w:val="00E459A6"/>
    <w:rsid w:val="00E5237D"/>
    <w:rsid w:val="00E542F3"/>
    <w:rsid w:val="00E548CC"/>
    <w:rsid w:val="00E560D8"/>
    <w:rsid w:val="00E609D5"/>
    <w:rsid w:val="00E636FA"/>
    <w:rsid w:val="00E64F46"/>
    <w:rsid w:val="00E66179"/>
    <w:rsid w:val="00E7079D"/>
    <w:rsid w:val="00E735B8"/>
    <w:rsid w:val="00E777FC"/>
    <w:rsid w:val="00E82476"/>
    <w:rsid w:val="00E914F4"/>
    <w:rsid w:val="00E93E68"/>
    <w:rsid w:val="00E940E8"/>
    <w:rsid w:val="00E970DB"/>
    <w:rsid w:val="00EA24A0"/>
    <w:rsid w:val="00EA31E3"/>
    <w:rsid w:val="00EA33C6"/>
    <w:rsid w:val="00EA5B55"/>
    <w:rsid w:val="00EA7438"/>
    <w:rsid w:val="00EB0EF1"/>
    <w:rsid w:val="00EB12B0"/>
    <w:rsid w:val="00EB7C65"/>
    <w:rsid w:val="00EB7CCB"/>
    <w:rsid w:val="00EC4FD4"/>
    <w:rsid w:val="00EC75AF"/>
    <w:rsid w:val="00ED21EF"/>
    <w:rsid w:val="00ED2DCD"/>
    <w:rsid w:val="00ED723F"/>
    <w:rsid w:val="00EE1E00"/>
    <w:rsid w:val="00EE2125"/>
    <w:rsid w:val="00EE3E8C"/>
    <w:rsid w:val="00EE760A"/>
    <w:rsid w:val="00EF043D"/>
    <w:rsid w:val="00EF35D6"/>
    <w:rsid w:val="00EF5381"/>
    <w:rsid w:val="00F04020"/>
    <w:rsid w:val="00F0412C"/>
    <w:rsid w:val="00F0429F"/>
    <w:rsid w:val="00F0689D"/>
    <w:rsid w:val="00F1003D"/>
    <w:rsid w:val="00F100C3"/>
    <w:rsid w:val="00F111A1"/>
    <w:rsid w:val="00F1364A"/>
    <w:rsid w:val="00F223DB"/>
    <w:rsid w:val="00F22893"/>
    <w:rsid w:val="00F314DB"/>
    <w:rsid w:val="00F33A09"/>
    <w:rsid w:val="00F40CD5"/>
    <w:rsid w:val="00F423A3"/>
    <w:rsid w:val="00F467C2"/>
    <w:rsid w:val="00F503AF"/>
    <w:rsid w:val="00F5093F"/>
    <w:rsid w:val="00F52CE5"/>
    <w:rsid w:val="00F5777B"/>
    <w:rsid w:val="00F637EA"/>
    <w:rsid w:val="00F63C72"/>
    <w:rsid w:val="00F645F8"/>
    <w:rsid w:val="00F6736F"/>
    <w:rsid w:val="00F71059"/>
    <w:rsid w:val="00F810BB"/>
    <w:rsid w:val="00F87E2A"/>
    <w:rsid w:val="00F90D3B"/>
    <w:rsid w:val="00F979C6"/>
    <w:rsid w:val="00FA2618"/>
    <w:rsid w:val="00FA4636"/>
    <w:rsid w:val="00FA6AD8"/>
    <w:rsid w:val="00FA6DA5"/>
    <w:rsid w:val="00FB2C33"/>
    <w:rsid w:val="00FB3840"/>
    <w:rsid w:val="00FB4192"/>
    <w:rsid w:val="00FB537C"/>
    <w:rsid w:val="00FD469B"/>
    <w:rsid w:val="00FD5BF5"/>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80" Type="http://schemas.openxmlformats.org/officeDocument/2006/relationships/hyperlink" Target="http://www.qt.io" TargetMode="Externa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header" Target="header3.xml"/><Relationship Id="rId78" Type="http://schemas.openxmlformats.org/officeDocument/2006/relationships/hyperlink" Target="http://www.fltk.org" TargetMode="External"/><Relationship Id="rId79" Type="http://schemas.openxmlformats.org/officeDocument/2006/relationships/hyperlink" Target="http://www.visualstudios.com" TargetMode="External"/><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C618B25-2198-E642-8045-05B7A3DA9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2877</TotalTime>
  <Pages>51</Pages>
  <Words>11805</Words>
  <Characters>67290</Characters>
  <Application>Microsoft Macintosh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78938</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217</cp:revision>
  <cp:lastPrinted>2016-01-15T18:27:00Z</cp:lastPrinted>
  <dcterms:created xsi:type="dcterms:W3CDTF">2016-01-15T18:27:00Z</dcterms:created>
  <dcterms:modified xsi:type="dcterms:W3CDTF">2016-04-05T11:27:00Z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